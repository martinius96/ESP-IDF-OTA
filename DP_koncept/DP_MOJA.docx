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riekatabuky"/>
        <w:tblW w:w="50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6752"/>
      </w:tblGrid>
      <w:tr w:rsidR="00B102B8" w:rsidRPr="00A829D8" w14:paraId="23C73909" w14:textId="77777777" w:rsidTr="00936723">
        <w:trPr>
          <w:trHeight w:val="5330"/>
        </w:trPr>
        <w:tc>
          <w:tcPr>
            <w:tcW w:w="5000" w:type="pct"/>
            <w:gridSpan w:val="2"/>
          </w:tcPr>
          <w:p w14:paraId="0121B359" w14:textId="24648A3C" w:rsidR="00764113" w:rsidRPr="007611B8" w:rsidRDefault="00B102B8" w:rsidP="007611B8">
            <w:pPr>
              <w:spacing w:line="259" w:lineRule="auto"/>
              <w:jc w:val="center"/>
              <w:rPr>
                <w:b/>
                <w:sz w:val="36"/>
              </w:rPr>
            </w:pPr>
            <w:r w:rsidRPr="00A829D8">
              <w:rPr>
                <w:b/>
                <w:sz w:val="36"/>
              </w:rPr>
              <w:t>TECHNICKÁ UNIVERZITA V KOŠICIACH</w:t>
            </w:r>
          </w:p>
          <w:p w14:paraId="04EA18D4" w14:textId="0E03088D" w:rsidR="00B102B8" w:rsidRPr="00A829D8" w:rsidRDefault="00B102B8" w:rsidP="00B102B8">
            <w:pPr>
              <w:spacing w:line="259" w:lineRule="auto"/>
              <w:jc w:val="center"/>
              <w:rPr>
                <w:caps/>
                <w:sz w:val="32"/>
                <w:szCs w:val="32"/>
              </w:rPr>
            </w:pPr>
            <w:r w:rsidRPr="00A829D8">
              <w:rPr>
                <w:b/>
                <w:caps/>
                <w:sz w:val="30"/>
                <w:szCs w:val="30"/>
              </w:rPr>
              <w:t>FAKULTA ELEKTROTECHNIKY A</w:t>
            </w:r>
            <w:r w:rsidR="000B5E19">
              <w:rPr>
                <w:b/>
                <w:caps/>
                <w:sz w:val="30"/>
                <w:szCs w:val="30"/>
              </w:rPr>
              <w:t> </w:t>
            </w:r>
            <w:r w:rsidRPr="00A829D8">
              <w:rPr>
                <w:b/>
                <w:caps/>
                <w:sz w:val="30"/>
                <w:szCs w:val="30"/>
              </w:rPr>
              <w:t>INFORMATIKY</w:t>
            </w:r>
          </w:p>
        </w:tc>
      </w:tr>
      <w:tr w:rsidR="00B102B8" w:rsidRPr="00A829D8" w14:paraId="171CE2CD" w14:textId="77777777" w:rsidTr="00936723">
        <w:trPr>
          <w:trHeight w:val="2161"/>
        </w:trPr>
        <w:tc>
          <w:tcPr>
            <w:tcW w:w="5000" w:type="pct"/>
            <w:gridSpan w:val="2"/>
            <w:vAlign w:val="center"/>
          </w:tcPr>
          <w:p w14:paraId="2CE3E033" w14:textId="45E2DD97" w:rsidR="00B102B8" w:rsidRPr="00A829D8" w:rsidRDefault="007611B8" w:rsidP="00B102B8">
            <w:pPr>
              <w:spacing w:line="259" w:lineRule="auto"/>
              <w:jc w:val="center"/>
              <w:rPr>
                <w:b/>
                <w:sz w:val="36"/>
              </w:rPr>
            </w:pPr>
            <w:r w:rsidRPr="007611B8">
              <w:rPr>
                <w:b/>
                <w:sz w:val="36"/>
              </w:rPr>
              <w:t>Bezpečná aktualizácia firmvéru v senzorovej sieti na báze ESP32</w:t>
            </w:r>
          </w:p>
          <w:p w14:paraId="3D1CDB7B" w14:textId="4017F00C" w:rsidR="00B102B8" w:rsidRPr="00A829D8" w:rsidRDefault="00B102B8" w:rsidP="00B102B8">
            <w:pPr>
              <w:spacing w:line="259" w:lineRule="auto"/>
              <w:jc w:val="center"/>
              <w:rPr>
                <w:sz w:val="32"/>
                <w:szCs w:val="32"/>
              </w:rPr>
            </w:pPr>
            <w:r w:rsidRPr="00A829D8">
              <w:rPr>
                <w:b/>
                <w:sz w:val="32"/>
                <w:szCs w:val="32"/>
              </w:rPr>
              <w:t>Diplomová práca</w:t>
            </w:r>
          </w:p>
        </w:tc>
      </w:tr>
      <w:tr w:rsidR="00B102B8" w:rsidRPr="00A829D8" w14:paraId="05F583B3" w14:textId="77777777" w:rsidTr="00936723">
        <w:trPr>
          <w:trHeight w:val="4768"/>
        </w:trPr>
        <w:tc>
          <w:tcPr>
            <w:tcW w:w="5000" w:type="pct"/>
            <w:gridSpan w:val="2"/>
          </w:tcPr>
          <w:p w14:paraId="4A359DDA" w14:textId="77777777" w:rsidR="00B102B8" w:rsidRPr="00A829D8" w:rsidRDefault="00B102B8">
            <w:pPr>
              <w:spacing w:line="259" w:lineRule="auto"/>
            </w:pPr>
          </w:p>
        </w:tc>
      </w:tr>
      <w:tr w:rsidR="00764113" w:rsidRPr="00A829D8" w14:paraId="0137CDCC" w14:textId="77777777" w:rsidTr="00936723">
        <w:trPr>
          <w:trHeight w:val="652"/>
        </w:trPr>
        <w:tc>
          <w:tcPr>
            <w:tcW w:w="1200" w:type="pct"/>
            <w:vAlign w:val="bottom"/>
          </w:tcPr>
          <w:p w14:paraId="36CA12CA" w14:textId="58796C47" w:rsidR="00764113" w:rsidRPr="00A829D8" w:rsidRDefault="00764113" w:rsidP="00764113">
            <w:pPr>
              <w:spacing w:line="259" w:lineRule="auto"/>
              <w:rPr>
                <w:b/>
              </w:rPr>
            </w:pPr>
            <w:r w:rsidRPr="00A829D8">
              <w:rPr>
                <w:b/>
                <w:sz w:val="32"/>
              </w:rPr>
              <w:fldChar w:fldCharType="begin"/>
            </w:r>
            <w:r w:rsidRPr="00A829D8">
              <w:rPr>
                <w:b/>
                <w:sz w:val="32"/>
              </w:rPr>
              <w:instrText xml:space="preserve"> DATE  \@ "yyyy"  \* MERGEFORMAT </w:instrText>
            </w:r>
            <w:r w:rsidRPr="00A829D8">
              <w:rPr>
                <w:b/>
                <w:sz w:val="32"/>
              </w:rPr>
              <w:fldChar w:fldCharType="separate"/>
            </w:r>
            <w:r w:rsidR="007223F4">
              <w:rPr>
                <w:b/>
                <w:noProof/>
                <w:sz w:val="32"/>
              </w:rPr>
              <w:t>2021</w:t>
            </w:r>
            <w:r w:rsidRPr="00A829D8">
              <w:rPr>
                <w:b/>
                <w:sz w:val="32"/>
              </w:rPr>
              <w:fldChar w:fldCharType="end"/>
            </w:r>
          </w:p>
        </w:tc>
        <w:tc>
          <w:tcPr>
            <w:tcW w:w="3800" w:type="pct"/>
            <w:vAlign w:val="bottom"/>
          </w:tcPr>
          <w:p w14:paraId="013FA208" w14:textId="69FC59F5" w:rsidR="00764113" w:rsidRPr="00A829D8" w:rsidRDefault="007611B8" w:rsidP="00682F96">
            <w:pPr>
              <w:spacing w:line="259" w:lineRule="auto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Martin </w:t>
            </w:r>
            <w:proofErr w:type="spellStart"/>
            <w:r>
              <w:rPr>
                <w:b/>
                <w:sz w:val="32"/>
              </w:rPr>
              <w:t>Chlebovec</w:t>
            </w:r>
            <w:proofErr w:type="spellEnd"/>
            <w:r w:rsidR="000B5E19">
              <w:rPr>
                <w:b/>
                <w:sz w:val="32"/>
              </w:rPr>
              <w:t>, Bc.</w:t>
            </w:r>
          </w:p>
        </w:tc>
      </w:tr>
      <w:tr w:rsidR="00A3061D" w:rsidRPr="00A829D8" w14:paraId="38BDD99D" w14:textId="77777777" w:rsidTr="00936723">
        <w:trPr>
          <w:trHeight w:val="5330"/>
        </w:trPr>
        <w:tc>
          <w:tcPr>
            <w:tcW w:w="5000" w:type="pct"/>
            <w:gridSpan w:val="2"/>
          </w:tcPr>
          <w:p w14:paraId="54DECA20" w14:textId="4616CD96" w:rsidR="00A3061D" w:rsidRPr="00A829D8" w:rsidRDefault="00A3061D" w:rsidP="00A83B1F">
            <w:pPr>
              <w:spacing w:line="259" w:lineRule="auto"/>
              <w:jc w:val="center"/>
              <w:rPr>
                <w:b/>
                <w:sz w:val="36"/>
              </w:rPr>
            </w:pPr>
            <w:r w:rsidRPr="00A829D8">
              <w:rPr>
                <w:b/>
                <w:sz w:val="36"/>
              </w:rPr>
              <w:lastRenderedPageBreak/>
              <w:t>TECHNICKÁ UNIVERZITA V</w:t>
            </w:r>
            <w:r w:rsidR="000B5E19">
              <w:rPr>
                <w:b/>
                <w:sz w:val="36"/>
              </w:rPr>
              <w:t> </w:t>
            </w:r>
            <w:r w:rsidRPr="00A829D8">
              <w:rPr>
                <w:b/>
                <w:sz w:val="36"/>
              </w:rPr>
              <w:t>KOŠICIACH</w:t>
            </w:r>
          </w:p>
          <w:p w14:paraId="636BC6FE" w14:textId="2F1F28A0" w:rsidR="00A3061D" w:rsidRPr="00A829D8" w:rsidRDefault="007611B8" w:rsidP="00A83B1F">
            <w:pPr>
              <w:spacing w:line="259" w:lineRule="auto"/>
              <w:jc w:val="center"/>
              <w:rPr>
                <w:caps/>
                <w:sz w:val="32"/>
                <w:szCs w:val="32"/>
              </w:rPr>
            </w:pPr>
            <w:r w:rsidRPr="00A829D8">
              <w:rPr>
                <w:b/>
                <w:caps/>
                <w:sz w:val="30"/>
                <w:szCs w:val="30"/>
              </w:rPr>
              <w:t>FAKULTA ELEKTROTECHNIKY A</w:t>
            </w:r>
            <w:r w:rsidR="000B5E19">
              <w:rPr>
                <w:b/>
                <w:caps/>
                <w:sz w:val="30"/>
                <w:szCs w:val="30"/>
              </w:rPr>
              <w:t> </w:t>
            </w:r>
            <w:r w:rsidRPr="00A829D8">
              <w:rPr>
                <w:b/>
                <w:caps/>
                <w:sz w:val="30"/>
                <w:szCs w:val="30"/>
              </w:rPr>
              <w:t>INFORMATIKY</w:t>
            </w:r>
          </w:p>
        </w:tc>
      </w:tr>
      <w:tr w:rsidR="0093153A" w:rsidRPr="00A829D8" w14:paraId="3F075CA8" w14:textId="77777777" w:rsidTr="00936723">
        <w:trPr>
          <w:trHeight w:val="2161"/>
        </w:trPr>
        <w:tc>
          <w:tcPr>
            <w:tcW w:w="5000" w:type="pct"/>
            <w:gridSpan w:val="2"/>
            <w:vAlign w:val="center"/>
          </w:tcPr>
          <w:p w14:paraId="6652369F" w14:textId="264F319B" w:rsidR="00A3061D" w:rsidRPr="00A829D8" w:rsidRDefault="007611B8" w:rsidP="00A83B1F">
            <w:pPr>
              <w:spacing w:line="259" w:lineRule="auto"/>
              <w:jc w:val="center"/>
              <w:rPr>
                <w:b/>
                <w:sz w:val="36"/>
              </w:rPr>
            </w:pPr>
            <w:r w:rsidRPr="007611B8">
              <w:rPr>
                <w:b/>
                <w:sz w:val="36"/>
              </w:rPr>
              <w:t>Bezpečná aktualizácia firmvéru v senzorovej sieti na báze ESP32</w:t>
            </w:r>
          </w:p>
          <w:p w14:paraId="7B0662C0" w14:textId="472EE08C" w:rsidR="00A3061D" w:rsidRPr="00A829D8" w:rsidRDefault="00A3061D" w:rsidP="00A83B1F">
            <w:pPr>
              <w:spacing w:line="259" w:lineRule="auto"/>
              <w:jc w:val="center"/>
              <w:rPr>
                <w:sz w:val="32"/>
                <w:szCs w:val="32"/>
              </w:rPr>
            </w:pPr>
            <w:r w:rsidRPr="00A829D8">
              <w:rPr>
                <w:b/>
                <w:sz w:val="32"/>
                <w:szCs w:val="32"/>
              </w:rPr>
              <w:t>Diplomová práca</w:t>
            </w:r>
          </w:p>
        </w:tc>
      </w:tr>
      <w:tr w:rsidR="00A3061D" w:rsidRPr="00A829D8" w14:paraId="2B6AB423" w14:textId="77777777" w:rsidTr="00936723">
        <w:trPr>
          <w:trHeight w:val="1621"/>
        </w:trPr>
        <w:tc>
          <w:tcPr>
            <w:tcW w:w="5000" w:type="pct"/>
            <w:gridSpan w:val="2"/>
          </w:tcPr>
          <w:p w14:paraId="187A6B15" w14:textId="77777777" w:rsidR="00A3061D" w:rsidRPr="00A829D8" w:rsidRDefault="00A3061D" w:rsidP="00A83B1F">
            <w:pPr>
              <w:spacing w:line="259" w:lineRule="auto"/>
            </w:pPr>
          </w:p>
        </w:tc>
      </w:tr>
      <w:tr w:rsidR="00A3061D" w:rsidRPr="00A829D8" w14:paraId="628C5161" w14:textId="77777777" w:rsidTr="00936723">
        <w:trPr>
          <w:trHeight w:val="398"/>
        </w:trPr>
        <w:tc>
          <w:tcPr>
            <w:tcW w:w="1200" w:type="pct"/>
            <w:vAlign w:val="center"/>
          </w:tcPr>
          <w:p w14:paraId="378D5C56" w14:textId="77777777" w:rsidR="00A3061D" w:rsidRPr="00A829D8" w:rsidRDefault="00A3061D" w:rsidP="00A3061D">
            <w:pPr>
              <w:spacing w:line="259" w:lineRule="auto"/>
            </w:pPr>
            <w:r w:rsidRPr="00A829D8">
              <w:t>Študijný program:</w:t>
            </w:r>
          </w:p>
        </w:tc>
        <w:tc>
          <w:tcPr>
            <w:tcW w:w="3800" w:type="pct"/>
            <w:vAlign w:val="center"/>
          </w:tcPr>
          <w:p w14:paraId="451C1CDE" w14:textId="44AFD46D" w:rsidR="00A3061D" w:rsidRPr="00A829D8" w:rsidRDefault="007611B8" w:rsidP="00A3061D">
            <w:pPr>
              <w:spacing w:line="259" w:lineRule="auto"/>
            </w:pPr>
            <w:r>
              <w:t>Počítačové siete</w:t>
            </w:r>
          </w:p>
        </w:tc>
      </w:tr>
      <w:tr w:rsidR="00A3061D" w:rsidRPr="00A829D8" w14:paraId="4D902AB2" w14:textId="77777777" w:rsidTr="00936723">
        <w:trPr>
          <w:trHeight w:val="385"/>
        </w:trPr>
        <w:tc>
          <w:tcPr>
            <w:tcW w:w="1200" w:type="pct"/>
            <w:vAlign w:val="center"/>
          </w:tcPr>
          <w:p w14:paraId="3C1AE32F" w14:textId="77777777" w:rsidR="00A3061D" w:rsidRPr="00A829D8" w:rsidRDefault="00A3061D" w:rsidP="00A3061D">
            <w:pPr>
              <w:spacing w:line="259" w:lineRule="auto"/>
            </w:pPr>
            <w:r w:rsidRPr="00A829D8">
              <w:t xml:space="preserve">Študijný odbor: </w:t>
            </w:r>
          </w:p>
        </w:tc>
        <w:tc>
          <w:tcPr>
            <w:tcW w:w="3800" w:type="pct"/>
            <w:vAlign w:val="center"/>
          </w:tcPr>
          <w:p w14:paraId="6E8A5FF5" w14:textId="4258330A" w:rsidR="00A3061D" w:rsidRPr="00A829D8" w:rsidRDefault="007611B8" w:rsidP="00A3061D">
            <w:pPr>
              <w:spacing w:line="259" w:lineRule="auto"/>
            </w:pPr>
            <w:r>
              <w:t>Informatika</w:t>
            </w:r>
          </w:p>
        </w:tc>
      </w:tr>
      <w:tr w:rsidR="00A3061D" w:rsidRPr="00A829D8" w14:paraId="5271ECA9" w14:textId="77777777" w:rsidTr="00936723">
        <w:trPr>
          <w:trHeight w:val="385"/>
        </w:trPr>
        <w:tc>
          <w:tcPr>
            <w:tcW w:w="1200" w:type="pct"/>
            <w:vAlign w:val="center"/>
          </w:tcPr>
          <w:p w14:paraId="2EC2CFB3" w14:textId="77777777" w:rsidR="00A3061D" w:rsidRPr="00A829D8" w:rsidRDefault="00A3061D" w:rsidP="00A3061D">
            <w:pPr>
              <w:spacing w:line="259" w:lineRule="auto"/>
            </w:pPr>
            <w:r w:rsidRPr="00A829D8">
              <w:t>Školiace pracovisko:</w:t>
            </w:r>
          </w:p>
        </w:tc>
        <w:tc>
          <w:tcPr>
            <w:tcW w:w="3800" w:type="pct"/>
            <w:vAlign w:val="center"/>
          </w:tcPr>
          <w:p w14:paraId="02A6C220" w14:textId="1C83E245" w:rsidR="00A3061D" w:rsidRPr="00A829D8" w:rsidRDefault="007611B8" w:rsidP="00A3061D">
            <w:pPr>
              <w:spacing w:line="259" w:lineRule="auto"/>
            </w:pPr>
            <w:r>
              <w:t>KEMT</w:t>
            </w:r>
          </w:p>
        </w:tc>
      </w:tr>
      <w:tr w:rsidR="00A3061D" w:rsidRPr="00A829D8" w14:paraId="6567DFE5" w14:textId="77777777" w:rsidTr="00936723">
        <w:trPr>
          <w:trHeight w:val="385"/>
        </w:trPr>
        <w:tc>
          <w:tcPr>
            <w:tcW w:w="1200" w:type="pct"/>
            <w:vAlign w:val="center"/>
          </w:tcPr>
          <w:p w14:paraId="77910196" w14:textId="77777777" w:rsidR="00A3061D" w:rsidRPr="00A829D8" w:rsidRDefault="00A3061D" w:rsidP="00A3061D">
            <w:pPr>
              <w:spacing w:line="259" w:lineRule="auto"/>
            </w:pPr>
            <w:r w:rsidRPr="00A829D8">
              <w:t>Školiteľ:</w:t>
            </w:r>
          </w:p>
        </w:tc>
        <w:tc>
          <w:tcPr>
            <w:tcW w:w="3800" w:type="pct"/>
            <w:vAlign w:val="center"/>
          </w:tcPr>
          <w:p w14:paraId="10F6C172" w14:textId="003844B6" w:rsidR="00A3061D" w:rsidRPr="00A829D8" w:rsidRDefault="007611B8" w:rsidP="00A3061D">
            <w:pPr>
              <w:spacing w:line="259" w:lineRule="auto"/>
            </w:pPr>
            <w:r w:rsidRPr="007611B8">
              <w:t xml:space="preserve">prof. Ing. Miloš </w:t>
            </w:r>
            <w:proofErr w:type="spellStart"/>
            <w:r w:rsidRPr="007611B8">
              <w:t>Drutarovský</w:t>
            </w:r>
            <w:proofErr w:type="spellEnd"/>
            <w:r w:rsidRPr="007611B8">
              <w:t>, CSc.</w:t>
            </w:r>
          </w:p>
        </w:tc>
      </w:tr>
      <w:tr w:rsidR="00A3061D" w:rsidRPr="00A829D8" w14:paraId="33E26C52" w14:textId="77777777" w:rsidTr="00936723">
        <w:trPr>
          <w:trHeight w:val="391"/>
        </w:trPr>
        <w:tc>
          <w:tcPr>
            <w:tcW w:w="1200" w:type="pct"/>
          </w:tcPr>
          <w:p w14:paraId="5D0537D8" w14:textId="2C2D10D4" w:rsidR="00A3061D" w:rsidRPr="00A829D8" w:rsidRDefault="00A3061D" w:rsidP="00A3061D">
            <w:pPr>
              <w:spacing w:line="259" w:lineRule="auto"/>
            </w:pPr>
          </w:p>
        </w:tc>
        <w:tc>
          <w:tcPr>
            <w:tcW w:w="3800" w:type="pct"/>
            <w:vAlign w:val="center"/>
          </w:tcPr>
          <w:p w14:paraId="1FE1C8D6" w14:textId="5B39C3CB" w:rsidR="00A3061D" w:rsidRPr="00A829D8" w:rsidRDefault="00A3061D" w:rsidP="007611B8">
            <w:pPr>
              <w:spacing w:line="259" w:lineRule="auto"/>
            </w:pPr>
          </w:p>
        </w:tc>
      </w:tr>
      <w:tr w:rsidR="00A3061D" w:rsidRPr="00A829D8" w14:paraId="26B9AF28" w14:textId="77777777" w:rsidTr="00936723">
        <w:trPr>
          <w:trHeight w:val="1453"/>
        </w:trPr>
        <w:tc>
          <w:tcPr>
            <w:tcW w:w="5000" w:type="pct"/>
            <w:gridSpan w:val="2"/>
          </w:tcPr>
          <w:p w14:paraId="10625092" w14:textId="77777777" w:rsidR="00A3061D" w:rsidRPr="00A829D8" w:rsidRDefault="00A3061D" w:rsidP="00A83B1F">
            <w:pPr>
              <w:spacing w:line="259" w:lineRule="auto"/>
            </w:pPr>
          </w:p>
        </w:tc>
      </w:tr>
      <w:tr w:rsidR="00A3061D" w:rsidRPr="00A829D8" w14:paraId="3D750EF9" w14:textId="77777777" w:rsidTr="00936723">
        <w:trPr>
          <w:trHeight w:val="652"/>
        </w:trPr>
        <w:tc>
          <w:tcPr>
            <w:tcW w:w="1200" w:type="pct"/>
            <w:vAlign w:val="bottom"/>
          </w:tcPr>
          <w:p w14:paraId="7DBAFCB8" w14:textId="77777777" w:rsidR="007611B8" w:rsidRDefault="007611B8" w:rsidP="00A83B1F">
            <w:pPr>
              <w:spacing w:line="259" w:lineRule="auto"/>
              <w:rPr>
                <w:b/>
                <w:sz w:val="32"/>
              </w:rPr>
            </w:pPr>
          </w:p>
          <w:p w14:paraId="3C815B43" w14:textId="400AB092" w:rsidR="00A3061D" w:rsidRPr="00A829D8" w:rsidRDefault="00A3061D" w:rsidP="00A83B1F">
            <w:pPr>
              <w:spacing w:line="259" w:lineRule="auto"/>
              <w:rPr>
                <w:b/>
              </w:rPr>
            </w:pPr>
            <w:r w:rsidRPr="00A829D8">
              <w:rPr>
                <w:b/>
                <w:sz w:val="32"/>
              </w:rPr>
              <w:fldChar w:fldCharType="begin"/>
            </w:r>
            <w:r w:rsidRPr="00A829D8">
              <w:rPr>
                <w:b/>
                <w:sz w:val="32"/>
              </w:rPr>
              <w:instrText xml:space="preserve"> DATE  \@ "yyyy"  \* MERGEFORMAT </w:instrText>
            </w:r>
            <w:r w:rsidRPr="00A829D8">
              <w:rPr>
                <w:b/>
                <w:sz w:val="32"/>
              </w:rPr>
              <w:fldChar w:fldCharType="separate"/>
            </w:r>
            <w:r w:rsidR="007223F4">
              <w:rPr>
                <w:b/>
                <w:noProof/>
                <w:sz w:val="32"/>
              </w:rPr>
              <w:t>2021</w:t>
            </w:r>
            <w:r w:rsidRPr="00A829D8">
              <w:rPr>
                <w:b/>
                <w:sz w:val="32"/>
              </w:rPr>
              <w:fldChar w:fldCharType="end"/>
            </w:r>
            <w:r w:rsidR="0093153A" w:rsidRPr="00A829D8">
              <w:rPr>
                <w:b/>
                <w:sz w:val="32"/>
              </w:rPr>
              <w:t xml:space="preserve"> Košice</w:t>
            </w:r>
          </w:p>
        </w:tc>
        <w:tc>
          <w:tcPr>
            <w:tcW w:w="3800" w:type="pct"/>
            <w:vAlign w:val="bottom"/>
          </w:tcPr>
          <w:p w14:paraId="4996E8FD" w14:textId="4DCA3B89" w:rsidR="00A3061D" w:rsidRPr="00A829D8" w:rsidRDefault="007611B8" w:rsidP="00682F96">
            <w:pPr>
              <w:spacing w:line="259" w:lineRule="auto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Martin </w:t>
            </w:r>
            <w:proofErr w:type="spellStart"/>
            <w:r>
              <w:rPr>
                <w:b/>
                <w:sz w:val="32"/>
              </w:rPr>
              <w:t>Chlebovec</w:t>
            </w:r>
            <w:proofErr w:type="spellEnd"/>
            <w:r w:rsidR="000B5E19">
              <w:rPr>
                <w:b/>
                <w:sz w:val="32"/>
              </w:rPr>
              <w:t>, Bc.</w:t>
            </w:r>
          </w:p>
        </w:tc>
      </w:tr>
    </w:tbl>
    <w:p w14:paraId="4ECC30DC" w14:textId="77777777" w:rsidR="00936723" w:rsidRPr="00A829D8" w:rsidRDefault="00936723" w:rsidP="00936723"/>
    <w:p w14:paraId="0A7B4FED" w14:textId="77777777" w:rsidR="00936723" w:rsidRPr="00A829D8" w:rsidRDefault="00936723" w:rsidP="00936723">
      <w:pPr>
        <w:sectPr w:rsidR="00936723" w:rsidRPr="00A829D8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4F4EC80E" w14:textId="4D46F0B1" w:rsidR="00BD4857" w:rsidRDefault="00054E4C" w:rsidP="00BD4857">
      <w:pPr>
        <w:rPr>
          <w:b/>
        </w:rPr>
      </w:pPr>
      <w:bookmarkStart w:id="0" w:name="_Toc382475973"/>
      <w:r w:rsidRPr="00A829D8">
        <w:rPr>
          <w:b/>
          <w:sz w:val="32"/>
        </w:rPr>
        <w:lastRenderedPageBreak/>
        <w:t>Abstrakt v</w:t>
      </w:r>
      <w:r w:rsidR="00BD4857">
        <w:rPr>
          <w:b/>
          <w:sz w:val="32"/>
        </w:rPr>
        <w:t> </w:t>
      </w:r>
      <w:r w:rsidRPr="00A829D8">
        <w:rPr>
          <w:b/>
          <w:sz w:val="32"/>
        </w:rPr>
        <w:t>SJ</w:t>
      </w:r>
      <w:bookmarkEnd w:id="0"/>
    </w:p>
    <w:p w14:paraId="3C0676BB" w14:textId="1E4897DE" w:rsidR="00435D52" w:rsidRDefault="005E1FAD" w:rsidP="004012F9">
      <w:pPr>
        <w:jc w:val="both"/>
      </w:pPr>
      <w:r w:rsidRPr="005E1FAD">
        <w:t>Hlavnou témou</w:t>
      </w:r>
      <w:r>
        <w:t xml:space="preserve"> </w:t>
      </w:r>
      <w:r w:rsidRPr="005E1FAD">
        <w:t xml:space="preserve">diplomovej práce je využitie </w:t>
      </w:r>
      <w:proofErr w:type="spellStart"/>
      <w:r w:rsidRPr="005E1FAD">
        <w:t>mikrokontroléru</w:t>
      </w:r>
      <w:proofErr w:type="spellEnd"/>
      <w:r w:rsidRPr="005E1FAD">
        <w:t xml:space="preserve"> ESP32 v úlohe senzorového </w:t>
      </w:r>
      <w:r>
        <w:t>uzla, ktorý dokáže vykon</w:t>
      </w:r>
      <w:r w:rsidR="00572732">
        <w:t>ať vzdialenú</w:t>
      </w:r>
      <w:r w:rsidR="00B616F6">
        <w:t xml:space="preserve"> </w:t>
      </w:r>
      <w:r>
        <w:t xml:space="preserve">aktualizáciu </w:t>
      </w:r>
      <w:r w:rsidR="00B616F6">
        <w:t>firmvéru cez internet</w:t>
      </w:r>
      <w:r>
        <w:t xml:space="preserve">. </w:t>
      </w:r>
      <w:r w:rsidR="00B616F6">
        <w:t>Proces vzdialenej aktualizácie kladie prioritu najmä na bezpečnosť, nakoľko s dá prenášajú cez internet, čo</w:t>
      </w:r>
      <w:r w:rsidR="00CF5644">
        <w:t> </w:t>
      </w:r>
      <w:r w:rsidR="00B616F6">
        <w:t>je</w:t>
      </w:r>
      <w:r w:rsidR="00CF5644">
        <w:t> </w:t>
      </w:r>
      <w:r w:rsidR="00B616F6">
        <w:t>nebezpečné prostredie pre prenos citlivých informácii a údajov</w:t>
      </w:r>
      <w:r w:rsidRPr="005E1FAD">
        <w:t>.</w:t>
      </w:r>
      <w:r w:rsidR="00B616F6">
        <w:t xml:space="preserve"> </w:t>
      </w:r>
      <w:proofErr w:type="spellStart"/>
      <w:r w:rsidR="005F6606">
        <w:t>Mikrokontrolérová</w:t>
      </w:r>
      <w:proofErr w:type="spellEnd"/>
      <w:r w:rsidR="005F6606">
        <w:t xml:space="preserve"> platforma ESP32 </w:t>
      </w:r>
      <w:r w:rsidR="00572732">
        <w:t xml:space="preserve">umožňuje implementovať mechanizmy, ktoré dokážu </w:t>
      </w:r>
      <w:r w:rsidR="005F6606">
        <w:t>zabezpečiť integritu (</w:t>
      </w:r>
      <w:proofErr w:type="spellStart"/>
      <w:r w:rsidR="005F6606">
        <w:t>nepozmenenosť</w:t>
      </w:r>
      <w:proofErr w:type="spellEnd"/>
      <w:r w:rsidR="005F6606">
        <w:t xml:space="preserve">) </w:t>
      </w:r>
      <w:r w:rsidR="00572732">
        <w:t>prevzatého</w:t>
      </w:r>
      <w:r w:rsidR="005F6606">
        <w:t xml:space="preserve"> firmvéru</w:t>
      </w:r>
      <w:r w:rsidR="00572732">
        <w:t xml:space="preserve"> od vytvorenia autorom</w:t>
      </w:r>
      <w:r w:rsidR="005F6606">
        <w:t xml:space="preserve"> zo servera dosiahnuteľného cez internet bezpečným prenosovým kanálom. Nakoľko môže byť </w:t>
      </w:r>
      <w:proofErr w:type="spellStart"/>
      <w:r w:rsidR="005F6606">
        <w:t>mikrokontróler</w:t>
      </w:r>
      <w:proofErr w:type="spellEnd"/>
      <w:r w:rsidR="005F6606">
        <w:t xml:space="preserve"> ESP32 vystavený aj rôznym pokusom o spustenie nedôveryhodného firmvéru, alebo pokusu o zmenu </w:t>
      </w:r>
      <w:proofErr w:type="spellStart"/>
      <w:r w:rsidR="005F6606">
        <w:t>Bootloadera</w:t>
      </w:r>
      <w:proofErr w:type="spellEnd"/>
      <w:r w:rsidR="005F6606">
        <w:t>, platforma je vybavená mechanizmami, ktoré dokážu zabrániť spusteniu nedôveryhodného firmvéru.</w:t>
      </w:r>
      <w:r w:rsidR="00572732">
        <w:t xml:space="preserve"> Mechanizmy dokážu zabezpečiť aj </w:t>
      </w:r>
      <w:proofErr w:type="spellStart"/>
      <w:r w:rsidR="00572732">
        <w:t>bootovací</w:t>
      </w:r>
      <w:proofErr w:type="spellEnd"/>
      <w:r w:rsidR="00572732">
        <w:t xml:space="preserve"> proces a bez dôveryhodného </w:t>
      </w:r>
      <w:proofErr w:type="spellStart"/>
      <w:r w:rsidR="00572732">
        <w:t>Bootloadera</w:t>
      </w:r>
      <w:proofErr w:type="spellEnd"/>
      <w:r w:rsidR="00572732">
        <w:t xml:space="preserve"> </w:t>
      </w:r>
      <w:proofErr w:type="spellStart"/>
      <w:r w:rsidR="00572732">
        <w:t>mikrokontróler</w:t>
      </w:r>
      <w:proofErr w:type="spellEnd"/>
      <w:r w:rsidR="00572732">
        <w:t xml:space="preserve"> nepristúpi k bootovaniu firmvéru.</w:t>
      </w:r>
      <w:r w:rsidR="005F6606">
        <w:t xml:space="preserve"> </w:t>
      </w:r>
      <w:proofErr w:type="spellStart"/>
      <w:r w:rsidR="005F6606">
        <w:t>Mikrokontróler</w:t>
      </w:r>
      <w:proofErr w:type="spellEnd"/>
      <w:r w:rsidR="005F6606">
        <w:t xml:space="preserve"> ESP32 skorších revízií neumožňuje zakázať stiahnutie obsahu </w:t>
      </w:r>
      <w:proofErr w:type="spellStart"/>
      <w:r w:rsidR="005F6606">
        <w:t>flash</w:t>
      </w:r>
      <w:proofErr w:type="spellEnd"/>
      <w:r w:rsidR="005F6606">
        <w:t xml:space="preserve"> pamäte</w:t>
      </w:r>
      <w:r w:rsidR="00572732">
        <w:t xml:space="preserve"> cez fyzické rozhranie, dokáže však obsah </w:t>
      </w:r>
      <w:proofErr w:type="spellStart"/>
      <w:r w:rsidR="00572732">
        <w:t>flash</w:t>
      </w:r>
      <w:proofErr w:type="spellEnd"/>
      <w:r w:rsidR="00572732">
        <w:t xml:space="preserve"> pamäte pred útočníkom</w:t>
      </w:r>
      <w:r w:rsidR="005F6606">
        <w:t xml:space="preserve"> šifrovať a</w:t>
      </w:r>
      <w:r w:rsidR="00572732">
        <w:t> znemožniť mu spustiť zašifrovaný firmvér</w:t>
      </w:r>
      <w:r w:rsidR="005F6606">
        <w:t>.</w:t>
      </w:r>
      <w:r w:rsidR="004012F9">
        <w:t xml:space="preserve"> Mechanizmy je možné aplikovať vo vývojovom prostredí – </w:t>
      </w:r>
      <w:proofErr w:type="spellStart"/>
      <w:r w:rsidR="004012F9">
        <w:t>frameworku</w:t>
      </w:r>
      <w:proofErr w:type="spellEnd"/>
      <w:r w:rsidR="004012F9">
        <w:t xml:space="preserve"> ESP-IDF priamo z produkcie </w:t>
      </w:r>
      <w:r w:rsidR="00572732">
        <w:t xml:space="preserve">firmy </w:t>
      </w:r>
      <w:proofErr w:type="spellStart"/>
      <w:r w:rsidR="004012F9">
        <w:t>Espressif</w:t>
      </w:r>
      <w:proofErr w:type="spellEnd"/>
      <w:r w:rsidR="004012F9">
        <w:t xml:space="preserve"> Systems, ktor</w:t>
      </w:r>
      <w:r w:rsidR="00572732">
        <w:t>á</w:t>
      </w:r>
      <w:r w:rsidR="004012F9">
        <w:t xml:space="preserve"> produkuje </w:t>
      </w:r>
      <w:proofErr w:type="spellStart"/>
      <w:r w:rsidR="004012F9">
        <w:t>mikrokontrolérové</w:t>
      </w:r>
      <w:proofErr w:type="spellEnd"/>
      <w:r w:rsidR="004012F9">
        <w:t xml:space="preserve"> platformy ESP32</w:t>
      </w:r>
      <w:r w:rsidR="00572732">
        <w:t xml:space="preserve"> a poskytuje im plnú hardvérovú a softvérovú podporu</w:t>
      </w:r>
      <w:r w:rsidR="004012F9">
        <w:t>.</w:t>
      </w:r>
    </w:p>
    <w:p w14:paraId="0259B439" w14:textId="37BB4276" w:rsidR="0094259E" w:rsidRPr="00A829D8" w:rsidRDefault="0094259E" w:rsidP="00054E4C">
      <w:pPr>
        <w:jc w:val="both"/>
      </w:pPr>
      <w:r>
        <w:t>.</w:t>
      </w:r>
      <w:r w:rsidR="008D4337">
        <w:t xml:space="preserve"> </w:t>
      </w:r>
    </w:p>
    <w:p w14:paraId="0D0974A4" w14:textId="77777777" w:rsidR="00054E4C" w:rsidRPr="00A829D8" w:rsidRDefault="00054E4C" w:rsidP="00DB0F9F">
      <w:pPr>
        <w:rPr>
          <w:b/>
          <w:sz w:val="32"/>
        </w:rPr>
      </w:pPr>
      <w:bookmarkStart w:id="1" w:name="_Toc382475974"/>
      <w:r w:rsidRPr="00A829D8">
        <w:rPr>
          <w:b/>
          <w:sz w:val="32"/>
        </w:rPr>
        <w:t>Kľúčové slova v SJ</w:t>
      </w:r>
      <w:bookmarkEnd w:id="1"/>
    </w:p>
    <w:p w14:paraId="43EBC17B" w14:textId="78C93EB8" w:rsidR="00054E4C" w:rsidRPr="00A829D8" w:rsidRDefault="00D22B71" w:rsidP="00D22B71">
      <w:pPr>
        <w:jc w:val="both"/>
      </w:pPr>
      <w:r>
        <w:t xml:space="preserve">ESP32, </w:t>
      </w:r>
      <w:proofErr w:type="spellStart"/>
      <w:r>
        <w:t>Espressif</w:t>
      </w:r>
      <w:proofErr w:type="spellEnd"/>
      <w:r>
        <w:t xml:space="preserve"> Systems, MCU, OTA, WiFi, </w:t>
      </w:r>
      <w:proofErr w:type="spellStart"/>
      <w:r>
        <w:t>mikrokontróler</w:t>
      </w:r>
      <w:proofErr w:type="spellEnd"/>
      <w:r>
        <w:t xml:space="preserve">, </w:t>
      </w:r>
      <w:proofErr w:type="spellStart"/>
      <w:r>
        <w:t>IoT</w:t>
      </w:r>
      <w:proofErr w:type="spellEnd"/>
      <w:r w:rsidR="003E7479">
        <w:t>, firmvér, aktualizácia</w:t>
      </w:r>
    </w:p>
    <w:p w14:paraId="466A69DE" w14:textId="77777777" w:rsidR="00054E4C" w:rsidRPr="00A829D8" w:rsidRDefault="00054E4C" w:rsidP="00054E4C"/>
    <w:p w14:paraId="23C3DEC1" w14:textId="77777777" w:rsidR="003E7479" w:rsidRDefault="003E7479" w:rsidP="00DB0F9F">
      <w:pPr>
        <w:rPr>
          <w:b/>
          <w:sz w:val="32"/>
        </w:rPr>
      </w:pPr>
      <w:bookmarkStart w:id="2" w:name="_Toc382475975"/>
    </w:p>
    <w:p w14:paraId="7DEF4573" w14:textId="77777777" w:rsidR="003E7479" w:rsidRDefault="003E7479" w:rsidP="00DB0F9F">
      <w:pPr>
        <w:rPr>
          <w:b/>
          <w:sz w:val="32"/>
        </w:rPr>
      </w:pPr>
    </w:p>
    <w:p w14:paraId="7070F0F3" w14:textId="77777777" w:rsidR="003E7479" w:rsidRDefault="003E7479" w:rsidP="00DB0F9F">
      <w:pPr>
        <w:rPr>
          <w:b/>
          <w:sz w:val="32"/>
        </w:rPr>
      </w:pPr>
    </w:p>
    <w:p w14:paraId="26DBF48C" w14:textId="77777777" w:rsidR="004012F9" w:rsidRDefault="004012F9" w:rsidP="00DB0F9F">
      <w:pPr>
        <w:rPr>
          <w:b/>
          <w:sz w:val="32"/>
        </w:rPr>
      </w:pPr>
    </w:p>
    <w:p w14:paraId="6B1F9AF6" w14:textId="77777777" w:rsidR="004012F9" w:rsidRDefault="004012F9" w:rsidP="00DB0F9F">
      <w:pPr>
        <w:rPr>
          <w:b/>
          <w:sz w:val="32"/>
        </w:rPr>
      </w:pPr>
    </w:p>
    <w:p w14:paraId="34881FBA" w14:textId="77777777" w:rsidR="004012F9" w:rsidRDefault="004012F9" w:rsidP="00DB0F9F">
      <w:pPr>
        <w:rPr>
          <w:b/>
          <w:sz w:val="32"/>
        </w:rPr>
      </w:pPr>
    </w:p>
    <w:p w14:paraId="5F136880" w14:textId="77777777" w:rsidR="004012F9" w:rsidRDefault="004012F9" w:rsidP="00DB0F9F">
      <w:pPr>
        <w:rPr>
          <w:b/>
          <w:sz w:val="32"/>
        </w:rPr>
      </w:pPr>
    </w:p>
    <w:p w14:paraId="7B6C4FD9" w14:textId="6535E15C" w:rsidR="00054E4C" w:rsidRPr="00A829D8" w:rsidRDefault="00054E4C" w:rsidP="00DB0F9F">
      <w:pPr>
        <w:rPr>
          <w:b/>
          <w:sz w:val="32"/>
        </w:rPr>
      </w:pPr>
      <w:r w:rsidRPr="00A829D8">
        <w:rPr>
          <w:b/>
          <w:sz w:val="32"/>
        </w:rPr>
        <w:t>Abstrakt v AJ</w:t>
      </w:r>
      <w:bookmarkEnd w:id="2"/>
    </w:p>
    <w:p w14:paraId="05402EBF" w14:textId="151E5410" w:rsidR="00054E4C" w:rsidRPr="00A829D8" w:rsidRDefault="00572732" w:rsidP="00054E4C">
      <w:pPr>
        <w:jc w:val="both"/>
      </w:pP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main</w:t>
      </w:r>
      <w:proofErr w:type="spellEnd"/>
      <w:r w:rsidRPr="00572732">
        <w:t xml:space="preserve"> </w:t>
      </w:r>
      <w:proofErr w:type="spellStart"/>
      <w:r w:rsidRPr="00572732">
        <w:t>topic</w:t>
      </w:r>
      <w:proofErr w:type="spellEnd"/>
      <w:r w:rsidRPr="00572732">
        <w:t xml:space="preserve"> of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diploma</w:t>
      </w:r>
      <w:proofErr w:type="spellEnd"/>
      <w:r w:rsidRPr="00572732">
        <w:t xml:space="preserve"> </w:t>
      </w:r>
      <w:proofErr w:type="spellStart"/>
      <w:r w:rsidRPr="00572732">
        <w:t>thesis</w:t>
      </w:r>
      <w:proofErr w:type="spellEnd"/>
      <w:r w:rsidRPr="00572732">
        <w:t xml:space="preserve"> </w:t>
      </w:r>
      <w:proofErr w:type="spellStart"/>
      <w:r w:rsidRPr="00572732">
        <w:t>is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use</w:t>
      </w:r>
      <w:proofErr w:type="spellEnd"/>
      <w:r w:rsidRPr="00572732">
        <w:t xml:space="preserve"> of </w:t>
      </w:r>
      <w:proofErr w:type="spellStart"/>
      <w:r w:rsidRPr="00572732">
        <w:t>the</w:t>
      </w:r>
      <w:proofErr w:type="spellEnd"/>
      <w:r w:rsidRPr="00572732">
        <w:t xml:space="preserve"> ESP32 </w:t>
      </w:r>
      <w:proofErr w:type="spellStart"/>
      <w:r w:rsidRPr="00572732">
        <w:t>microcontroller</w:t>
      </w:r>
      <w:proofErr w:type="spellEnd"/>
      <w:r w:rsidRPr="00572732">
        <w:t xml:space="preserve"> in </w:t>
      </w:r>
      <w:proofErr w:type="spellStart"/>
      <w:r w:rsidRPr="00572732">
        <w:t>the</w:t>
      </w:r>
      <w:proofErr w:type="spellEnd"/>
      <w:r w:rsidRPr="00572732">
        <w:t xml:space="preserve"> role of a </w:t>
      </w:r>
      <w:proofErr w:type="spellStart"/>
      <w:r w:rsidRPr="00572732">
        <w:t>sensor</w:t>
      </w:r>
      <w:proofErr w:type="spellEnd"/>
      <w:r w:rsidRPr="00572732">
        <w:t xml:space="preserve"> </w:t>
      </w:r>
      <w:proofErr w:type="spellStart"/>
      <w:r w:rsidRPr="00572732">
        <w:t>node</w:t>
      </w:r>
      <w:proofErr w:type="spellEnd"/>
      <w:r w:rsidRPr="00572732">
        <w:t xml:space="preserve"> </w:t>
      </w:r>
      <w:proofErr w:type="spellStart"/>
      <w:r w:rsidRPr="00572732">
        <w:t>that</w:t>
      </w:r>
      <w:proofErr w:type="spellEnd"/>
      <w:r w:rsidRPr="00572732">
        <w:t xml:space="preserve"> </w:t>
      </w:r>
      <w:proofErr w:type="spellStart"/>
      <w:r w:rsidRPr="00572732">
        <w:t>can</w:t>
      </w:r>
      <w:proofErr w:type="spellEnd"/>
      <w:r w:rsidRPr="00572732">
        <w:t xml:space="preserve"> </w:t>
      </w:r>
      <w:proofErr w:type="spellStart"/>
      <w:r w:rsidRPr="00572732">
        <w:t>perform</w:t>
      </w:r>
      <w:proofErr w:type="spellEnd"/>
      <w:r w:rsidRPr="00572732">
        <w:t xml:space="preserve"> </w:t>
      </w:r>
      <w:proofErr w:type="spellStart"/>
      <w:r w:rsidRPr="00572732">
        <w:t>remote</w:t>
      </w:r>
      <w:proofErr w:type="spellEnd"/>
      <w:r w:rsidRPr="00572732">
        <w:t xml:space="preserve"> </w:t>
      </w:r>
      <w:proofErr w:type="spellStart"/>
      <w:r w:rsidRPr="00572732">
        <w:t>firmware</w:t>
      </w:r>
      <w:proofErr w:type="spellEnd"/>
      <w:r w:rsidRPr="00572732">
        <w:t xml:space="preserve"> </w:t>
      </w:r>
      <w:proofErr w:type="spellStart"/>
      <w:r w:rsidRPr="00572732">
        <w:t>updates</w:t>
      </w:r>
      <w:proofErr w:type="spellEnd"/>
      <w:r w:rsidRPr="00572732">
        <w:t xml:space="preserve"> </w:t>
      </w:r>
      <w:proofErr w:type="spellStart"/>
      <w:r w:rsidRPr="00572732">
        <w:t>via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Internet.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remote</w:t>
      </w:r>
      <w:proofErr w:type="spellEnd"/>
      <w:r w:rsidRPr="00572732">
        <w:t xml:space="preserve"> update </w:t>
      </w:r>
      <w:proofErr w:type="spellStart"/>
      <w:r w:rsidRPr="00572732">
        <w:t>process</w:t>
      </w:r>
      <w:proofErr w:type="spellEnd"/>
      <w:r w:rsidRPr="00572732">
        <w:t xml:space="preserve"> </w:t>
      </w:r>
      <w:proofErr w:type="spellStart"/>
      <w:r w:rsidRPr="00572732">
        <w:t>places</w:t>
      </w:r>
      <w:proofErr w:type="spellEnd"/>
      <w:r w:rsidRPr="00572732">
        <w:t xml:space="preserve"> </w:t>
      </w:r>
      <w:proofErr w:type="spellStart"/>
      <w:r w:rsidRPr="00572732">
        <w:t>particular</w:t>
      </w:r>
      <w:proofErr w:type="spellEnd"/>
      <w:r w:rsidRPr="00572732">
        <w:t xml:space="preserve"> priority on </w:t>
      </w:r>
      <w:proofErr w:type="spellStart"/>
      <w:r w:rsidRPr="00572732">
        <w:t>security</w:t>
      </w:r>
      <w:proofErr w:type="spellEnd"/>
      <w:r w:rsidRPr="00572732">
        <w:t xml:space="preserve">, as </w:t>
      </w:r>
      <w:proofErr w:type="spellStart"/>
      <w:r w:rsidRPr="00572732">
        <w:t>it</w:t>
      </w:r>
      <w:proofErr w:type="spellEnd"/>
      <w:r w:rsidRPr="00572732">
        <w:t xml:space="preserve"> </w:t>
      </w:r>
      <w:proofErr w:type="spellStart"/>
      <w:r w:rsidRPr="00572732">
        <w:t>can</w:t>
      </w:r>
      <w:proofErr w:type="spellEnd"/>
      <w:r w:rsidRPr="00572732">
        <w:t xml:space="preserve"> </w:t>
      </w:r>
      <w:proofErr w:type="spellStart"/>
      <w:r w:rsidRPr="00572732">
        <w:t>be</w:t>
      </w:r>
      <w:proofErr w:type="spellEnd"/>
      <w:r w:rsidRPr="00572732">
        <w:t xml:space="preserve"> </w:t>
      </w:r>
      <w:proofErr w:type="spellStart"/>
      <w:r w:rsidRPr="00572732">
        <w:t>transmitted</w:t>
      </w:r>
      <w:proofErr w:type="spellEnd"/>
      <w:r w:rsidRPr="00572732">
        <w:t xml:space="preserve"> over </w:t>
      </w:r>
      <w:proofErr w:type="spellStart"/>
      <w:r w:rsidRPr="00572732">
        <w:t>the</w:t>
      </w:r>
      <w:proofErr w:type="spellEnd"/>
      <w:r w:rsidRPr="00572732">
        <w:t xml:space="preserve"> Internet, </w:t>
      </w:r>
      <w:proofErr w:type="spellStart"/>
      <w:r w:rsidRPr="00572732">
        <w:t>which</w:t>
      </w:r>
      <w:proofErr w:type="spellEnd"/>
      <w:r w:rsidRPr="00572732">
        <w:t xml:space="preserve"> </w:t>
      </w:r>
      <w:proofErr w:type="spellStart"/>
      <w:r w:rsidRPr="00572732">
        <w:t>is</w:t>
      </w:r>
      <w:proofErr w:type="spellEnd"/>
      <w:r w:rsidRPr="00572732">
        <w:t xml:space="preserve"> a </w:t>
      </w:r>
      <w:proofErr w:type="spellStart"/>
      <w:r w:rsidRPr="00572732">
        <w:t>dangerous</w:t>
      </w:r>
      <w:proofErr w:type="spellEnd"/>
      <w:r w:rsidRPr="00572732">
        <w:t xml:space="preserve"> </w:t>
      </w:r>
      <w:proofErr w:type="spellStart"/>
      <w:r w:rsidRPr="00572732">
        <w:t>environment</w:t>
      </w:r>
      <w:proofErr w:type="spellEnd"/>
      <w:r w:rsidRPr="00572732">
        <w:t xml:space="preserve"> </w:t>
      </w:r>
      <w:proofErr w:type="spellStart"/>
      <w:r w:rsidRPr="00572732">
        <w:t>for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transmission</w:t>
      </w:r>
      <w:proofErr w:type="spellEnd"/>
      <w:r w:rsidRPr="00572732">
        <w:t xml:space="preserve"> of </w:t>
      </w:r>
      <w:proofErr w:type="spellStart"/>
      <w:r w:rsidRPr="00572732">
        <w:t>sensitive</w:t>
      </w:r>
      <w:proofErr w:type="spellEnd"/>
      <w:r w:rsidRPr="00572732">
        <w:t xml:space="preserve"> </w:t>
      </w:r>
      <w:proofErr w:type="spellStart"/>
      <w:r w:rsidRPr="00572732">
        <w:t>information</w:t>
      </w:r>
      <w:proofErr w:type="spellEnd"/>
      <w:r w:rsidRPr="00572732">
        <w:t xml:space="preserve"> and </w:t>
      </w:r>
      <w:proofErr w:type="spellStart"/>
      <w:r w:rsidRPr="00572732">
        <w:t>data</w:t>
      </w:r>
      <w:proofErr w:type="spellEnd"/>
      <w:r w:rsidRPr="00572732">
        <w:t xml:space="preserve">. </w:t>
      </w:r>
      <w:proofErr w:type="spellStart"/>
      <w:r w:rsidRPr="00572732">
        <w:t>The</w:t>
      </w:r>
      <w:proofErr w:type="spellEnd"/>
      <w:r w:rsidRPr="00572732">
        <w:t xml:space="preserve"> ESP32 </w:t>
      </w:r>
      <w:proofErr w:type="spellStart"/>
      <w:r w:rsidRPr="00572732">
        <w:t>microcontroller</w:t>
      </w:r>
      <w:proofErr w:type="spellEnd"/>
      <w:r w:rsidRPr="00572732">
        <w:t xml:space="preserve"> </w:t>
      </w:r>
      <w:proofErr w:type="spellStart"/>
      <w:r w:rsidRPr="00572732">
        <w:t>platform</w:t>
      </w:r>
      <w:proofErr w:type="spellEnd"/>
      <w:r w:rsidRPr="00572732">
        <w:t xml:space="preserve"> </w:t>
      </w:r>
      <w:proofErr w:type="spellStart"/>
      <w:r w:rsidRPr="00572732">
        <w:t>enables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implementation</w:t>
      </w:r>
      <w:proofErr w:type="spellEnd"/>
      <w:r w:rsidRPr="00572732">
        <w:t xml:space="preserve"> of </w:t>
      </w:r>
      <w:proofErr w:type="spellStart"/>
      <w:r w:rsidRPr="00572732">
        <w:t>mechanisms</w:t>
      </w:r>
      <w:proofErr w:type="spellEnd"/>
      <w:r w:rsidRPr="00572732">
        <w:t xml:space="preserve"> </w:t>
      </w:r>
      <w:proofErr w:type="spellStart"/>
      <w:r w:rsidRPr="00572732">
        <w:t>that</w:t>
      </w:r>
      <w:proofErr w:type="spellEnd"/>
      <w:r w:rsidRPr="00572732">
        <w:t xml:space="preserve"> </w:t>
      </w:r>
      <w:proofErr w:type="spellStart"/>
      <w:r w:rsidRPr="00572732">
        <w:t>can</w:t>
      </w:r>
      <w:proofErr w:type="spellEnd"/>
      <w:r w:rsidRPr="00572732">
        <w:t xml:space="preserve"> </w:t>
      </w:r>
      <w:proofErr w:type="spellStart"/>
      <w:r w:rsidRPr="00572732">
        <w:t>ensure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integrity (</w:t>
      </w:r>
      <w:proofErr w:type="spellStart"/>
      <w:r w:rsidRPr="00572732">
        <w:t>immutability</w:t>
      </w:r>
      <w:proofErr w:type="spellEnd"/>
      <w:r w:rsidRPr="00572732">
        <w:t xml:space="preserve">) of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acquired</w:t>
      </w:r>
      <w:proofErr w:type="spellEnd"/>
      <w:r w:rsidRPr="00572732">
        <w:t xml:space="preserve"> </w:t>
      </w:r>
      <w:proofErr w:type="spellStart"/>
      <w:r w:rsidRPr="00572732">
        <w:t>firmware</w:t>
      </w:r>
      <w:proofErr w:type="spellEnd"/>
      <w:r w:rsidRPr="00572732">
        <w:t xml:space="preserve"> </w:t>
      </w:r>
      <w:proofErr w:type="spellStart"/>
      <w:r w:rsidRPr="00572732">
        <w:t>since</w:t>
      </w:r>
      <w:proofErr w:type="spellEnd"/>
      <w:r w:rsidRPr="00572732">
        <w:t xml:space="preserve"> </w:t>
      </w:r>
      <w:proofErr w:type="spellStart"/>
      <w:r w:rsidRPr="00572732">
        <w:t>its</w:t>
      </w:r>
      <w:proofErr w:type="spellEnd"/>
      <w:r w:rsidRPr="00572732">
        <w:t xml:space="preserve"> </w:t>
      </w:r>
      <w:proofErr w:type="spellStart"/>
      <w:r w:rsidRPr="00572732">
        <w:t>creation</w:t>
      </w:r>
      <w:proofErr w:type="spellEnd"/>
      <w:r w:rsidRPr="00572732">
        <w:t xml:space="preserve"> by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author</w:t>
      </w:r>
      <w:proofErr w:type="spellEnd"/>
      <w:r w:rsidRPr="00572732">
        <w:t xml:space="preserve"> </w:t>
      </w:r>
      <w:proofErr w:type="spellStart"/>
      <w:r w:rsidRPr="00572732">
        <w:t>from</w:t>
      </w:r>
      <w:proofErr w:type="spellEnd"/>
      <w:r w:rsidRPr="00572732">
        <w:t xml:space="preserve"> a server </w:t>
      </w:r>
      <w:proofErr w:type="spellStart"/>
      <w:r w:rsidRPr="00572732">
        <w:t>accessible</w:t>
      </w:r>
      <w:proofErr w:type="spellEnd"/>
      <w:r w:rsidRPr="00572732">
        <w:t xml:space="preserve"> </w:t>
      </w:r>
      <w:proofErr w:type="spellStart"/>
      <w:r w:rsidRPr="00572732">
        <w:t>via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Internet </w:t>
      </w:r>
      <w:proofErr w:type="spellStart"/>
      <w:r w:rsidRPr="00572732">
        <w:t>via</w:t>
      </w:r>
      <w:proofErr w:type="spellEnd"/>
      <w:r w:rsidRPr="00572732">
        <w:t xml:space="preserve"> a </w:t>
      </w:r>
      <w:proofErr w:type="spellStart"/>
      <w:r w:rsidRPr="00572732">
        <w:t>secure</w:t>
      </w:r>
      <w:proofErr w:type="spellEnd"/>
      <w:r w:rsidRPr="00572732">
        <w:t xml:space="preserve"> </w:t>
      </w:r>
      <w:proofErr w:type="spellStart"/>
      <w:r w:rsidRPr="00572732">
        <w:t>transmission</w:t>
      </w:r>
      <w:proofErr w:type="spellEnd"/>
      <w:r w:rsidRPr="00572732">
        <w:t xml:space="preserve"> </w:t>
      </w:r>
      <w:proofErr w:type="spellStart"/>
      <w:r w:rsidRPr="00572732">
        <w:t>channel</w:t>
      </w:r>
      <w:proofErr w:type="spellEnd"/>
      <w:r w:rsidRPr="00572732">
        <w:t xml:space="preserve">. </w:t>
      </w:r>
      <w:proofErr w:type="spellStart"/>
      <w:r w:rsidRPr="00572732">
        <w:t>Because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ESP32 </w:t>
      </w:r>
      <w:proofErr w:type="spellStart"/>
      <w:r w:rsidRPr="00572732">
        <w:t>microcontroller</w:t>
      </w:r>
      <w:proofErr w:type="spellEnd"/>
      <w:r w:rsidRPr="00572732">
        <w:t xml:space="preserve"> </w:t>
      </w:r>
      <w:proofErr w:type="spellStart"/>
      <w:r w:rsidRPr="00572732">
        <w:t>can</w:t>
      </w:r>
      <w:proofErr w:type="spellEnd"/>
      <w:r w:rsidRPr="00572732">
        <w:t xml:space="preserve"> </w:t>
      </w:r>
      <w:proofErr w:type="spellStart"/>
      <w:r w:rsidRPr="00572732">
        <w:t>also</w:t>
      </w:r>
      <w:proofErr w:type="spellEnd"/>
      <w:r w:rsidRPr="00572732">
        <w:t xml:space="preserve"> </w:t>
      </w:r>
      <w:proofErr w:type="spellStart"/>
      <w:r w:rsidRPr="00572732">
        <w:t>be</w:t>
      </w:r>
      <w:proofErr w:type="spellEnd"/>
      <w:r w:rsidRPr="00572732">
        <w:t xml:space="preserve"> </w:t>
      </w:r>
      <w:proofErr w:type="spellStart"/>
      <w:r w:rsidRPr="00572732">
        <w:t>exposed</w:t>
      </w:r>
      <w:proofErr w:type="spellEnd"/>
      <w:r w:rsidRPr="00572732">
        <w:t xml:space="preserve"> to </w:t>
      </w:r>
      <w:proofErr w:type="spellStart"/>
      <w:r w:rsidRPr="00572732">
        <w:t>various</w:t>
      </w:r>
      <w:proofErr w:type="spellEnd"/>
      <w:r w:rsidRPr="00572732">
        <w:t xml:space="preserve"> </w:t>
      </w:r>
      <w:proofErr w:type="spellStart"/>
      <w:r w:rsidRPr="00572732">
        <w:t>attempts</w:t>
      </w:r>
      <w:proofErr w:type="spellEnd"/>
      <w:r w:rsidRPr="00572732">
        <w:t xml:space="preserve"> to run </w:t>
      </w:r>
      <w:proofErr w:type="spellStart"/>
      <w:r w:rsidRPr="00572732">
        <w:t>untrusted</w:t>
      </w:r>
      <w:proofErr w:type="spellEnd"/>
      <w:r w:rsidRPr="00572732">
        <w:t xml:space="preserve"> </w:t>
      </w:r>
      <w:proofErr w:type="spellStart"/>
      <w:r w:rsidRPr="00572732">
        <w:t>firmware</w:t>
      </w:r>
      <w:proofErr w:type="spellEnd"/>
      <w:r w:rsidRPr="00572732">
        <w:t xml:space="preserve">, or to </w:t>
      </w:r>
      <w:proofErr w:type="spellStart"/>
      <w:r w:rsidRPr="00572732">
        <w:t>attempt</w:t>
      </w:r>
      <w:proofErr w:type="spellEnd"/>
      <w:r w:rsidRPr="00572732">
        <w:t xml:space="preserve"> to change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Bootloader</w:t>
      </w:r>
      <w:proofErr w:type="spellEnd"/>
      <w:r w:rsidRPr="00572732">
        <w:t xml:space="preserve">,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platform</w:t>
      </w:r>
      <w:proofErr w:type="spellEnd"/>
      <w:r w:rsidRPr="00572732">
        <w:t xml:space="preserve"> </w:t>
      </w:r>
      <w:proofErr w:type="spellStart"/>
      <w:r w:rsidRPr="00572732">
        <w:t>is</w:t>
      </w:r>
      <w:proofErr w:type="spellEnd"/>
      <w:r w:rsidRPr="00572732">
        <w:t xml:space="preserve"> </w:t>
      </w:r>
      <w:proofErr w:type="spellStart"/>
      <w:r w:rsidRPr="00572732">
        <w:t>equipped</w:t>
      </w:r>
      <w:proofErr w:type="spellEnd"/>
      <w:r w:rsidRPr="00572732">
        <w:t xml:space="preserve"> </w:t>
      </w:r>
      <w:proofErr w:type="spellStart"/>
      <w:r w:rsidRPr="00572732">
        <w:t>with</w:t>
      </w:r>
      <w:proofErr w:type="spellEnd"/>
      <w:r w:rsidRPr="00572732">
        <w:t xml:space="preserve"> </w:t>
      </w:r>
      <w:proofErr w:type="spellStart"/>
      <w:r w:rsidRPr="00572732">
        <w:t>mechanisms</w:t>
      </w:r>
      <w:proofErr w:type="spellEnd"/>
      <w:r w:rsidRPr="00572732">
        <w:t xml:space="preserve"> </w:t>
      </w:r>
      <w:proofErr w:type="spellStart"/>
      <w:r w:rsidRPr="00572732">
        <w:t>that</w:t>
      </w:r>
      <w:proofErr w:type="spellEnd"/>
      <w:r w:rsidRPr="00572732">
        <w:t xml:space="preserve"> </w:t>
      </w:r>
      <w:proofErr w:type="spellStart"/>
      <w:r w:rsidRPr="00572732">
        <w:t>can</w:t>
      </w:r>
      <w:proofErr w:type="spellEnd"/>
      <w:r w:rsidRPr="00572732">
        <w:t xml:space="preserve"> </w:t>
      </w:r>
      <w:proofErr w:type="spellStart"/>
      <w:r w:rsidRPr="00572732">
        <w:t>prevent</w:t>
      </w:r>
      <w:proofErr w:type="spellEnd"/>
      <w:r w:rsidRPr="00572732">
        <w:t xml:space="preserve"> </w:t>
      </w:r>
      <w:proofErr w:type="spellStart"/>
      <w:r w:rsidRPr="00572732">
        <w:t>untrusted</w:t>
      </w:r>
      <w:proofErr w:type="spellEnd"/>
      <w:r w:rsidRPr="00572732">
        <w:t xml:space="preserve"> </w:t>
      </w:r>
      <w:proofErr w:type="spellStart"/>
      <w:r w:rsidRPr="00572732">
        <w:t>firmware</w:t>
      </w:r>
      <w:proofErr w:type="spellEnd"/>
      <w:r w:rsidRPr="00572732">
        <w:t xml:space="preserve"> </w:t>
      </w:r>
      <w:proofErr w:type="spellStart"/>
      <w:r w:rsidRPr="00572732">
        <w:t>from</w:t>
      </w:r>
      <w:proofErr w:type="spellEnd"/>
      <w:r w:rsidRPr="00572732">
        <w:t xml:space="preserve"> </w:t>
      </w:r>
      <w:proofErr w:type="spellStart"/>
      <w:r w:rsidRPr="00572732">
        <w:t>running</w:t>
      </w:r>
      <w:proofErr w:type="spellEnd"/>
      <w:r w:rsidRPr="00572732">
        <w:t xml:space="preserve">.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mechanisms</w:t>
      </w:r>
      <w:proofErr w:type="spellEnd"/>
      <w:r w:rsidRPr="00572732">
        <w:t xml:space="preserve"> </w:t>
      </w:r>
      <w:proofErr w:type="spellStart"/>
      <w:r w:rsidRPr="00572732">
        <w:t>can</w:t>
      </w:r>
      <w:proofErr w:type="spellEnd"/>
      <w:r w:rsidRPr="00572732">
        <w:t xml:space="preserve"> </w:t>
      </w:r>
      <w:proofErr w:type="spellStart"/>
      <w:r w:rsidRPr="00572732">
        <w:t>also</w:t>
      </w:r>
      <w:proofErr w:type="spellEnd"/>
      <w:r w:rsidRPr="00572732">
        <w:t xml:space="preserve"> </w:t>
      </w:r>
      <w:proofErr w:type="spellStart"/>
      <w:r w:rsidRPr="00572732">
        <w:t>secure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boot</w:t>
      </w:r>
      <w:proofErr w:type="spellEnd"/>
      <w:r w:rsidRPr="00572732">
        <w:t xml:space="preserve"> </w:t>
      </w:r>
      <w:proofErr w:type="spellStart"/>
      <w:r w:rsidRPr="00572732">
        <w:t>process</w:t>
      </w:r>
      <w:proofErr w:type="spellEnd"/>
      <w:r w:rsidRPr="00572732">
        <w:t xml:space="preserve">, and </w:t>
      </w:r>
      <w:proofErr w:type="spellStart"/>
      <w:r w:rsidRPr="00572732">
        <w:t>without</w:t>
      </w:r>
      <w:proofErr w:type="spellEnd"/>
      <w:r w:rsidRPr="00572732">
        <w:t xml:space="preserve"> a </w:t>
      </w:r>
      <w:proofErr w:type="spellStart"/>
      <w:r w:rsidRPr="00572732">
        <w:t>trusted</w:t>
      </w:r>
      <w:proofErr w:type="spellEnd"/>
      <w:r w:rsidRPr="00572732">
        <w:t xml:space="preserve"> </w:t>
      </w:r>
      <w:proofErr w:type="spellStart"/>
      <w:r w:rsidRPr="00572732">
        <w:t>bootloader</w:t>
      </w:r>
      <w:proofErr w:type="spellEnd"/>
      <w:r w:rsidRPr="00572732">
        <w:t xml:space="preserve">,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microcontroller</w:t>
      </w:r>
      <w:proofErr w:type="spellEnd"/>
      <w:r w:rsidRPr="00572732">
        <w:t xml:space="preserve"> </w:t>
      </w:r>
      <w:proofErr w:type="spellStart"/>
      <w:r w:rsidRPr="00572732">
        <w:t>will</w:t>
      </w:r>
      <w:proofErr w:type="spellEnd"/>
      <w:r w:rsidRPr="00572732">
        <w:t xml:space="preserve"> </w:t>
      </w:r>
      <w:proofErr w:type="spellStart"/>
      <w:r w:rsidRPr="00572732">
        <w:t>not</w:t>
      </w:r>
      <w:proofErr w:type="spellEnd"/>
      <w:r w:rsidRPr="00572732">
        <w:t xml:space="preserve"> </w:t>
      </w:r>
      <w:proofErr w:type="spellStart"/>
      <w:r w:rsidRPr="00572732">
        <w:t>boot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firmware</w:t>
      </w:r>
      <w:proofErr w:type="spellEnd"/>
      <w:r w:rsidRPr="00572732">
        <w:t xml:space="preserve">. </w:t>
      </w:r>
      <w:proofErr w:type="spellStart"/>
      <w:r w:rsidRPr="00572732">
        <w:t>The</w:t>
      </w:r>
      <w:proofErr w:type="spellEnd"/>
      <w:r w:rsidRPr="00572732">
        <w:t xml:space="preserve"> ESP32 </w:t>
      </w:r>
      <w:proofErr w:type="spellStart"/>
      <w:r w:rsidRPr="00572732">
        <w:t>microcontroller</w:t>
      </w:r>
      <w:proofErr w:type="spellEnd"/>
      <w:r w:rsidRPr="00572732">
        <w:t xml:space="preserve"> of </w:t>
      </w:r>
      <w:proofErr w:type="spellStart"/>
      <w:r w:rsidRPr="00572732">
        <w:t>earlier</w:t>
      </w:r>
      <w:proofErr w:type="spellEnd"/>
      <w:r w:rsidRPr="00572732">
        <w:t xml:space="preserve"> </w:t>
      </w:r>
      <w:proofErr w:type="spellStart"/>
      <w:r w:rsidRPr="00572732">
        <w:t>revisions</w:t>
      </w:r>
      <w:proofErr w:type="spellEnd"/>
      <w:r w:rsidRPr="00572732">
        <w:t xml:space="preserve"> </w:t>
      </w:r>
      <w:proofErr w:type="spellStart"/>
      <w:r w:rsidRPr="00572732">
        <w:t>does</w:t>
      </w:r>
      <w:proofErr w:type="spellEnd"/>
      <w:r w:rsidRPr="00572732">
        <w:t xml:space="preserve"> </w:t>
      </w:r>
      <w:proofErr w:type="spellStart"/>
      <w:r w:rsidRPr="00572732">
        <w:t>not</w:t>
      </w:r>
      <w:proofErr w:type="spellEnd"/>
      <w:r w:rsidRPr="00572732">
        <w:t xml:space="preserve"> </w:t>
      </w:r>
      <w:proofErr w:type="spellStart"/>
      <w:r w:rsidRPr="00572732">
        <w:t>allow</w:t>
      </w:r>
      <w:proofErr w:type="spellEnd"/>
      <w:r w:rsidRPr="00572732">
        <w:t xml:space="preserve"> to </w:t>
      </w:r>
      <w:proofErr w:type="spellStart"/>
      <w:r w:rsidRPr="00572732">
        <w:t>prevent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download of </w:t>
      </w:r>
      <w:proofErr w:type="spellStart"/>
      <w:r w:rsidRPr="00572732">
        <w:t>flash</w:t>
      </w:r>
      <w:proofErr w:type="spellEnd"/>
      <w:r w:rsidRPr="00572732">
        <w:t xml:space="preserve"> </w:t>
      </w:r>
      <w:proofErr w:type="spellStart"/>
      <w:r w:rsidRPr="00572732">
        <w:t>memory</w:t>
      </w:r>
      <w:proofErr w:type="spellEnd"/>
      <w:r w:rsidRPr="00572732">
        <w:t xml:space="preserve"> </w:t>
      </w:r>
      <w:proofErr w:type="spellStart"/>
      <w:r w:rsidRPr="00572732">
        <w:t>content</w:t>
      </w:r>
      <w:proofErr w:type="spellEnd"/>
      <w:r w:rsidRPr="00572732">
        <w:t xml:space="preserve"> </w:t>
      </w:r>
      <w:proofErr w:type="spellStart"/>
      <w:r w:rsidRPr="00572732">
        <w:t>via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physical</w:t>
      </w:r>
      <w:proofErr w:type="spellEnd"/>
      <w:r w:rsidRPr="00572732">
        <w:t xml:space="preserve"> interface, </w:t>
      </w:r>
      <w:proofErr w:type="spellStart"/>
      <w:r w:rsidRPr="00572732">
        <w:t>but</w:t>
      </w:r>
      <w:proofErr w:type="spellEnd"/>
      <w:r w:rsidRPr="00572732">
        <w:t xml:space="preserve"> </w:t>
      </w:r>
      <w:proofErr w:type="spellStart"/>
      <w:r w:rsidRPr="00572732">
        <w:t>it</w:t>
      </w:r>
      <w:proofErr w:type="spellEnd"/>
      <w:r w:rsidRPr="00572732">
        <w:t xml:space="preserve"> </w:t>
      </w:r>
      <w:proofErr w:type="spellStart"/>
      <w:r w:rsidRPr="00572732">
        <w:t>can</w:t>
      </w:r>
      <w:proofErr w:type="spellEnd"/>
      <w:r w:rsidRPr="00572732">
        <w:t xml:space="preserve"> </w:t>
      </w:r>
      <w:proofErr w:type="spellStart"/>
      <w:r w:rsidRPr="00572732">
        <w:t>encrypt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contents</w:t>
      </w:r>
      <w:proofErr w:type="spellEnd"/>
      <w:r w:rsidRPr="00572732">
        <w:t xml:space="preserve"> of </w:t>
      </w:r>
      <w:proofErr w:type="spellStart"/>
      <w:r w:rsidRPr="00572732">
        <w:t>flash</w:t>
      </w:r>
      <w:proofErr w:type="spellEnd"/>
      <w:r w:rsidRPr="00572732">
        <w:t xml:space="preserve"> </w:t>
      </w:r>
      <w:proofErr w:type="spellStart"/>
      <w:r w:rsidRPr="00572732">
        <w:t>memory</w:t>
      </w:r>
      <w:proofErr w:type="spellEnd"/>
      <w:r w:rsidRPr="00572732">
        <w:t xml:space="preserve"> in front of </w:t>
      </w:r>
      <w:proofErr w:type="spellStart"/>
      <w:r w:rsidRPr="00572732">
        <w:t>an</w:t>
      </w:r>
      <w:proofErr w:type="spellEnd"/>
      <w:r w:rsidRPr="00572732">
        <w:t xml:space="preserve"> </w:t>
      </w:r>
      <w:proofErr w:type="spellStart"/>
      <w:r w:rsidRPr="00572732">
        <w:t>attacker</w:t>
      </w:r>
      <w:proofErr w:type="spellEnd"/>
      <w:r w:rsidRPr="00572732">
        <w:t xml:space="preserve"> and </w:t>
      </w:r>
      <w:proofErr w:type="spellStart"/>
      <w:r w:rsidRPr="00572732">
        <w:t>prevent</w:t>
      </w:r>
      <w:proofErr w:type="spellEnd"/>
      <w:r w:rsidRPr="00572732">
        <w:t xml:space="preserve"> </w:t>
      </w:r>
      <w:proofErr w:type="spellStart"/>
      <w:r w:rsidRPr="00572732">
        <w:t>him</w:t>
      </w:r>
      <w:proofErr w:type="spellEnd"/>
      <w:r w:rsidRPr="00572732">
        <w:t xml:space="preserve"> </w:t>
      </w:r>
      <w:proofErr w:type="spellStart"/>
      <w:r w:rsidRPr="00572732">
        <w:t>from</w:t>
      </w:r>
      <w:proofErr w:type="spellEnd"/>
      <w:r w:rsidRPr="00572732">
        <w:t xml:space="preserve"> </w:t>
      </w:r>
      <w:proofErr w:type="spellStart"/>
      <w:r w:rsidRPr="00572732">
        <w:t>running</w:t>
      </w:r>
      <w:proofErr w:type="spellEnd"/>
      <w:r w:rsidRPr="00572732">
        <w:t xml:space="preserve"> </w:t>
      </w:r>
      <w:proofErr w:type="spellStart"/>
      <w:r w:rsidRPr="00572732">
        <w:t>encrypted</w:t>
      </w:r>
      <w:proofErr w:type="spellEnd"/>
      <w:r w:rsidRPr="00572732">
        <w:t xml:space="preserve"> </w:t>
      </w:r>
      <w:proofErr w:type="spellStart"/>
      <w:r w:rsidRPr="00572732">
        <w:t>firmware</w:t>
      </w:r>
      <w:proofErr w:type="spellEnd"/>
      <w:r w:rsidRPr="00572732">
        <w:t xml:space="preserve">.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mechanisms</w:t>
      </w:r>
      <w:proofErr w:type="spellEnd"/>
      <w:r w:rsidRPr="00572732">
        <w:t xml:space="preserve"> </w:t>
      </w:r>
      <w:proofErr w:type="spellStart"/>
      <w:r w:rsidRPr="00572732">
        <w:t>can</w:t>
      </w:r>
      <w:proofErr w:type="spellEnd"/>
      <w:r w:rsidRPr="00572732">
        <w:t xml:space="preserve"> </w:t>
      </w:r>
      <w:proofErr w:type="spellStart"/>
      <w:r w:rsidRPr="00572732">
        <w:t>be</w:t>
      </w:r>
      <w:proofErr w:type="spellEnd"/>
      <w:r w:rsidRPr="00572732">
        <w:t xml:space="preserve"> </w:t>
      </w:r>
      <w:proofErr w:type="spellStart"/>
      <w:r w:rsidRPr="00572732">
        <w:t>applied</w:t>
      </w:r>
      <w:proofErr w:type="spellEnd"/>
      <w:r w:rsidRPr="00572732">
        <w:t xml:space="preserve"> in a </w:t>
      </w:r>
      <w:proofErr w:type="spellStart"/>
      <w:r w:rsidRPr="00572732">
        <w:t>development</w:t>
      </w:r>
      <w:proofErr w:type="spellEnd"/>
      <w:r w:rsidRPr="00572732">
        <w:t xml:space="preserve"> </w:t>
      </w:r>
      <w:proofErr w:type="spellStart"/>
      <w:r w:rsidRPr="00572732">
        <w:t>environment</w:t>
      </w:r>
      <w:proofErr w:type="spellEnd"/>
      <w:r w:rsidRPr="00572732">
        <w:t xml:space="preserve"> - </w:t>
      </w:r>
      <w:proofErr w:type="spellStart"/>
      <w:r w:rsidRPr="00572732">
        <w:t>the</w:t>
      </w:r>
      <w:proofErr w:type="spellEnd"/>
      <w:r w:rsidRPr="00572732">
        <w:t xml:space="preserve"> ESP-IDF </w:t>
      </w:r>
      <w:proofErr w:type="spellStart"/>
      <w:r w:rsidRPr="00572732">
        <w:t>framework</w:t>
      </w:r>
      <w:proofErr w:type="spellEnd"/>
      <w:r w:rsidRPr="00572732">
        <w:t xml:space="preserve"> </w:t>
      </w:r>
      <w:proofErr w:type="spellStart"/>
      <w:r w:rsidRPr="00572732">
        <w:t>directly</w:t>
      </w:r>
      <w:proofErr w:type="spellEnd"/>
      <w:r w:rsidRPr="00572732">
        <w:t xml:space="preserve"> </w:t>
      </w:r>
      <w:proofErr w:type="spellStart"/>
      <w:r w:rsidRPr="00572732">
        <w:t>from</w:t>
      </w:r>
      <w:proofErr w:type="spellEnd"/>
      <w:r w:rsidRPr="00572732">
        <w:t xml:space="preserve"> </w:t>
      </w:r>
      <w:proofErr w:type="spellStart"/>
      <w:r w:rsidRPr="00572732">
        <w:t>the</w:t>
      </w:r>
      <w:proofErr w:type="spellEnd"/>
      <w:r w:rsidRPr="00572732">
        <w:t xml:space="preserve"> </w:t>
      </w:r>
      <w:proofErr w:type="spellStart"/>
      <w:r w:rsidRPr="00572732">
        <w:t>production</w:t>
      </w:r>
      <w:proofErr w:type="spellEnd"/>
      <w:r w:rsidRPr="00572732">
        <w:t xml:space="preserve"> of </w:t>
      </w:r>
      <w:proofErr w:type="spellStart"/>
      <w:r w:rsidRPr="00572732">
        <w:t>Espressif</w:t>
      </w:r>
      <w:proofErr w:type="spellEnd"/>
      <w:r w:rsidRPr="00572732">
        <w:t xml:space="preserve"> Systems, </w:t>
      </w:r>
      <w:proofErr w:type="spellStart"/>
      <w:r w:rsidRPr="00572732">
        <w:t>which</w:t>
      </w:r>
      <w:proofErr w:type="spellEnd"/>
      <w:r w:rsidRPr="00572732">
        <w:t xml:space="preserve"> </w:t>
      </w:r>
      <w:proofErr w:type="spellStart"/>
      <w:r w:rsidRPr="00572732">
        <w:t>produces</w:t>
      </w:r>
      <w:proofErr w:type="spellEnd"/>
      <w:r w:rsidRPr="00572732">
        <w:t xml:space="preserve"> ESP32 </w:t>
      </w:r>
      <w:proofErr w:type="spellStart"/>
      <w:r w:rsidRPr="00572732">
        <w:t>microcontroller</w:t>
      </w:r>
      <w:proofErr w:type="spellEnd"/>
      <w:r w:rsidRPr="00572732">
        <w:t xml:space="preserve"> </w:t>
      </w:r>
      <w:proofErr w:type="spellStart"/>
      <w:r w:rsidRPr="00572732">
        <w:t>platforms</w:t>
      </w:r>
      <w:proofErr w:type="spellEnd"/>
      <w:r w:rsidRPr="00572732">
        <w:t xml:space="preserve"> and </w:t>
      </w:r>
      <w:proofErr w:type="spellStart"/>
      <w:r w:rsidRPr="00572732">
        <w:t>provides</w:t>
      </w:r>
      <w:proofErr w:type="spellEnd"/>
      <w:r w:rsidRPr="00572732">
        <w:t xml:space="preserve"> </w:t>
      </w:r>
      <w:proofErr w:type="spellStart"/>
      <w:r w:rsidRPr="00572732">
        <w:t>them</w:t>
      </w:r>
      <w:proofErr w:type="spellEnd"/>
      <w:r w:rsidRPr="00572732">
        <w:t xml:space="preserve"> </w:t>
      </w:r>
      <w:proofErr w:type="spellStart"/>
      <w:r w:rsidRPr="00572732">
        <w:t>with</w:t>
      </w:r>
      <w:proofErr w:type="spellEnd"/>
      <w:r w:rsidRPr="00572732">
        <w:t xml:space="preserve"> </w:t>
      </w:r>
      <w:proofErr w:type="spellStart"/>
      <w:r w:rsidRPr="00572732">
        <w:t>full</w:t>
      </w:r>
      <w:proofErr w:type="spellEnd"/>
      <w:r w:rsidRPr="00572732">
        <w:t xml:space="preserve"> hardware and software </w:t>
      </w:r>
      <w:proofErr w:type="spellStart"/>
      <w:r w:rsidRPr="00572732">
        <w:t>support</w:t>
      </w:r>
      <w:proofErr w:type="spellEnd"/>
      <w:r w:rsidR="004012F9" w:rsidRPr="004012F9">
        <w:t>.</w:t>
      </w:r>
    </w:p>
    <w:p w14:paraId="0A4E130E" w14:textId="77777777" w:rsidR="00054E4C" w:rsidRPr="00A829D8" w:rsidRDefault="00054E4C" w:rsidP="00054E4C">
      <w:pPr>
        <w:jc w:val="both"/>
      </w:pPr>
    </w:p>
    <w:p w14:paraId="703DC65E" w14:textId="77777777" w:rsidR="00054E4C" w:rsidRPr="00A829D8" w:rsidRDefault="00054E4C" w:rsidP="00DB0F9F">
      <w:pPr>
        <w:rPr>
          <w:b/>
          <w:sz w:val="32"/>
        </w:rPr>
      </w:pPr>
      <w:bookmarkStart w:id="3" w:name="_Toc382475976"/>
      <w:r w:rsidRPr="00A829D8">
        <w:rPr>
          <w:b/>
          <w:sz w:val="32"/>
        </w:rPr>
        <w:t>Kľúčové slova v AJ</w:t>
      </w:r>
      <w:bookmarkEnd w:id="3"/>
    </w:p>
    <w:p w14:paraId="0CEFEC87" w14:textId="431C15B2" w:rsidR="00054E4C" w:rsidRPr="00A829D8" w:rsidRDefault="00D22B71" w:rsidP="00054E4C">
      <w:r>
        <w:t xml:space="preserve">ESP32, </w:t>
      </w:r>
      <w:proofErr w:type="spellStart"/>
      <w:r>
        <w:t>Espressif</w:t>
      </w:r>
      <w:proofErr w:type="spellEnd"/>
      <w:r>
        <w:t xml:space="preserve"> Systems, MCU, OTA, WiFi, </w:t>
      </w:r>
      <w:proofErr w:type="spellStart"/>
      <w:r>
        <w:t>microcontroller</w:t>
      </w:r>
      <w:proofErr w:type="spellEnd"/>
      <w:r>
        <w:t xml:space="preserve">, </w:t>
      </w:r>
      <w:proofErr w:type="spellStart"/>
      <w:r>
        <w:t>IoT</w:t>
      </w:r>
      <w:proofErr w:type="spellEnd"/>
      <w:r w:rsidR="003E7479">
        <w:t xml:space="preserve">, </w:t>
      </w:r>
      <w:proofErr w:type="spellStart"/>
      <w:r w:rsidR="003E7479">
        <w:t>firmware</w:t>
      </w:r>
      <w:proofErr w:type="spellEnd"/>
      <w:r w:rsidR="003E7479">
        <w:t>, update</w:t>
      </w:r>
    </w:p>
    <w:p w14:paraId="6B51AB91" w14:textId="77777777" w:rsidR="008E5B50" w:rsidRPr="00A829D8" w:rsidRDefault="008E5B50" w:rsidP="008E5B50">
      <w:pPr>
        <w:spacing w:line="259" w:lineRule="auto"/>
      </w:pPr>
      <w:r w:rsidRPr="00A829D8">
        <w:br w:type="page"/>
      </w:r>
    </w:p>
    <w:p w14:paraId="372FC02E" w14:textId="77777777" w:rsidR="008E5B50" w:rsidRPr="00A829D8" w:rsidRDefault="008E5B50" w:rsidP="00DB0F9F">
      <w:pPr>
        <w:rPr>
          <w:b/>
          <w:sz w:val="32"/>
        </w:rPr>
      </w:pPr>
      <w:bookmarkStart w:id="4" w:name="_Toc382475977"/>
      <w:r w:rsidRPr="00A829D8">
        <w:rPr>
          <w:b/>
          <w:sz w:val="32"/>
        </w:rPr>
        <w:lastRenderedPageBreak/>
        <w:t>Zadanie práce</w:t>
      </w:r>
      <w:bookmarkEnd w:id="4"/>
    </w:p>
    <w:p w14:paraId="0EA98CA7" w14:textId="1EAD21D8" w:rsidR="00DB0F9F" w:rsidRPr="008D36E4" w:rsidRDefault="00572732" w:rsidP="008D36E4">
      <w:pPr>
        <w:spacing w:line="259" w:lineRule="auto"/>
      </w:pPr>
      <w:r>
        <w:rPr>
          <w:noProof/>
        </w:rPr>
        <w:drawing>
          <wp:inline distT="0" distB="0" distL="0" distR="0" wp14:anchorId="5377DB57" wp14:editId="0276741B">
            <wp:extent cx="5579745" cy="7879080"/>
            <wp:effectExtent l="0" t="0" r="1905" b="762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B50" w:rsidRPr="00A829D8">
        <w:br w:type="page"/>
      </w:r>
      <w:r w:rsidR="00DB0F9F" w:rsidRPr="00A829D8">
        <w:rPr>
          <w:b/>
          <w:sz w:val="32"/>
        </w:rPr>
        <w:lastRenderedPageBreak/>
        <w:t>Čestné vyhlásenie</w:t>
      </w:r>
    </w:p>
    <w:p w14:paraId="3650AA6E" w14:textId="5F55FD8F" w:rsidR="008E5B50" w:rsidRPr="00A829D8" w:rsidRDefault="008D36E4" w:rsidP="008D36E4">
      <w:pPr>
        <w:spacing w:line="259" w:lineRule="auto"/>
        <w:jc w:val="both"/>
      </w:pPr>
      <w:r w:rsidRPr="008D36E4">
        <w:t>Vyhlasujem, že som celú diplomovú prácu vypracoval samostatne s použitím uvedenej odbornej literatúry.</w:t>
      </w:r>
    </w:p>
    <w:p w14:paraId="4FA71CD2" w14:textId="77777777" w:rsidR="008E5B50" w:rsidRPr="00A829D8" w:rsidRDefault="008E5B50" w:rsidP="008E5B50">
      <w:pPr>
        <w:spacing w:line="259" w:lineRule="auto"/>
      </w:pPr>
    </w:p>
    <w:p w14:paraId="59097C7A" w14:textId="56C12C73" w:rsidR="008E5B50" w:rsidRPr="00A829D8" w:rsidRDefault="008E5B50" w:rsidP="008E5B50">
      <w:pPr>
        <w:spacing w:line="259" w:lineRule="auto"/>
      </w:pPr>
      <w:r w:rsidRPr="00A829D8">
        <w:t xml:space="preserve">Košice, </w:t>
      </w:r>
      <w:r w:rsidRPr="00A829D8">
        <w:fldChar w:fldCharType="begin"/>
      </w:r>
      <w:r w:rsidRPr="00A829D8">
        <w:instrText xml:space="preserve"> DATE  \@ "dd. MMMM yyyy"  \* MERGEFORMAT </w:instrText>
      </w:r>
      <w:r w:rsidRPr="00A829D8">
        <w:fldChar w:fldCharType="separate"/>
      </w:r>
      <w:r w:rsidR="007223F4">
        <w:rPr>
          <w:noProof/>
        </w:rPr>
        <w:t>18. apríla 2021</w:t>
      </w:r>
      <w:r w:rsidRPr="00A829D8">
        <w:fldChar w:fldCharType="end"/>
      </w:r>
      <w:r w:rsidRPr="00A829D8">
        <w:tab/>
      </w:r>
      <w:r w:rsidRPr="00A829D8">
        <w:tab/>
      </w:r>
      <w:r w:rsidRPr="00A829D8">
        <w:tab/>
      </w:r>
      <w:r w:rsidRPr="00A829D8">
        <w:tab/>
      </w:r>
      <w:r w:rsidRPr="00A829D8">
        <w:tab/>
      </w:r>
      <w:r w:rsidRPr="00A829D8">
        <w:tab/>
        <w:t>..........................................</w:t>
      </w:r>
      <w:r w:rsidRPr="00A829D8">
        <w:tab/>
      </w:r>
    </w:p>
    <w:p w14:paraId="15BE4977" w14:textId="2BAFF85A" w:rsidR="00FC4D2F" w:rsidRPr="008D36E4" w:rsidRDefault="008E5B50" w:rsidP="008D36E4">
      <w:pPr>
        <w:spacing w:line="259" w:lineRule="auto"/>
      </w:pPr>
      <w:r w:rsidRPr="00A829D8">
        <w:tab/>
      </w:r>
      <w:r w:rsidRPr="00A829D8">
        <w:tab/>
      </w:r>
      <w:r w:rsidRPr="00A829D8">
        <w:tab/>
      </w:r>
      <w:r w:rsidRPr="00A829D8">
        <w:tab/>
      </w:r>
      <w:r w:rsidRPr="00A829D8">
        <w:tab/>
      </w:r>
      <w:r w:rsidRPr="00A829D8">
        <w:tab/>
      </w:r>
      <w:r w:rsidRPr="00A829D8">
        <w:tab/>
      </w:r>
      <w:r w:rsidRPr="00A829D8">
        <w:tab/>
        <w:t xml:space="preserve">     vlastnoručný podpis</w:t>
      </w:r>
      <w:r w:rsidRPr="00A829D8">
        <w:br w:type="page"/>
      </w:r>
      <w:bookmarkStart w:id="5" w:name="_Toc382475978"/>
      <w:r w:rsidR="00FC4D2F" w:rsidRPr="00A829D8">
        <w:rPr>
          <w:b/>
          <w:sz w:val="32"/>
        </w:rPr>
        <w:lastRenderedPageBreak/>
        <w:t>Poďakovanie</w:t>
      </w:r>
      <w:bookmarkEnd w:id="5"/>
    </w:p>
    <w:p w14:paraId="401524C9" w14:textId="2B72C5CE" w:rsidR="00FC4D2F" w:rsidRPr="00A829D8" w:rsidRDefault="008D36E4" w:rsidP="00FC4D2F">
      <w:pPr>
        <w:jc w:val="both"/>
      </w:pPr>
      <w:r w:rsidRPr="008D36E4">
        <w:t>V prvom rade sa chcem</w:t>
      </w:r>
      <w:r w:rsidR="0019537F">
        <w:t xml:space="preserve"> </w:t>
      </w:r>
      <w:r w:rsidRPr="008D36E4">
        <w:t xml:space="preserve">poďakovať vedúcemu práce prof. Ing. Milošovi </w:t>
      </w:r>
      <w:proofErr w:type="spellStart"/>
      <w:r w:rsidRPr="008D36E4">
        <w:t>Drutarovskému</w:t>
      </w:r>
      <w:proofErr w:type="spellEnd"/>
      <w:r w:rsidRPr="008D36E4">
        <w:t>, CSc. za</w:t>
      </w:r>
      <w:r w:rsidR="00CF5644">
        <w:t> </w:t>
      </w:r>
      <w:r w:rsidR="00F76F57">
        <w:t xml:space="preserve">cenné </w:t>
      </w:r>
      <w:r w:rsidRPr="008D36E4">
        <w:t xml:space="preserve">rady, vysvetlenie odborných termínov, konzultácie súvisiace s technickou stránkou </w:t>
      </w:r>
      <w:r w:rsidR="00F76F57">
        <w:t>diplomovej práce</w:t>
      </w:r>
      <w:r w:rsidR="00FC4D2F" w:rsidRPr="00A829D8">
        <w:t>.</w:t>
      </w:r>
    </w:p>
    <w:p w14:paraId="06310299" w14:textId="77777777" w:rsidR="00DB0F9F" w:rsidRPr="00A829D8" w:rsidRDefault="00DB0F9F" w:rsidP="00DB0F9F">
      <w:pPr>
        <w:spacing w:line="259" w:lineRule="auto"/>
        <w:sectPr w:rsidR="00DB0F9F" w:rsidRPr="00A829D8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3D5750" w14:textId="77777777" w:rsidR="00DB0F9F" w:rsidRPr="002C72D2" w:rsidRDefault="00DB0F9F">
          <w:pPr>
            <w:pStyle w:val="Hlavikaobsahu"/>
            <w:rPr>
              <w:rFonts w:cstheme="majorHAnsi"/>
              <w:b/>
              <w:color w:val="auto"/>
            </w:rPr>
          </w:pPr>
          <w:r w:rsidRPr="002C72D2">
            <w:rPr>
              <w:rFonts w:cstheme="majorHAnsi"/>
              <w:b/>
              <w:color w:val="auto"/>
            </w:rPr>
            <w:t>Obsah</w:t>
          </w:r>
        </w:p>
        <w:p w14:paraId="6125E041" w14:textId="72A7AB33" w:rsidR="00634ED8" w:rsidRDefault="00DB0F9F">
          <w:pPr>
            <w:pStyle w:val="Obsah1"/>
            <w:tabs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r w:rsidRPr="00A829D8">
            <w:fldChar w:fldCharType="begin"/>
          </w:r>
          <w:r w:rsidRPr="00A829D8">
            <w:instrText xml:space="preserve"> TOC \o "1-3" \h \z \u </w:instrText>
          </w:r>
          <w:r w:rsidRPr="00A829D8">
            <w:fldChar w:fldCharType="separate"/>
          </w:r>
          <w:hyperlink w:anchor="_Toc69660951" w:history="1">
            <w:r w:rsidR="00634ED8" w:rsidRPr="00566011">
              <w:rPr>
                <w:rStyle w:val="Hypertextovprepojenie"/>
                <w:rFonts w:cstheme="majorHAnsi"/>
                <w:noProof/>
              </w:rPr>
              <w:t>Zoznam obrázkov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_Toc69660951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10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0519137B" w14:textId="4643821D" w:rsidR="00634ED8" w:rsidRDefault="00572732">
          <w:pPr>
            <w:pStyle w:val="Obsah1"/>
            <w:tabs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52" w:history="1">
            <w:r w:rsidR="00634ED8" w:rsidRPr="00566011">
              <w:rPr>
                <w:rStyle w:val="Hypertextovprepojenie"/>
                <w:rFonts w:cstheme="majorHAnsi"/>
                <w:noProof/>
              </w:rPr>
              <w:t>Zoznam tabuliek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_Toc69660952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11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2E0CFE72" w14:textId="687824CB" w:rsidR="00634ED8" w:rsidRDefault="00572732">
          <w:pPr>
            <w:pStyle w:val="Obsah1"/>
            <w:tabs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53" w:history="1">
            <w:r w:rsidR="00634ED8" w:rsidRPr="00566011">
              <w:rPr>
                <w:rStyle w:val="Hypertextovprepojenie"/>
                <w:rFonts w:cstheme="majorHAnsi"/>
                <w:noProof/>
              </w:rPr>
              <w:t>Zoznam symbolov a skratiek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_Toc69660953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12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438A2E0F" w14:textId="1F7522FF" w:rsidR="00634ED8" w:rsidRDefault="00572732">
          <w:pPr>
            <w:pStyle w:val="Obsah1"/>
            <w:tabs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54" w:history="1">
            <w:r w:rsidR="00634ED8" w:rsidRPr="00566011">
              <w:rPr>
                <w:rStyle w:val="Hypertextovprepojenie"/>
                <w:rFonts w:cstheme="majorHAnsi"/>
                <w:noProof/>
              </w:rPr>
              <w:t>Úvod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_Toc69660954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14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2715DCB4" w14:textId="36D09F6E" w:rsidR="00634ED8" w:rsidRDefault="00572732">
          <w:pPr>
            <w:pStyle w:val="Obsah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55" w:history="1">
            <w:r w:rsidR="00634ED8" w:rsidRPr="00566011">
              <w:rPr>
                <w:rStyle w:val="Hypertextovprepojenie"/>
                <w:rFonts w:cstheme="majorHAnsi"/>
                <w:noProof/>
              </w:rPr>
              <w:t>1.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ESP32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_Toc69660955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16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0CC0A469" w14:textId="67DE323E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56" w:history="1">
            <w:r w:rsidR="00634ED8" w:rsidRPr="00566011">
              <w:rPr>
                <w:rStyle w:val="Hypertextovprepojenie"/>
                <w:rFonts w:cstheme="majorHAnsi"/>
                <w:noProof/>
              </w:rPr>
              <w:t>1.1.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Proces spustenia mikrokontroléru ESP32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_Toc69660956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17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556FFA67" w14:textId="4F364B2B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57" w:history="1">
            <w:r w:rsidR="00634ED8" w:rsidRPr="00566011">
              <w:rPr>
                <w:rStyle w:val="Hypertextovprepojenie"/>
                <w:rFonts w:cstheme="majorHAnsi"/>
                <w:noProof/>
              </w:rPr>
              <w:t>1.2.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Vývojové kity, samostatný čip ESP32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_Toc69660957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19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43E62C57" w14:textId="614840DE" w:rsidR="00634ED8" w:rsidRDefault="00572732">
          <w:pPr>
            <w:pStyle w:val="Obsah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58" w:history="1">
            <w:r w:rsidR="00634ED8" w:rsidRPr="00566011">
              <w:rPr>
                <w:rStyle w:val="Hypertextovprepojenie"/>
                <w:rFonts w:cstheme="majorHAnsi"/>
                <w:noProof/>
              </w:rPr>
              <w:t>2.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Pamäť mikrokontroléru ESP32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_Toc69660958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22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703FE729" w14:textId="3981DE7A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59" w:history="1">
            <w:r w:rsidR="00634ED8" w:rsidRPr="00566011">
              <w:rPr>
                <w:rStyle w:val="Hypertextovprepojenie"/>
                <w:rFonts w:cstheme="majorHAnsi"/>
                <w:noProof/>
              </w:rPr>
              <w:t>2.1.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Embedded (vstavaná) pamäť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_Toc69660959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23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5E93FCC4" w14:textId="4A698035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0" w:history="1">
            <w:r w:rsidR="00634ED8" w:rsidRPr="00566011">
              <w:rPr>
                <w:rStyle w:val="Hypertextovprepojenie"/>
                <w:rFonts w:cstheme="majorHAnsi"/>
                <w:noProof/>
              </w:rPr>
              <w:t>2.2.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Externá pamäť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_Toc69660960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24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6E54C231" w14:textId="03ECD7DD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1" w:history="1">
            <w:r w:rsidR="00634ED8" w:rsidRPr="00566011">
              <w:rPr>
                <w:rStyle w:val="Hypertextovprepojenie"/>
                <w:rFonts w:cstheme="majorHAnsi"/>
                <w:noProof/>
              </w:rPr>
              <w:t>2.3.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Tabuľka partícii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_Toc69660961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25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44AACD95" w14:textId="637AC19F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2" w:history="1">
            <w:r w:rsidR="00634ED8" w:rsidRPr="00566011">
              <w:rPr>
                <w:rStyle w:val="Hypertextovprepojenie"/>
                <w:rFonts w:cstheme="majorHAnsi"/>
                <w:noProof/>
              </w:rPr>
              <w:t>2.4.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eFuses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_Toc69660962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27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679DA9AA" w14:textId="1B4B23D0" w:rsidR="00634ED8" w:rsidRDefault="00572732">
          <w:pPr>
            <w:pStyle w:val="Obsah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3" w:history="1">
            <w:r w:rsidR="00634ED8" w:rsidRPr="00566011">
              <w:rPr>
                <w:rStyle w:val="Hypertextovprepojenie"/>
                <w:rFonts w:cstheme="majorHAnsi"/>
                <w:noProof/>
              </w:rPr>
              <w:t>3.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Nízkopríkonový režim mikrokontroléru ESP32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_Toc69660963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29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2682C51D" w14:textId="440D70AF" w:rsidR="00634ED8" w:rsidRDefault="00572732">
          <w:pPr>
            <w:pStyle w:val="Obsah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4" w:history="1">
            <w:r w:rsidR="00634ED8" w:rsidRPr="00566011">
              <w:rPr>
                <w:rStyle w:val="Hypertextovprepojenie"/>
                <w:rFonts w:cstheme="majorHAnsi"/>
                <w:noProof/>
              </w:rPr>
              <w:t>4.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Vývojársky framework ESP-IDF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_Toc69660964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31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01D0A1A9" w14:textId="114C41AA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5" w:history="1">
            <w:r w:rsidR="00634ED8" w:rsidRPr="00566011">
              <w:rPr>
                <w:rStyle w:val="Hypertextovprepojenie"/>
                <w:rFonts w:cstheme="majorHAnsi"/>
                <w:noProof/>
              </w:rPr>
              <w:t>4.1.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Vývojárske nástroje v ESP-IDF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_Toc69660965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31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3BD685BE" w14:textId="40077411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6" w:history="1">
            <w:r w:rsidR="00634ED8" w:rsidRPr="00566011">
              <w:rPr>
                <w:rStyle w:val="Hypertextovprepojenie"/>
                <w:rFonts w:cstheme="majorHAnsi"/>
                <w:noProof/>
              </w:rPr>
              <w:t>4.2.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Vývoj frameworku ESP-IDF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_Toc69660966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32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2FD5B074" w14:textId="5307678E" w:rsidR="00634ED8" w:rsidRDefault="00572732">
          <w:pPr>
            <w:pStyle w:val="Obsah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7" w:history="1">
            <w:r w:rsidR="00634ED8" w:rsidRPr="00566011">
              <w:rPr>
                <w:rStyle w:val="Hypertextovprepojenie"/>
                <w:rFonts w:cstheme="majorHAnsi"/>
                <w:noProof/>
              </w:rPr>
              <w:t>5.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Arduino Core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_Toc69660967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35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33DF283C" w14:textId="6381EF56" w:rsidR="00634ED8" w:rsidRDefault="00572732">
          <w:pPr>
            <w:pStyle w:val="Obsah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8" w:history="1">
            <w:r w:rsidR="00634ED8" w:rsidRPr="00566011">
              <w:rPr>
                <w:rStyle w:val="Hypertextovprepojenie"/>
                <w:rFonts w:cstheme="majorHAnsi"/>
                <w:noProof/>
              </w:rPr>
              <w:t>6.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Vzdialená aktualizácia firmvéru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_Toc69660968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36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13175453" w14:textId="63A32B7D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69" w:history="1">
            <w:r w:rsidR="00634ED8" w:rsidRPr="00566011">
              <w:rPr>
                <w:rStyle w:val="Hypertextovprepojenie"/>
                <w:rFonts w:cstheme="majorHAnsi"/>
                <w:noProof/>
              </w:rPr>
              <w:t>6.1.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Aktualizácia firmvéru v Arduino Core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_Toc69660969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36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010AB56B" w14:textId="4554414A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0" w:history="1">
            <w:r w:rsidR="00634ED8" w:rsidRPr="00566011">
              <w:rPr>
                <w:rStyle w:val="Hypertextovprepojenie"/>
                <w:rFonts w:cstheme="majorHAnsi"/>
                <w:noProof/>
              </w:rPr>
              <w:t>6.2.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Aktualizácie firmvéru v ESP-IDF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_Toc69660970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40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12DE855E" w14:textId="24006246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1" w:history="1">
            <w:r w:rsidR="00634ED8" w:rsidRPr="00566011">
              <w:rPr>
                <w:rStyle w:val="Hypertextovprepojenie"/>
                <w:rFonts w:cstheme="majorHAnsi"/>
                <w:noProof/>
              </w:rPr>
              <w:t>6.3.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Metóda digitálneho podpisu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_Toc69660971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45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7DAF232A" w14:textId="0020B81F" w:rsidR="00634ED8" w:rsidRDefault="00572732">
          <w:pPr>
            <w:pStyle w:val="Obsah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2" w:history="1">
            <w:r w:rsidR="00634ED8" w:rsidRPr="00566011">
              <w:rPr>
                <w:rStyle w:val="Hypertextovprepojenie"/>
                <w:rFonts w:cstheme="majorHAnsi"/>
                <w:noProof/>
              </w:rPr>
              <w:t>6.3.1.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Digitálny podpis – implementácia v prostredí ESP-IDF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_Toc69660972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46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42E4FA8E" w14:textId="14493B11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3" w:history="1">
            <w:r w:rsidR="00634ED8" w:rsidRPr="00566011">
              <w:rPr>
                <w:rStyle w:val="Hypertextovprepojenie"/>
                <w:rFonts w:cstheme="majorHAnsi"/>
                <w:noProof/>
              </w:rPr>
              <w:t>6.4.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Secure Boot v ESP-IDF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_Toc69660973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51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656CF838" w14:textId="4D706C07" w:rsidR="00634ED8" w:rsidRDefault="00572732">
          <w:pPr>
            <w:pStyle w:val="Obsah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4" w:history="1">
            <w:r w:rsidR="00634ED8" w:rsidRPr="00566011">
              <w:rPr>
                <w:rStyle w:val="Hypertextovprepojenie"/>
                <w:rFonts w:cstheme="majorHAnsi"/>
                <w:noProof/>
              </w:rPr>
              <w:t>6.4.1.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Secure Boot - implementácia v prostredí ESP-IDF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_Toc69660974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53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207B65FF" w14:textId="6E575DFA" w:rsidR="00634ED8" w:rsidRDefault="00572732">
          <w:pPr>
            <w:pStyle w:val="Obsah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5" w:history="1">
            <w:r w:rsidR="00634ED8" w:rsidRPr="00566011">
              <w:rPr>
                <w:rStyle w:val="Hypertextovprepojenie"/>
                <w:rFonts w:cstheme="majorHAnsi"/>
                <w:noProof/>
              </w:rPr>
              <w:t>6.4.2.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SBDA algoritmus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_Toc69660975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56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39049F76" w14:textId="1070B203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6" w:history="1">
            <w:r w:rsidR="00634ED8" w:rsidRPr="00566011">
              <w:rPr>
                <w:rStyle w:val="Hypertextovprepojenie"/>
                <w:rFonts w:cstheme="majorHAnsi"/>
                <w:noProof/>
              </w:rPr>
              <w:t>6.5.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Šifrovanie flash pamäte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_Toc69660976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60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016631B6" w14:textId="74CA65B8" w:rsidR="00634ED8" w:rsidRDefault="00572732">
          <w:pPr>
            <w:pStyle w:val="Obsah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7" w:history="1">
            <w:r w:rsidR="00634ED8" w:rsidRPr="00566011">
              <w:rPr>
                <w:rStyle w:val="Hypertextovprepojenie"/>
                <w:rFonts w:cstheme="majorHAnsi"/>
                <w:noProof/>
              </w:rPr>
              <w:t>6.5.1.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Proces šifrovania flash pamäte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_Toc69660977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62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488DBD4D" w14:textId="38F54BD7" w:rsidR="00634ED8" w:rsidRDefault="00572732">
          <w:pPr>
            <w:pStyle w:val="Obsah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8" w:history="1">
            <w:r w:rsidR="00634ED8" w:rsidRPr="00566011">
              <w:rPr>
                <w:rStyle w:val="Hypertextovprepojenie"/>
                <w:rFonts w:cstheme="majorHAnsi"/>
                <w:noProof/>
              </w:rPr>
              <w:t>6.5.2.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Algoritmus šifrovania flash pamäte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_Toc69660978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63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00A416EF" w14:textId="0F73001D" w:rsidR="00634ED8" w:rsidRDefault="00572732">
          <w:pPr>
            <w:pStyle w:val="Obsah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79" w:history="1">
            <w:r w:rsidR="00634ED8" w:rsidRPr="00566011">
              <w:rPr>
                <w:rStyle w:val="Hypertextovprepojenie"/>
                <w:rFonts w:cstheme="minorHAnsi"/>
                <w:noProof/>
              </w:rPr>
              <w:t>6.5.3.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inorHAnsi"/>
                <w:noProof/>
              </w:rPr>
              <w:t>Šifrovanie flash pamäte – implementácia v prostredí ESP-IDF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_Toc69660979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64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3210733E" w14:textId="4B71AF68" w:rsidR="00634ED8" w:rsidRDefault="00572732">
          <w:pPr>
            <w:pStyle w:val="Obsah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80" w:history="1">
            <w:r w:rsidR="00634ED8" w:rsidRPr="00566011">
              <w:rPr>
                <w:rStyle w:val="Hypertextovprepojenie"/>
                <w:rFonts w:cstheme="majorHAnsi"/>
                <w:noProof/>
              </w:rPr>
              <w:t>7.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Realizácia programu pre aktualizáciu senzorového uzla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_Toc69660980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67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3C21CFA4" w14:textId="752183EE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81" w:history="1">
            <w:r w:rsidR="00634ED8" w:rsidRPr="00566011">
              <w:rPr>
                <w:rStyle w:val="Hypertextovprepojenie"/>
                <w:rFonts w:cstheme="majorHAnsi"/>
                <w:noProof/>
              </w:rPr>
              <w:t>7.1.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Realizácia programu pre senzorový uzol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_Toc69660981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68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78279BCE" w14:textId="2F003A6D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82" w:history="1">
            <w:r w:rsidR="00634ED8" w:rsidRPr="00566011">
              <w:rPr>
                <w:rStyle w:val="Hypertextovprepojenie"/>
                <w:rFonts w:cstheme="majorHAnsi"/>
                <w:noProof/>
              </w:rPr>
              <w:t>7.2.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Úpravy webového rozhrania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_Toc69660982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76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22913276" w14:textId="39D63358" w:rsidR="00634ED8" w:rsidRDefault="00572732">
          <w:pPr>
            <w:pStyle w:val="Obsah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83" w:history="1">
            <w:r w:rsidR="00634ED8" w:rsidRPr="00566011">
              <w:rPr>
                <w:rStyle w:val="Hypertextovprepojenie"/>
                <w:rFonts w:cstheme="majorHAnsi"/>
                <w:noProof/>
              </w:rPr>
              <w:t>7.3.</w:t>
            </w:r>
            <w:r w:rsidR="00634ED8">
              <w:rPr>
                <w:rFonts w:eastAsiaTheme="minorEastAsia"/>
                <w:noProof/>
                <w:lang w:eastAsia="sk-SK"/>
              </w:rPr>
              <w:tab/>
            </w:r>
            <w:r w:rsidR="00634ED8" w:rsidRPr="00566011">
              <w:rPr>
                <w:rStyle w:val="Hypertextovprepojenie"/>
                <w:rFonts w:cstheme="majorHAnsi"/>
                <w:noProof/>
              </w:rPr>
              <w:t>Minimálna schéma zapojenia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_Toc69660983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79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37499FD3" w14:textId="362C90A7" w:rsidR="00634ED8" w:rsidRDefault="00572732">
          <w:pPr>
            <w:pStyle w:val="Obsah1"/>
            <w:tabs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84" w:history="1">
            <w:r w:rsidR="00634ED8" w:rsidRPr="00566011">
              <w:rPr>
                <w:rStyle w:val="Hypertextovprepojenie"/>
                <w:rFonts w:cstheme="majorHAnsi"/>
                <w:noProof/>
              </w:rPr>
              <w:t>Záver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_Toc69660984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82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1E853C05" w14:textId="56A9FA09" w:rsidR="00634ED8" w:rsidRDefault="00572732">
          <w:pPr>
            <w:pStyle w:val="Obsah1"/>
            <w:tabs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85" w:history="1">
            <w:r w:rsidR="00634ED8" w:rsidRPr="00566011">
              <w:rPr>
                <w:rStyle w:val="Hypertextovprepojenie"/>
                <w:rFonts w:cstheme="majorHAnsi"/>
                <w:noProof/>
              </w:rPr>
              <w:t>Zoznam použitej literatúry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_Toc69660985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84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785C4189" w14:textId="0DF739B0" w:rsidR="00634ED8" w:rsidRDefault="00572732">
          <w:pPr>
            <w:pStyle w:val="Obsah1"/>
            <w:tabs>
              <w:tab w:val="right" w:leader="dot" w:pos="8777"/>
            </w:tabs>
            <w:rPr>
              <w:rFonts w:eastAsiaTheme="minorEastAsia"/>
              <w:noProof/>
              <w:lang w:eastAsia="sk-SK"/>
            </w:rPr>
          </w:pPr>
          <w:hyperlink w:anchor="_Toc69660986" w:history="1">
            <w:r w:rsidR="00634ED8" w:rsidRPr="00566011">
              <w:rPr>
                <w:rStyle w:val="Hypertextovprepojenie"/>
                <w:rFonts w:cstheme="majorHAnsi"/>
                <w:noProof/>
              </w:rPr>
              <w:t>Prílohy</w:t>
            </w:r>
            <w:r w:rsidR="00634ED8">
              <w:rPr>
                <w:noProof/>
                <w:webHidden/>
              </w:rPr>
              <w:tab/>
            </w:r>
            <w:r w:rsidR="00634ED8">
              <w:rPr>
                <w:noProof/>
                <w:webHidden/>
              </w:rPr>
              <w:fldChar w:fldCharType="begin"/>
            </w:r>
            <w:r w:rsidR="00634ED8">
              <w:rPr>
                <w:noProof/>
                <w:webHidden/>
              </w:rPr>
              <w:instrText xml:space="preserve"> PAGEREF _Toc69660986 \h </w:instrText>
            </w:r>
            <w:r w:rsidR="00634ED8">
              <w:rPr>
                <w:noProof/>
                <w:webHidden/>
              </w:rPr>
            </w:r>
            <w:r w:rsidR="00634ED8">
              <w:rPr>
                <w:noProof/>
                <w:webHidden/>
              </w:rPr>
              <w:fldChar w:fldCharType="separate"/>
            </w:r>
            <w:r w:rsidR="00634ED8">
              <w:rPr>
                <w:noProof/>
                <w:webHidden/>
              </w:rPr>
              <w:t>89</w:t>
            </w:r>
            <w:r w:rsidR="00634ED8">
              <w:rPr>
                <w:noProof/>
                <w:webHidden/>
              </w:rPr>
              <w:fldChar w:fldCharType="end"/>
            </w:r>
          </w:hyperlink>
        </w:p>
        <w:p w14:paraId="3407CF10" w14:textId="064B2E0B" w:rsidR="00DB0F9F" w:rsidRPr="00A829D8" w:rsidRDefault="00DB0F9F">
          <w:r w:rsidRPr="00A829D8">
            <w:rPr>
              <w:b/>
              <w:bCs/>
            </w:rPr>
            <w:fldChar w:fldCharType="end"/>
          </w:r>
        </w:p>
      </w:sdtContent>
    </w:sdt>
    <w:p w14:paraId="2A9F5CA0" w14:textId="77777777" w:rsidR="00DB0F9F" w:rsidRPr="00A829D8" w:rsidRDefault="00DB0F9F" w:rsidP="00DB0F9F"/>
    <w:p w14:paraId="3EB1285D" w14:textId="77777777" w:rsidR="00DB0F9F" w:rsidRPr="00A829D8" w:rsidRDefault="00DB0F9F" w:rsidP="00DB0F9F">
      <w:pPr>
        <w:sectPr w:rsidR="00DB0F9F" w:rsidRPr="00A829D8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2D664124" w14:textId="77777777" w:rsidR="001F79A8" w:rsidRPr="002C72D2" w:rsidRDefault="001F79A8" w:rsidP="001F79A8">
      <w:pPr>
        <w:pStyle w:val="1Nadpis"/>
        <w:numPr>
          <w:ilvl w:val="0"/>
          <w:numId w:val="0"/>
        </w:numPr>
        <w:ind w:left="360" w:hanging="360"/>
        <w:rPr>
          <w:rFonts w:cstheme="majorHAnsi"/>
        </w:rPr>
      </w:pPr>
      <w:bookmarkStart w:id="6" w:name="_Toc69660951"/>
      <w:r w:rsidRPr="002C72D2">
        <w:rPr>
          <w:rFonts w:cstheme="majorHAnsi"/>
        </w:rPr>
        <w:lastRenderedPageBreak/>
        <w:t>Zoznam obrázkov</w:t>
      </w:r>
      <w:bookmarkEnd w:id="6"/>
    </w:p>
    <w:p w14:paraId="0B9D5170" w14:textId="4DCA99FB" w:rsidR="00634ED8" w:rsidRDefault="009914DD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69661021" w:history="1">
        <w:r w:rsidR="00634ED8" w:rsidRPr="00656E96">
          <w:rPr>
            <w:rStyle w:val="Hypertextovprepojenie"/>
            <w:noProof/>
          </w:rPr>
          <w:t>Obr. 1 Proces spustenia mikrokontroléru ESP32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_Toc69661021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19</w:t>
        </w:r>
        <w:r w:rsidR="00634ED8">
          <w:rPr>
            <w:noProof/>
            <w:webHidden/>
          </w:rPr>
          <w:fldChar w:fldCharType="end"/>
        </w:r>
      </w:hyperlink>
    </w:p>
    <w:p w14:paraId="2D49FB99" w14:textId="1A7A2DB5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22" w:history="1">
        <w:r w:rsidR="00634ED8" w:rsidRPr="00656E96">
          <w:rPr>
            <w:rStyle w:val="Hypertextovprepojenie"/>
            <w:noProof/>
          </w:rPr>
          <w:t>Obr. 2 ESP32-DevKitC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_Toc69661022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21</w:t>
        </w:r>
        <w:r w:rsidR="00634ED8">
          <w:rPr>
            <w:noProof/>
            <w:webHidden/>
          </w:rPr>
          <w:fldChar w:fldCharType="end"/>
        </w:r>
      </w:hyperlink>
    </w:p>
    <w:p w14:paraId="0A45E21E" w14:textId="38CF6171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23" w:history="1">
        <w:r w:rsidR="00634ED8" w:rsidRPr="00656E96">
          <w:rPr>
            <w:rStyle w:val="Hypertextovprepojenie"/>
            <w:noProof/>
          </w:rPr>
          <w:t>Obr. 3 Bloková schéma mikrokontroléru ESP32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_Toc69661023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22</w:t>
        </w:r>
        <w:r w:rsidR="00634ED8">
          <w:rPr>
            <w:noProof/>
            <w:webHidden/>
          </w:rPr>
          <w:fldChar w:fldCharType="end"/>
        </w:r>
      </w:hyperlink>
    </w:p>
    <w:p w14:paraId="360061F4" w14:textId="561D4B5D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24" w:history="1">
        <w:r w:rsidR="00634ED8" w:rsidRPr="00656E96">
          <w:rPr>
            <w:rStyle w:val="Hypertextovprepojenie"/>
            <w:noProof/>
          </w:rPr>
          <w:t>Obr. 4 Mapa pamäte mikrokontroléru ESP32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_Toc69661024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23</w:t>
        </w:r>
        <w:r w:rsidR="00634ED8">
          <w:rPr>
            <w:noProof/>
            <w:webHidden/>
          </w:rPr>
          <w:fldChar w:fldCharType="end"/>
        </w:r>
      </w:hyperlink>
    </w:p>
    <w:p w14:paraId="47BAAB4D" w14:textId="76CDD27D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25" w:history="1">
        <w:r w:rsidR="00634ED8" w:rsidRPr="00656E96">
          <w:rPr>
            <w:rStyle w:val="Hypertextovprepojenie"/>
            <w:noProof/>
          </w:rPr>
          <w:t>Obr. 5 Bloková schéma flash pamäte s ofsetmi a rozdelením jednotlivých partícii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_Toc69661025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28</w:t>
        </w:r>
        <w:r w:rsidR="00634ED8">
          <w:rPr>
            <w:noProof/>
            <w:webHidden/>
          </w:rPr>
          <w:fldChar w:fldCharType="end"/>
        </w:r>
      </w:hyperlink>
    </w:p>
    <w:p w14:paraId="5F4A84C2" w14:textId="26DE6690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26" w:history="1">
        <w:r w:rsidR="00634ED8" w:rsidRPr="00656E96">
          <w:rPr>
            <w:rStyle w:val="Hypertextovprepojenie"/>
            <w:noProof/>
          </w:rPr>
          <w:t>Obr. 6 Sieťový OTA port v prostredí Arduino IDE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_Toc69661026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38</w:t>
        </w:r>
        <w:r w:rsidR="00634ED8">
          <w:rPr>
            <w:noProof/>
            <w:webHidden/>
          </w:rPr>
          <w:fldChar w:fldCharType="end"/>
        </w:r>
      </w:hyperlink>
    </w:p>
    <w:p w14:paraId="48D3F3DF" w14:textId="66D0322A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27" w:history="1">
        <w:r w:rsidR="00634ED8" w:rsidRPr="00656E96">
          <w:rPr>
            <w:rStyle w:val="Hypertextovprepojenie"/>
            <w:noProof/>
          </w:rPr>
          <w:t>Obr. 7 OTA Web Updater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_Toc69661027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40</w:t>
        </w:r>
        <w:r w:rsidR="00634ED8">
          <w:rPr>
            <w:noProof/>
            <w:webHidden/>
          </w:rPr>
          <w:fldChar w:fldCharType="end"/>
        </w:r>
      </w:hyperlink>
    </w:p>
    <w:p w14:paraId="063F9359" w14:textId="3482C9B6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28" w:history="1">
        <w:r w:rsidR="00634ED8" w:rsidRPr="00656E96">
          <w:rPr>
            <w:rStyle w:val="Hypertextovprepojenie"/>
            <w:noProof/>
          </w:rPr>
          <w:t>Obr. 8 Menuconfig – konfiguračné menu projektov v ESP-IDF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_Toc69661028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42</w:t>
        </w:r>
        <w:r w:rsidR="00634ED8">
          <w:rPr>
            <w:noProof/>
            <w:webHidden/>
          </w:rPr>
          <w:fldChar w:fldCharType="end"/>
        </w:r>
      </w:hyperlink>
    </w:p>
    <w:p w14:paraId="50046EEF" w14:textId="7E7C321C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29" w:history="1">
        <w:r w:rsidR="00634ED8" w:rsidRPr="00656E96">
          <w:rPr>
            <w:rStyle w:val="Hypertextovprepojenie"/>
            <w:noProof/>
          </w:rPr>
          <w:t>Obr. 9 Úspešná aktualizácia firmvéru, reštart systému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_Toc69661029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44</w:t>
        </w:r>
        <w:r w:rsidR="00634ED8">
          <w:rPr>
            <w:noProof/>
            <w:webHidden/>
          </w:rPr>
          <w:fldChar w:fldCharType="end"/>
        </w:r>
      </w:hyperlink>
    </w:p>
    <w:p w14:paraId="5520AA1A" w14:textId="5255A101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0" w:history="1">
        <w:r w:rsidR="00634ED8" w:rsidRPr="00656E96">
          <w:rPr>
            <w:rStyle w:val="Hypertextovprepojenie"/>
            <w:noProof/>
          </w:rPr>
          <w:t>Obr. 10 Stiahnutie identického firmvéru, čakanie v slučke na reštart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_Toc69661030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44</w:t>
        </w:r>
        <w:r w:rsidR="00634ED8">
          <w:rPr>
            <w:noProof/>
            <w:webHidden/>
          </w:rPr>
          <w:fldChar w:fldCharType="end"/>
        </w:r>
      </w:hyperlink>
    </w:p>
    <w:p w14:paraId="612A9B22" w14:textId="11DC930E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1" w:history="1">
        <w:r w:rsidR="00634ED8" w:rsidRPr="00656E96">
          <w:rPr>
            <w:rStyle w:val="Hypertextovprepojenie"/>
            <w:noProof/>
          </w:rPr>
          <w:t>Obr. 11 ESP32 - Native OTA – proces aktualizácie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_Toc69661031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45</w:t>
        </w:r>
        <w:r w:rsidR="00634ED8">
          <w:rPr>
            <w:noProof/>
            <w:webHidden/>
          </w:rPr>
          <w:fldChar w:fldCharType="end"/>
        </w:r>
      </w:hyperlink>
    </w:p>
    <w:p w14:paraId="3A8E5293" w14:textId="7FA0369B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2" w:history="1">
        <w:r w:rsidR="00634ED8" w:rsidRPr="00656E96">
          <w:rPr>
            <w:rStyle w:val="Hypertextovprepojenie"/>
            <w:noProof/>
          </w:rPr>
          <w:t>Obr. 12 Podpísanie firmvéru dôveryhodným vydavateľom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_Toc69661032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46</w:t>
        </w:r>
        <w:r w:rsidR="00634ED8">
          <w:rPr>
            <w:noProof/>
            <w:webHidden/>
          </w:rPr>
          <w:fldChar w:fldCharType="end"/>
        </w:r>
      </w:hyperlink>
    </w:p>
    <w:p w14:paraId="0102A879" w14:textId="34BEA2A6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3" w:history="1">
        <w:r w:rsidR="00634ED8" w:rsidRPr="00656E96">
          <w:rPr>
            <w:rStyle w:val="Hypertextovprepojenie"/>
            <w:noProof/>
          </w:rPr>
          <w:t>Obr. 13 Overenie digitálneho podpisu verejným kľúčom podpisujúceho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_Toc69661033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47</w:t>
        </w:r>
        <w:r w:rsidR="00634ED8">
          <w:rPr>
            <w:noProof/>
            <w:webHidden/>
          </w:rPr>
          <w:fldChar w:fldCharType="end"/>
        </w:r>
      </w:hyperlink>
    </w:p>
    <w:p w14:paraId="5E05DFFB" w14:textId="3127B9BA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4" w:history="1">
        <w:r w:rsidR="00634ED8" w:rsidRPr="00656E96">
          <w:rPr>
            <w:rStyle w:val="Hypertextovprepojenie"/>
            <w:noProof/>
          </w:rPr>
          <w:t>Obr. 14 Nastavenie ofsetu tabuľky partícii v Menuconfig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_Toc69661034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49</w:t>
        </w:r>
        <w:r w:rsidR="00634ED8">
          <w:rPr>
            <w:noProof/>
            <w:webHidden/>
          </w:rPr>
          <w:fldChar w:fldCharType="end"/>
        </w:r>
      </w:hyperlink>
    </w:p>
    <w:p w14:paraId="226E789A" w14:textId="5A7E2850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5" w:history="1">
        <w:r w:rsidR="00634ED8" w:rsidRPr="00656E96">
          <w:rPr>
            <w:rStyle w:val="Hypertextovprepojenie"/>
            <w:noProof/>
          </w:rPr>
          <w:t>Obr. 15 Podpísanie firmvéru súkromným kľúčom v konzolovej aplikácii ESP-IDF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_Toc69661035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50</w:t>
        </w:r>
        <w:r w:rsidR="00634ED8">
          <w:rPr>
            <w:noProof/>
            <w:webHidden/>
          </w:rPr>
          <w:fldChar w:fldCharType="end"/>
        </w:r>
      </w:hyperlink>
    </w:p>
    <w:p w14:paraId="031577C7" w14:textId="421D9A60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6" w:history="1">
        <w:r w:rsidR="00634ED8" w:rsidRPr="00656E96">
          <w:rPr>
            <w:rStyle w:val="Hypertextovprepojenie"/>
            <w:noProof/>
          </w:rPr>
          <w:t>Obr. 16 Úspešné overenie digitálneho podpisu firmvéru pri bootovaní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_Toc69661036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51</w:t>
        </w:r>
        <w:r w:rsidR="00634ED8">
          <w:rPr>
            <w:noProof/>
            <w:webHidden/>
          </w:rPr>
          <w:fldChar w:fldCharType="end"/>
        </w:r>
      </w:hyperlink>
    </w:p>
    <w:p w14:paraId="69A0B9E0" w14:textId="693D3BBB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7" w:history="1">
        <w:r w:rsidR="00634ED8" w:rsidRPr="00656E96">
          <w:rPr>
            <w:rStyle w:val="Hypertextovprepojenie"/>
            <w:noProof/>
          </w:rPr>
          <w:t>Obr. 17 Neúspešné overenie digitálneho podpisu firmvéru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_Toc69661037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52</w:t>
        </w:r>
        <w:r w:rsidR="00634ED8">
          <w:rPr>
            <w:noProof/>
            <w:webHidden/>
          </w:rPr>
          <w:fldChar w:fldCharType="end"/>
        </w:r>
      </w:hyperlink>
    </w:p>
    <w:p w14:paraId="5607A323" w14:textId="7E0AFFB4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8" w:history="1">
        <w:r w:rsidR="00634ED8" w:rsidRPr="00656E96">
          <w:rPr>
            <w:rStyle w:val="Hypertextovprepojenie"/>
            <w:noProof/>
          </w:rPr>
          <w:t>Obr. 18 Secure Boot - neoverený softvérový Bootloader, zakázaná fáza bootovania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_Toc69661038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53</w:t>
        </w:r>
        <w:r w:rsidR="00634ED8">
          <w:rPr>
            <w:noProof/>
            <w:webHidden/>
          </w:rPr>
          <w:fldChar w:fldCharType="end"/>
        </w:r>
      </w:hyperlink>
    </w:p>
    <w:p w14:paraId="7E0A619C" w14:textId="41BC645C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39" w:history="1">
        <w:r w:rsidR="00634ED8" w:rsidRPr="00656E96">
          <w:rPr>
            <w:rStyle w:val="Hypertextovprepojenie"/>
            <w:noProof/>
          </w:rPr>
          <w:t>Obr. 19 Nastavenie Secure Bootu a verejného kľúča pre Bootloader v Menuconfigu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_Toc69661039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54</w:t>
        </w:r>
        <w:r w:rsidR="00634ED8">
          <w:rPr>
            <w:noProof/>
            <w:webHidden/>
          </w:rPr>
          <w:fldChar w:fldCharType="end"/>
        </w:r>
      </w:hyperlink>
    </w:p>
    <w:p w14:paraId="6F4F8D16" w14:textId="4CAA7C2D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0" w:history="1">
        <w:r w:rsidR="00634ED8" w:rsidRPr="00656E96">
          <w:rPr>
            <w:rStyle w:val="Hypertextovprepojenie"/>
            <w:noProof/>
          </w:rPr>
          <w:t>Obr. 20 Sumár eFuses zobrazených cez nástroj espefuse.py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_Toc69661040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55</w:t>
        </w:r>
        <w:r w:rsidR="00634ED8">
          <w:rPr>
            <w:noProof/>
            <w:webHidden/>
          </w:rPr>
          <w:fldChar w:fldCharType="end"/>
        </w:r>
      </w:hyperlink>
    </w:p>
    <w:p w14:paraId="59E48917" w14:textId="51271354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1" w:history="1">
        <w:r w:rsidR="00634ED8" w:rsidRPr="00656E96">
          <w:rPr>
            <w:rStyle w:val="Hypertextovprepojenie"/>
            <w:noProof/>
          </w:rPr>
          <w:t>Obr. 21 Bloková schéma procesu Secure Boot po bootovanie firmvéru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_Toc69661041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61</w:t>
        </w:r>
        <w:r w:rsidR="00634ED8">
          <w:rPr>
            <w:noProof/>
            <w:webHidden/>
          </w:rPr>
          <w:fldChar w:fldCharType="end"/>
        </w:r>
      </w:hyperlink>
    </w:p>
    <w:p w14:paraId="2F6C1A30" w14:textId="603E8AC9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2" w:history="1">
        <w:r w:rsidR="00634ED8" w:rsidRPr="00656E96">
          <w:rPr>
            <w:rStyle w:val="Hypertextovprepojenie"/>
            <w:noProof/>
          </w:rPr>
          <w:t>Obr. 22 Šifrovanie flash pamäte – Release režim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_Toc69661042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62</w:t>
        </w:r>
        <w:r w:rsidR="00634ED8">
          <w:rPr>
            <w:noProof/>
            <w:webHidden/>
          </w:rPr>
          <w:fldChar w:fldCharType="end"/>
        </w:r>
      </w:hyperlink>
    </w:p>
    <w:p w14:paraId="61356D51" w14:textId="12EAE5F0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3" w:history="1">
        <w:r w:rsidR="00634ED8" w:rsidRPr="00656E96">
          <w:rPr>
            <w:rStyle w:val="Hypertextovprepojenie"/>
            <w:noProof/>
          </w:rPr>
          <w:t>Obr. 23 Konfigurácia bezpečnostných makier pre Secure Boot a Flash Encryption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_Toc69661043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66</w:t>
        </w:r>
        <w:r w:rsidR="00634ED8">
          <w:rPr>
            <w:noProof/>
            <w:webHidden/>
          </w:rPr>
          <w:fldChar w:fldCharType="end"/>
        </w:r>
      </w:hyperlink>
    </w:p>
    <w:p w14:paraId="59AF9A03" w14:textId="60C6BA88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4" w:history="1">
        <w:r w:rsidR="00634ED8" w:rsidRPr="00656E96">
          <w:rPr>
            <w:rStyle w:val="Hypertextovprepojenie"/>
            <w:noProof/>
          </w:rPr>
          <w:t>Obr. 24 Problém s načítaním obshu flash pamäte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_Toc69661044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67</w:t>
        </w:r>
        <w:r w:rsidR="00634ED8">
          <w:rPr>
            <w:noProof/>
            <w:webHidden/>
          </w:rPr>
          <w:fldChar w:fldCharType="end"/>
        </w:r>
      </w:hyperlink>
    </w:p>
    <w:p w14:paraId="40B439E9" w14:textId="6A4DFC4B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5" w:history="1">
        <w:r w:rsidR="00634ED8" w:rsidRPr="00656E96">
          <w:rPr>
            <w:rStyle w:val="Hypertextovprepojenie"/>
            <w:noProof/>
          </w:rPr>
          <w:t>Obr. 25 Bosch BME280 - senzor teploty, tlaku, vlhkosti vzduchu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_Toc69661045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69</w:t>
        </w:r>
        <w:r w:rsidR="00634ED8">
          <w:rPr>
            <w:noProof/>
            <w:webHidden/>
          </w:rPr>
          <w:fldChar w:fldCharType="end"/>
        </w:r>
      </w:hyperlink>
    </w:p>
    <w:p w14:paraId="5D1E6ACC" w14:textId="327E9CD6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6" w:history="1">
        <w:r w:rsidR="00634ED8" w:rsidRPr="00656E96">
          <w:rPr>
            <w:rStyle w:val="Hypertextovprepojenie"/>
            <w:noProof/>
          </w:rPr>
          <w:t>Obr. 26 Konzistentnosť meraní senzora BME280 v NORMAL móde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_Toc69661046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71</w:t>
        </w:r>
        <w:r w:rsidR="00634ED8">
          <w:rPr>
            <w:noProof/>
            <w:webHidden/>
          </w:rPr>
          <w:fldChar w:fldCharType="end"/>
        </w:r>
      </w:hyperlink>
    </w:p>
    <w:p w14:paraId="72F3F510" w14:textId="548A6E8A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7" w:history="1">
        <w:r w:rsidR="00634ED8" w:rsidRPr="00656E96">
          <w:rPr>
            <w:rStyle w:val="Hypertextovprepojenie"/>
            <w:noProof/>
          </w:rPr>
          <w:t>Obr. 27 Konzistentnosť meraní senzora BME280 vo FORCED móde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_Toc69661047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72</w:t>
        </w:r>
        <w:r w:rsidR="00634ED8">
          <w:rPr>
            <w:noProof/>
            <w:webHidden/>
          </w:rPr>
          <w:fldChar w:fldCharType="end"/>
        </w:r>
      </w:hyperlink>
    </w:p>
    <w:p w14:paraId="140D68AB" w14:textId="69D0B472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8" w:history="1">
        <w:r w:rsidR="00634ED8" w:rsidRPr="00656E96">
          <w:rPr>
            <w:rStyle w:val="Hypertextovprepojenie"/>
            <w:noProof/>
          </w:rPr>
          <w:t>Obr. 28 Webové rozhranie termostatu pre ovládanie relé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_Toc69661048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73</w:t>
        </w:r>
        <w:r w:rsidR="00634ED8">
          <w:rPr>
            <w:noProof/>
            <w:webHidden/>
          </w:rPr>
          <w:fldChar w:fldCharType="end"/>
        </w:r>
      </w:hyperlink>
    </w:p>
    <w:p w14:paraId="6175135A" w14:textId="58AA28F6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49" w:history="1">
        <w:r w:rsidR="00634ED8" w:rsidRPr="00656E96">
          <w:rPr>
            <w:rStyle w:val="Hypertextovprepojenie"/>
            <w:noProof/>
          </w:rPr>
          <w:t>Obr. 29 Vlastné konfiguračné menu pre voľbu I2C parametrov a adresy, režimu BME280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_Toc69661049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75</w:t>
        </w:r>
        <w:r w:rsidR="00634ED8">
          <w:rPr>
            <w:noProof/>
            <w:webHidden/>
          </w:rPr>
          <w:fldChar w:fldCharType="end"/>
        </w:r>
      </w:hyperlink>
    </w:p>
    <w:p w14:paraId="63745C7A" w14:textId="36C4290A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50" w:history="1">
        <w:r w:rsidR="00634ED8" w:rsidRPr="00656E96">
          <w:rPr>
            <w:rStyle w:val="Hypertextovprepojenie"/>
            <w:noProof/>
          </w:rPr>
          <w:t>Obr. 30 Bloková schéma riešenia senzorového uzla na báze ESP32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_Toc69661050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77</w:t>
        </w:r>
        <w:r w:rsidR="00634ED8">
          <w:rPr>
            <w:noProof/>
            <w:webHidden/>
          </w:rPr>
          <w:fldChar w:fldCharType="end"/>
        </w:r>
      </w:hyperlink>
    </w:p>
    <w:p w14:paraId="020CAD09" w14:textId="4E915C4F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51" w:history="1">
        <w:r w:rsidR="00634ED8" w:rsidRPr="00656E96">
          <w:rPr>
            <w:rStyle w:val="Hypertextovprepojenie"/>
            <w:noProof/>
          </w:rPr>
          <w:t>Obr. 31 Vizualizácia nameraných údajov vo webovom rozhraní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_Toc69661051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77</w:t>
        </w:r>
        <w:r w:rsidR="00634ED8">
          <w:rPr>
            <w:noProof/>
            <w:webHidden/>
          </w:rPr>
          <w:fldChar w:fldCharType="end"/>
        </w:r>
      </w:hyperlink>
    </w:p>
    <w:p w14:paraId="3B56D749" w14:textId="03CAF5BC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52" w:history="1">
        <w:r w:rsidR="00634ED8" w:rsidRPr="00656E96">
          <w:rPr>
            <w:rStyle w:val="Hypertextovprepojenie"/>
            <w:noProof/>
          </w:rPr>
          <w:t>Obr. 32 Grafické rozhranie webstránky pre nahratie OTA firmvéru cez HTML formulár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_Toc69661052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78</w:t>
        </w:r>
        <w:r w:rsidR="00634ED8">
          <w:rPr>
            <w:noProof/>
            <w:webHidden/>
          </w:rPr>
          <w:fldChar w:fldCharType="end"/>
        </w:r>
      </w:hyperlink>
    </w:p>
    <w:p w14:paraId="0D8DDB06" w14:textId="36E8755F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53" w:history="1">
        <w:r w:rsidR="00634ED8" w:rsidRPr="00656E96">
          <w:rPr>
            <w:rStyle w:val="Hypertextovprepojenie"/>
            <w:noProof/>
          </w:rPr>
          <w:t>Obr. 33 HTTP Basic Auth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_Toc69661053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79</w:t>
        </w:r>
        <w:r w:rsidR="00634ED8">
          <w:rPr>
            <w:noProof/>
            <w:webHidden/>
          </w:rPr>
          <w:fldChar w:fldCharType="end"/>
        </w:r>
      </w:hyperlink>
    </w:p>
    <w:p w14:paraId="161834F2" w14:textId="47B66A75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54" w:history="1">
        <w:r w:rsidR="00634ED8" w:rsidRPr="00656E96">
          <w:rPr>
            <w:rStyle w:val="Hypertextovprepojenie"/>
            <w:noProof/>
          </w:rPr>
          <w:t>Obr. 34 Minimálna schéma senzorového uzla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_Toc69661054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82</w:t>
        </w:r>
        <w:r w:rsidR="00634ED8">
          <w:rPr>
            <w:noProof/>
            <w:webHidden/>
          </w:rPr>
          <w:fldChar w:fldCharType="end"/>
        </w:r>
      </w:hyperlink>
    </w:p>
    <w:p w14:paraId="54CD08CE" w14:textId="39B3F17F" w:rsidR="00F150AE" w:rsidRPr="00F150AE" w:rsidRDefault="009914DD" w:rsidP="00F150AE">
      <w:r>
        <w:fldChar w:fldCharType="end"/>
      </w:r>
    </w:p>
    <w:p w14:paraId="150CA487" w14:textId="77777777" w:rsidR="00360FEC" w:rsidRPr="002C72D2" w:rsidRDefault="00360FEC" w:rsidP="00360FEC">
      <w:pPr>
        <w:pStyle w:val="1Nadpis"/>
        <w:numPr>
          <w:ilvl w:val="0"/>
          <w:numId w:val="0"/>
        </w:numPr>
        <w:ind w:left="360" w:hanging="360"/>
        <w:rPr>
          <w:rFonts w:cstheme="majorHAnsi"/>
        </w:rPr>
      </w:pPr>
      <w:bookmarkStart w:id="7" w:name="_Toc69660952"/>
      <w:r w:rsidRPr="002C72D2">
        <w:rPr>
          <w:rFonts w:cstheme="majorHAnsi"/>
        </w:rPr>
        <w:lastRenderedPageBreak/>
        <w:t>Zoznam tabuliek</w:t>
      </w:r>
      <w:bookmarkEnd w:id="7"/>
    </w:p>
    <w:p w14:paraId="627A268C" w14:textId="1DA08A46" w:rsidR="00634ED8" w:rsidRDefault="009914DD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"Tab." </w:instrText>
      </w:r>
      <w:r>
        <w:fldChar w:fldCharType="separate"/>
      </w:r>
      <w:hyperlink w:anchor="_Toc69661055" w:history="1">
        <w:r w:rsidR="00634ED8" w:rsidRPr="0026140F">
          <w:rPr>
            <w:rStyle w:val="Hypertextovprepojenie"/>
            <w:noProof/>
          </w:rPr>
          <w:t>Tab. 1 Prevádzkové režimy mikrokontroléru ESP32  a stav periférii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_Toc69661055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30</w:t>
        </w:r>
        <w:r w:rsidR="00634ED8">
          <w:rPr>
            <w:noProof/>
            <w:webHidden/>
          </w:rPr>
          <w:fldChar w:fldCharType="end"/>
        </w:r>
      </w:hyperlink>
    </w:p>
    <w:p w14:paraId="0325C0AC" w14:textId="4950C7C6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56" w:history="1">
        <w:r w:rsidR="00634ED8" w:rsidRPr="0026140F">
          <w:rPr>
            <w:rStyle w:val="Hypertextovprepojenie"/>
            <w:noProof/>
          </w:rPr>
          <w:t>Tab. 2 Metódy zabezpečenia mikrokontroléru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_Toc69661056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46</w:t>
        </w:r>
        <w:r w:rsidR="00634ED8">
          <w:rPr>
            <w:noProof/>
            <w:webHidden/>
          </w:rPr>
          <w:fldChar w:fldCharType="end"/>
        </w:r>
      </w:hyperlink>
    </w:p>
    <w:p w14:paraId="5A5D4AF8" w14:textId="2B3F32A6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57" w:history="1">
        <w:r w:rsidR="00634ED8" w:rsidRPr="0026140F">
          <w:rPr>
            <w:rStyle w:val="Hypertextovprepojenie"/>
            <w:noProof/>
          </w:rPr>
          <w:t>Tab. 3 Rozdiel ofsetu aplikačných partícii po a pred posunutím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_Toc69661057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49</w:t>
        </w:r>
        <w:r w:rsidR="00634ED8">
          <w:rPr>
            <w:noProof/>
            <w:webHidden/>
          </w:rPr>
          <w:fldChar w:fldCharType="end"/>
        </w:r>
      </w:hyperlink>
    </w:p>
    <w:p w14:paraId="4811E6AF" w14:textId="6BE4524B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58" w:history="1">
        <w:r w:rsidR="00634ED8" w:rsidRPr="0026140F">
          <w:rPr>
            <w:rStyle w:val="Hypertextovprepojenie"/>
            <w:noProof/>
          </w:rPr>
          <w:t>Tab. 4 Pripojenie vývodov ESP32 k vývodom použitých periférii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_Toc69661058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72</w:t>
        </w:r>
        <w:r w:rsidR="00634ED8">
          <w:rPr>
            <w:noProof/>
            <w:webHidden/>
          </w:rPr>
          <w:fldChar w:fldCharType="end"/>
        </w:r>
      </w:hyperlink>
    </w:p>
    <w:p w14:paraId="71CBA934" w14:textId="239DD765" w:rsidR="00634ED8" w:rsidRDefault="00572732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69661059" w:history="1">
        <w:r w:rsidR="00634ED8" w:rsidRPr="0026140F">
          <w:rPr>
            <w:rStyle w:val="Hypertextovprepojenie"/>
            <w:noProof/>
          </w:rPr>
          <w:t>Tab. 5 Tasky senzorového uzla pre odosielanie a načítanie dát z webového rozhrania</w:t>
        </w:r>
        <w:r w:rsidR="00634ED8">
          <w:rPr>
            <w:noProof/>
            <w:webHidden/>
          </w:rPr>
          <w:tab/>
        </w:r>
        <w:r w:rsidR="00634ED8">
          <w:rPr>
            <w:noProof/>
            <w:webHidden/>
          </w:rPr>
          <w:fldChar w:fldCharType="begin"/>
        </w:r>
        <w:r w:rsidR="00634ED8">
          <w:rPr>
            <w:noProof/>
            <w:webHidden/>
          </w:rPr>
          <w:instrText xml:space="preserve"> PAGEREF _Toc69661059 \h </w:instrText>
        </w:r>
        <w:r w:rsidR="00634ED8">
          <w:rPr>
            <w:noProof/>
            <w:webHidden/>
          </w:rPr>
        </w:r>
        <w:r w:rsidR="00634ED8">
          <w:rPr>
            <w:noProof/>
            <w:webHidden/>
          </w:rPr>
          <w:fldChar w:fldCharType="separate"/>
        </w:r>
        <w:r w:rsidR="00634ED8">
          <w:rPr>
            <w:noProof/>
            <w:webHidden/>
          </w:rPr>
          <w:t>74</w:t>
        </w:r>
        <w:r w:rsidR="00634ED8">
          <w:rPr>
            <w:noProof/>
            <w:webHidden/>
          </w:rPr>
          <w:fldChar w:fldCharType="end"/>
        </w:r>
      </w:hyperlink>
    </w:p>
    <w:p w14:paraId="6FD8BB20" w14:textId="2D2723BB" w:rsidR="00F150AE" w:rsidRPr="00A829D8" w:rsidRDefault="009914DD" w:rsidP="00360FEC">
      <w:r>
        <w:fldChar w:fldCharType="end"/>
      </w:r>
    </w:p>
    <w:p w14:paraId="7BB1750B" w14:textId="171539F4" w:rsidR="00360FEC" w:rsidRPr="002C72D2" w:rsidRDefault="00360FEC" w:rsidP="00EE1AD5">
      <w:pPr>
        <w:pStyle w:val="1Nadpis"/>
        <w:numPr>
          <w:ilvl w:val="0"/>
          <w:numId w:val="0"/>
        </w:numPr>
        <w:ind w:left="360" w:hanging="360"/>
        <w:rPr>
          <w:rFonts w:cstheme="majorHAnsi"/>
        </w:rPr>
      </w:pPr>
      <w:bookmarkStart w:id="8" w:name="_Toc382476910"/>
      <w:bookmarkStart w:id="9" w:name="_Toc69660953"/>
      <w:r w:rsidRPr="002C72D2">
        <w:rPr>
          <w:rFonts w:cstheme="majorHAnsi"/>
        </w:rPr>
        <w:lastRenderedPageBreak/>
        <w:t xml:space="preserve">Zoznam </w:t>
      </w:r>
      <w:bookmarkEnd w:id="8"/>
      <w:r w:rsidRPr="002C72D2">
        <w:rPr>
          <w:rFonts w:cstheme="majorHAnsi"/>
        </w:rPr>
        <w:t>symbolov a skratiek</w:t>
      </w:r>
      <w:bookmarkEnd w:id="9"/>
    </w:p>
    <w:p w14:paraId="60FA2760" w14:textId="77777777" w:rsidR="00634ED8" w:rsidRPr="00A829D8" w:rsidRDefault="00634ED8" w:rsidP="00500FD3">
      <w:r>
        <w:t>ADC</w:t>
      </w:r>
      <w:r w:rsidRPr="00A829D8">
        <w:tab/>
      </w:r>
      <w:r>
        <w:tab/>
        <w:t>Analógovo-digitálny prevodník</w:t>
      </w:r>
      <w:r w:rsidRPr="00A829D8">
        <w:tab/>
      </w:r>
    </w:p>
    <w:p w14:paraId="77C56790" w14:textId="77777777" w:rsidR="00634ED8" w:rsidRDefault="00634ED8" w:rsidP="00281A87">
      <w:pPr>
        <w:rPr>
          <w:rStyle w:val="st"/>
        </w:rPr>
      </w:pPr>
      <w:r>
        <w:t>AES</w:t>
      </w:r>
      <w:r w:rsidRPr="00A829D8">
        <w:tab/>
      </w:r>
      <w:r>
        <w:tab/>
      </w:r>
      <w:proofErr w:type="spellStart"/>
      <w:r>
        <w:rPr>
          <w:rStyle w:val="st"/>
        </w:rPr>
        <w:t>Advanced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Encryption</w:t>
      </w:r>
      <w:proofErr w:type="spellEnd"/>
      <w:r>
        <w:rPr>
          <w:rStyle w:val="st"/>
        </w:rPr>
        <w:t xml:space="preserve"> Standard</w:t>
      </w:r>
    </w:p>
    <w:p w14:paraId="6B22E969" w14:textId="77777777" w:rsidR="00634ED8" w:rsidRDefault="00634ED8" w:rsidP="00281A87">
      <w:pPr>
        <w:rPr>
          <w:rStyle w:val="st"/>
        </w:rPr>
      </w:pPr>
      <w:r>
        <w:rPr>
          <w:rStyle w:val="st"/>
        </w:rPr>
        <w:t>ALU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 w:rsidRPr="0019537F">
        <w:rPr>
          <w:rStyle w:val="st"/>
        </w:rPr>
        <w:t>Arithmetic</w:t>
      </w:r>
      <w:proofErr w:type="spellEnd"/>
      <w:r w:rsidRPr="0019537F">
        <w:rPr>
          <w:rStyle w:val="st"/>
        </w:rPr>
        <w:t xml:space="preserve"> </w:t>
      </w:r>
      <w:proofErr w:type="spellStart"/>
      <w:r w:rsidRPr="0019537F">
        <w:rPr>
          <w:rStyle w:val="st"/>
        </w:rPr>
        <w:t>logic</w:t>
      </w:r>
      <w:proofErr w:type="spellEnd"/>
      <w:r w:rsidRPr="0019537F">
        <w:rPr>
          <w:rStyle w:val="st"/>
        </w:rPr>
        <w:t xml:space="preserve"> </w:t>
      </w:r>
      <w:proofErr w:type="spellStart"/>
      <w:r w:rsidRPr="0019537F">
        <w:rPr>
          <w:rStyle w:val="st"/>
        </w:rPr>
        <w:t>unit</w:t>
      </w:r>
      <w:proofErr w:type="spellEnd"/>
      <w:r>
        <w:rPr>
          <w:rStyle w:val="st"/>
        </w:rPr>
        <w:t xml:space="preserve"> (aritmeticko-logická jednotka)</w:t>
      </w:r>
    </w:p>
    <w:p w14:paraId="356142C7" w14:textId="77777777" w:rsidR="00634ED8" w:rsidRDefault="00634ED8" w:rsidP="00281A87">
      <w:pPr>
        <w:rPr>
          <w:rStyle w:val="st"/>
        </w:rPr>
      </w:pPr>
      <w:r>
        <w:rPr>
          <w:rStyle w:val="st"/>
        </w:rPr>
        <w:t>AP</w:t>
      </w:r>
      <w:r>
        <w:rPr>
          <w:rStyle w:val="st"/>
        </w:rPr>
        <w:tab/>
      </w:r>
      <w:r>
        <w:rPr>
          <w:rStyle w:val="st"/>
        </w:rPr>
        <w:tab/>
        <w:t>Access Point (prístupový bod)</w:t>
      </w:r>
    </w:p>
    <w:p w14:paraId="6F4B99D7" w14:textId="77777777" w:rsidR="00634ED8" w:rsidRDefault="00634ED8" w:rsidP="00281A87">
      <w:pPr>
        <w:rPr>
          <w:rStyle w:val="st"/>
        </w:rPr>
      </w:pPr>
      <w:r>
        <w:rPr>
          <w:rStyle w:val="st"/>
        </w:rPr>
        <w:t>API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 w:rsidRPr="00F8413B">
        <w:rPr>
          <w:rStyle w:val="st"/>
        </w:rPr>
        <w:t>Application</w:t>
      </w:r>
      <w:proofErr w:type="spellEnd"/>
      <w:r w:rsidRPr="00F8413B">
        <w:rPr>
          <w:rStyle w:val="st"/>
        </w:rPr>
        <w:t xml:space="preserve"> </w:t>
      </w:r>
      <w:proofErr w:type="spellStart"/>
      <w:r w:rsidRPr="00F8413B">
        <w:rPr>
          <w:rStyle w:val="st"/>
        </w:rPr>
        <w:t>programming</w:t>
      </w:r>
      <w:proofErr w:type="spellEnd"/>
      <w:r w:rsidRPr="00F8413B">
        <w:rPr>
          <w:rStyle w:val="st"/>
        </w:rPr>
        <w:t xml:space="preserve"> interface</w:t>
      </w:r>
      <w:r>
        <w:rPr>
          <w:rStyle w:val="st"/>
        </w:rPr>
        <w:t xml:space="preserve"> (rozhranie pre programovanie aplikácii)</w:t>
      </w:r>
    </w:p>
    <w:p w14:paraId="4259CD3C" w14:textId="77777777" w:rsidR="00634ED8" w:rsidRDefault="00634ED8" w:rsidP="00281A87">
      <w:pPr>
        <w:rPr>
          <w:rStyle w:val="st"/>
        </w:rPr>
      </w:pPr>
      <w:r>
        <w:rPr>
          <w:rStyle w:val="st"/>
        </w:rPr>
        <w:t>BLE</w:t>
      </w:r>
      <w:r>
        <w:rPr>
          <w:rStyle w:val="st"/>
        </w:rPr>
        <w:tab/>
      </w:r>
      <w:r>
        <w:rPr>
          <w:rStyle w:val="st"/>
        </w:rPr>
        <w:tab/>
        <w:t xml:space="preserve">Bluetooth </w:t>
      </w:r>
      <w:proofErr w:type="spellStart"/>
      <w:r>
        <w:rPr>
          <w:rStyle w:val="st"/>
        </w:rPr>
        <w:t>Low</w:t>
      </w:r>
      <w:proofErr w:type="spellEnd"/>
      <w:r>
        <w:rPr>
          <w:rStyle w:val="st"/>
        </w:rPr>
        <w:t xml:space="preserve"> Energy</w:t>
      </w:r>
    </w:p>
    <w:p w14:paraId="0A2341A7" w14:textId="77777777" w:rsidR="00634ED8" w:rsidRDefault="00634ED8" w:rsidP="00281A87">
      <w:pPr>
        <w:rPr>
          <w:rStyle w:val="st"/>
        </w:rPr>
      </w:pPr>
      <w:r>
        <w:rPr>
          <w:rStyle w:val="st"/>
        </w:rPr>
        <w:t>BLK</w:t>
      </w:r>
      <w:r>
        <w:rPr>
          <w:rStyle w:val="st"/>
        </w:rPr>
        <w:tab/>
      </w:r>
      <w:r>
        <w:rPr>
          <w:rStyle w:val="st"/>
        </w:rPr>
        <w:tab/>
        <w:t xml:space="preserve">Označenie bloku </w:t>
      </w:r>
      <w:proofErr w:type="spellStart"/>
      <w:r>
        <w:rPr>
          <w:rStyle w:val="st"/>
        </w:rPr>
        <w:t>jednorázovo</w:t>
      </w:r>
      <w:proofErr w:type="spellEnd"/>
      <w:r>
        <w:rPr>
          <w:rStyle w:val="st"/>
        </w:rPr>
        <w:t xml:space="preserve"> programovateľnej pamäte </w:t>
      </w:r>
      <w:proofErr w:type="spellStart"/>
      <w:r>
        <w:rPr>
          <w:rStyle w:val="st"/>
        </w:rPr>
        <w:t>eFuse</w:t>
      </w:r>
      <w:proofErr w:type="spellEnd"/>
    </w:p>
    <w:p w14:paraId="622A9CAA" w14:textId="048EF8BB" w:rsidR="00BD0AC4" w:rsidRDefault="00BD0AC4" w:rsidP="00281A87">
      <w:pPr>
        <w:rPr>
          <w:rStyle w:val="st"/>
        </w:rPr>
      </w:pPr>
      <w:r>
        <w:rPr>
          <w:rStyle w:val="st"/>
        </w:rPr>
        <w:t>COM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Communication</w:t>
      </w:r>
      <w:proofErr w:type="spellEnd"/>
      <w:r>
        <w:rPr>
          <w:rStyle w:val="st"/>
        </w:rPr>
        <w:t xml:space="preserve"> port (Sériová linka)</w:t>
      </w:r>
    </w:p>
    <w:p w14:paraId="059A68C1" w14:textId="6C4D07A1" w:rsidR="00634ED8" w:rsidRDefault="00634ED8" w:rsidP="00281A87">
      <w:pPr>
        <w:rPr>
          <w:rStyle w:val="st"/>
        </w:rPr>
      </w:pPr>
      <w:r>
        <w:rPr>
          <w:rStyle w:val="st"/>
        </w:rPr>
        <w:t>CSS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 w:rsidRPr="00540D19">
        <w:rPr>
          <w:rStyle w:val="st"/>
        </w:rPr>
        <w:t>Cascading</w:t>
      </w:r>
      <w:proofErr w:type="spellEnd"/>
      <w:r w:rsidRPr="00540D19">
        <w:rPr>
          <w:rStyle w:val="st"/>
        </w:rPr>
        <w:t xml:space="preserve"> </w:t>
      </w:r>
      <w:proofErr w:type="spellStart"/>
      <w:r w:rsidRPr="00540D19">
        <w:rPr>
          <w:rStyle w:val="st"/>
        </w:rPr>
        <w:t>Style</w:t>
      </w:r>
      <w:proofErr w:type="spellEnd"/>
      <w:r w:rsidRPr="00540D19">
        <w:rPr>
          <w:rStyle w:val="st"/>
        </w:rPr>
        <w:t xml:space="preserve"> </w:t>
      </w:r>
      <w:proofErr w:type="spellStart"/>
      <w:r w:rsidRPr="00540D19">
        <w:rPr>
          <w:rStyle w:val="st"/>
        </w:rPr>
        <w:t>Sheets</w:t>
      </w:r>
      <w:proofErr w:type="spellEnd"/>
      <w:r w:rsidRPr="00540D19">
        <w:rPr>
          <w:rStyle w:val="st"/>
        </w:rPr>
        <w:t xml:space="preserve"> </w:t>
      </w:r>
      <w:r>
        <w:rPr>
          <w:rStyle w:val="st"/>
        </w:rPr>
        <w:t xml:space="preserve"> (Kaskádové štýly)</w:t>
      </w:r>
    </w:p>
    <w:p w14:paraId="0FB179BA" w14:textId="77777777" w:rsidR="00634ED8" w:rsidRDefault="00634ED8" w:rsidP="00281A87">
      <w:pPr>
        <w:rPr>
          <w:rStyle w:val="st"/>
        </w:rPr>
      </w:pPr>
      <w:r>
        <w:rPr>
          <w:rStyle w:val="st"/>
        </w:rPr>
        <w:t>DMA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Direct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Memory</w:t>
      </w:r>
      <w:proofErr w:type="spellEnd"/>
      <w:r>
        <w:rPr>
          <w:rStyle w:val="st"/>
        </w:rPr>
        <w:t xml:space="preserve"> Access (Priamy prístup do pamäte)</w:t>
      </w:r>
    </w:p>
    <w:p w14:paraId="26977E3B" w14:textId="77777777" w:rsidR="00634ED8" w:rsidRDefault="00634ED8" w:rsidP="00281A87">
      <w:pPr>
        <w:rPr>
          <w:rStyle w:val="st"/>
        </w:rPr>
      </w:pPr>
      <w:r>
        <w:rPr>
          <w:rStyle w:val="st"/>
        </w:rPr>
        <w:t>DNS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Domain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Name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System</w:t>
      </w:r>
      <w:proofErr w:type="spellEnd"/>
      <w:r>
        <w:rPr>
          <w:rStyle w:val="st"/>
        </w:rPr>
        <w:t xml:space="preserve"> (Systém názvov domén)</w:t>
      </w:r>
    </w:p>
    <w:p w14:paraId="1CD276FA" w14:textId="77777777" w:rsidR="00634ED8" w:rsidRDefault="00634ED8" w:rsidP="00281A87">
      <w:pPr>
        <w:rPr>
          <w:rStyle w:val="st"/>
        </w:rPr>
      </w:pPr>
      <w:r>
        <w:rPr>
          <w:rStyle w:val="st"/>
        </w:rPr>
        <w:t>DPS</w:t>
      </w:r>
      <w:r>
        <w:rPr>
          <w:rStyle w:val="st"/>
        </w:rPr>
        <w:tab/>
      </w:r>
      <w:r>
        <w:rPr>
          <w:rStyle w:val="st"/>
        </w:rPr>
        <w:tab/>
        <w:t>Doska plošných spojov</w:t>
      </w:r>
    </w:p>
    <w:p w14:paraId="512B0A9E" w14:textId="77777777" w:rsidR="00634ED8" w:rsidRPr="00A829D8" w:rsidRDefault="00634ED8" w:rsidP="00281A87">
      <w:r>
        <w:rPr>
          <w:rStyle w:val="st"/>
        </w:rPr>
        <w:t>DRAM</w:t>
      </w:r>
      <w:r>
        <w:rPr>
          <w:rStyle w:val="st"/>
        </w:rPr>
        <w:tab/>
      </w:r>
      <w:r>
        <w:rPr>
          <w:rStyle w:val="st"/>
        </w:rPr>
        <w:tab/>
        <w:t>RAM pamäť dát</w:t>
      </w:r>
    </w:p>
    <w:p w14:paraId="7B433945" w14:textId="77777777" w:rsidR="00634ED8" w:rsidRDefault="00634ED8" w:rsidP="00281A87">
      <w:pPr>
        <w:rPr>
          <w:rStyle w:val="st"/>
        </w:rPr>
      </w:pPr>
      <w:proofErr w:type="spellStart"/>
      <w:r>
        <w:rPr>
          <w:rStyle w:val="st"/>
        </w:rPr>
        <w:t>eFuse</w:t>
      </w:r>
      <w:proofErr w:type="spellEnd"/>
      <w:r>
        <w:rPr>
          <w:rStyle w:val="st"/>
        </w:rPr>
        <w:tab/>
      </w:r>
      <w:r>
        <w:rPr>
          <w:rStyle w:val="st"/>
        </w:rPr>
        <w:tab/>
        <w:t xml:space="preserve">Elektronická poistka – </w:t>
      </w:r>
      <w:proofErr w:type="spellStart"/>
      <w:r>
        <w:rPr>
          <w:rStyle w:val="st"/>
        </w:rPr>
        <w:t>jednorázovo</w:t>
      </w:r>
      <w:proofErr w:type="spellEnd"/>
      <w:r>
        <w:rPr>
          <w:rStyle w:val="st"/>
        </w:rPr>
        <w:t xml:space="preserve"> programovateľná pamäť</w:t>
      </w:r>
    </w:p>
    <w:p w14:paraId="5CF8FF28" w14:textId="77777777" w:rsidR="00634ED8" w:rsidRDefault="00634ED8" w:rsidP="00281A87">
      <w:pPr>
        <w:rPr>
          <w:rStyle w:val="st"/>
        </w:rPr>
      </w:pPr>
      <w:r>
        <w:rPr>
          <w:rStyle w:val="st"/>
        </w:rPr>
        <w:t>ESP-IDF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Esressif</w:t>
      </w:r>
      <w:proofErr w:type="spellEnd"/>
      <w:r>
        <w:rPr>
          <w:rStyle w:val="st"/>
        </w:rPr>
        <w:t xml:space="preserve"> – </w:t>
      </w:r>
      <w:proofErr w:type="spellStart"/>
      <w:r>
        <w:rPr>
          <w:rStyle w:val="st"/>
        </w:rPr>
        <w:t>IoT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Development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Framework</w:t>
      </w:r>
      <w:proofErr w:type="spellEnd"/>
    </w:p>
    <w:p w14:paraId="57617B5F" w14:textId="77777777" w:rsidR="00634ED8" w:rsidRDefault="00634ED8" w:rsidP="00281A87">
      <w:pPr>
        <w:rPr>
          <w:rStyle w:val="st"/>
        </w:rPr>
      </w:pPr>
      <w:r>
        <w:rPr>
          <w:rStyle w:val="st"/>
        </w:rPr>
        <w:t>FTDI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Future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Technology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Devices</w:t>
      </w:r>
      <w:proofErr w:type="spellEnd"/>
      <w:r>
        <w:rPr>
          <w:rStyle w:val="st"/>
        </w:rPr>
        <w:t xml:space="preserve"> International – typ USB-UART prevodníku</w:t>
      </w:r>
    </w:p>
    <w:p w14:paraId="51C6BD2F" w14:textId="77777777" w:rsidR="00634ED8" w:rsidRDefault="00634ED8" w:rsidP="00281A87">
      <w:pPr>
        <w:rPr>
          <w:rStyle w:val="st"/>
        </w:rPr>
      </w:pPr>
      <w:r>
        <w:rPr>
          <w:rStyle w:val="st"/>
        </w:rPr>
        <w:t>FTP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File</w:t>
      </w:r>
      <w:proofErr w:type="spellEnd"/>
      <w:r>
        <w:rPr>
          <w:rStyle w:val="st"/>
        </w:rPr>
        <w:t xml:space="preserve"> Transfer </w:t>
      </w:r>
      <w:proofErr w:type="spellStart"/>
      <w:r>
        <w:rPr>
          <w:rStyle w:val="st"/>
        </w:rPr>
        <w:t>Protocol</w:t>
      </w:r>
      <w:proofErr w:type="spellEnd"/>
      <w:r>
        <w:rPr>
          <w:rStyle w:val="st"/>
        </w:rPr>
        <w:t xml:space="preserve"> (Protokol pre prenos súborov)</w:t>
      </w:r>
    </w:p>
    <w:p w14:paraId="50548D77" w14:textId="77777777" w:rsidR="00634ED8" w:rsidRDefault="00634ED8" w:rsidP="00281A87">
      <w:pPr>
        <w:rPr>
          <w:rStyle w:val="st"/>
        </w:rPr>
      </w:pPr>
      <w:r>
        <w:rPr>
          <w:rStyle w:val="st"/>
        </w:rPr>
        <w:t>GPIO</w:t>
      </w:r>
      <w:r>
        <w:rPr>
          <w:rStyle w:val="st"/>
        </w:rPr>
        <w:tab/>
      </w:r>
      <w:r>
        <w:rPr>
          <w:rStyle w:val="st"/>
        </w:rPr>
        <w:tab/>
        <w:t>Vstupno-výstupný vývod</w:t>
      </w:r>
    </w:p>
    <w:p w14:paraId="56C3DC74" w14:textId="77777777" w:rsidR="00634ED8" w:rsidRDefault="00634ED8" w:rsidP="00281A87">
      <w:pPr>
        <w:rPr>
          <w:rStyle w:val="st"/>
        </w:rPr>
      </w:pPr>
      <w:r>
        <w:rPr>
          <w:rStyle w:val="st"/>
        </w:rPr>
        <w:t>HTML</w:t>
      </w:r>
      <w:r>
        <w:rPr>
          <w:rStyle w:val="st"/>
        </w:rPr>
        <w:tab/>
      </w:r>
      <w:r>
        <w:rPr>
          <w:rStyle w:val="st"/>
        </w:rPr>
        <w:tab/>
        <w:t>Hypertextový značkovací jazyk</w:t>
      </w:r>
    </w:p>
    <w:p w14:paraId="32ED4042" w14:textId="77777777" w:rsidR="00634ED8" w:rsidRDefault="00634ED8" w:rsidP="00281A87">
      <w:pPr>
        <w:rPr>
          <w:rStyle w:val="st"/>
        </w:rPr>
      </w:pPr>
      <w:r>
        <w:rPr>
          <w:rStyle w:val="st"/>
        </w:rPr>
        <w:t>HTTP</w:t>
      </w:r>
      <w:r>
        <w:rPr>
          <w:rStyle w:val="st"/>
        </w:rPr>
        <w:tab/>
      </w:r>
      <w:r>
        <w:rPr>
          <w:rStyle w:val="st"/>
        </w:rPr>
        <w:tab/>
        <w:t>Hypertextový prenosový protokol</w:t>
      </w:r>
    </w:p>
    <w:p w14:paraId="52C6EFF4" w14:textId="77777777" w:rsidR="00634ED8" w:rsidRDefault="00634ED8" w:rsidP="00281A87">
      <w:pPr>
        <w:rPr>
          <w:rStyle w:val="st"/>
        </w:rPr>
      </w:pPr>
      <w:r>
        <w:rPr>
          <w:rStyle w:val="st"/>
        </w:rPr>
        <w:t>HTTPS</w:t>
      </w:r>
      <w:r>
        <w:rPr>
          <w:rStyle w:val="st"/>
        </w:rPr>
        <w:tab/>
      </w:r>
      <w:r>
        <w:rPr>
          <w:rStyle w:val="st"/>
        </w:rPr>
        <w:tab/>
        <w:t>Zabezpečený hypertextový prenosový protokol</w:t>
      </w:r>
    </w:p>
    <w:p w14:paraId="34F04486" w14:textId="77777777" w:rsidR="00634ED8" w:rsidRDefault="00634ED8" w:rsidP="00281A87">
      <w:pPr>
        <w:rPr>
          <w:rStyle w:val="st"/>
        </w:rPr>
      </w:pPr>
      <w:r>
        <w:rPr>
          <w:rStyle w:val="st"/>
        </w:rPr>
        <w:t>I2C</w:t>
      </w:r>
      <w:r>
        <w:rPr>
          <w:rStyle w:val="st"/>
        </w:rPr>
        <w:tab/>
      </w:r>
      <w:r>
        <w:rPr>
          <w:rStyle w:val="st"/>
        </w:rPr>
        <w:tab/>
      </w:r>
      <w:r w:rsidRPr="00EE1AD5">
        <w:rPr>
          <w:rStyle w:val="st"/>
        </w:rPr>
        <w:t>Intel-</w:t>
      </w:r>
      <w:proofErr w:type="spellStart"/>
      <w:r w:rsidRPr="00EE1AD5">
        <w:rPr>
          <w:rStyle w:val="st"/>
        </w:rPr>
        <w:t>Integrated</w:t>
      </w:r>
      <w:proofErr w:type="spellEnd"/>
      <w:r w:rsidRPr="00EE1AD5">
        <w:rPr>
          <w:rStyle w:val="st"/>
        </w:rPr>
        <w:t>-</w:t>
      </w:r>
      <w:proofErr w:type="spellStart"/>
      <w:r w:rsidRPr="00EE1AD5">
        <w:rPr>
          <w:rStyle w:val="st"/>
        </w:rPr>
        <w:t>Circuit</w:t>
      </w:r>
      <w:proofErr w:type="spellEnd"/>
      <w:r w:rsidRPr="00EE1AD5">
        <w:rPr>
          <w:rStyle w:val="st"/>
        </w:rPr>
        <w:t xml:space="preserve"> - </w:t>
      </w:r>
      <w:r>
        <w:rPr>
          <w:rStyle w:val="st"/>
        </w:rPr>
        <w:t>dvojvodičová</w:t>
      </w:r>
      <w:r w:rsidRPr="00EE1AD5">
        <w:rPr>
          <w:rStyle w:val="st"/>
        </w:rPr>
        <w:t xml:space="preserve"> obojsmerná zbernica</w:t>
      </w:r>
    </w:p>
    <w:p w14:paraId="00819D34" w14:textId="77777777" w:rsidR="00634ED8" w:rsidRDefault="00634ED8" w:rsidP="00281A87">
      <w:pPr>
        <w:rPr>
          <w:rStyle w:val="st"/>
        </w:rPr>
      </w:pPr>
      <w:r>
        <w:rPr>
          <w:rStyle w:val="st"/>
        </w:rPr>
        <w:t>IEEE</w:t>
      </w:r>
      <w:r>
        <w:rPr>
          <w:rStyle w:val="st"/>
        </w:rPr>
        <w:tab/>
      </w:r>
      <w:r>
        <w:rPr>
          <w:rStyle w:val="st"/>
        </w:rPr>
        <w:tab/>
      </w:r>
      <w:r w:rsidRPr="00EE1AD5">
        <w:rPr>
          <w:rStyle w:val="st"/>
        </w:rPr>
        <w:t>Inštitút elektrických a elektronických inžinierov (organizácia, norma)</w:t>
      </w:r>
    </w:p>
    <w:p w14:paraId="0778832D" w14:textId="77777777" w:rsidR="00634ED8" w:rsidRDefault="00634ED8" w:rsidP="00281A87">
      <w:pPr>
        <w:rPr>
          <w:rStyle w:val="st"/>
        </w:rPr>
      </w:pPr>
      <w:r>
        <w:rPr>
          <w:rStyle w:val="st"/>
        </w:rPr>
        <w:t>IIR</w:t>
      </w:r>
      <w:r>
        <w:rPr>
          <w:rStyle w:val="st"/>
        </w:rPr>
        <w:tab/>
      </w:r>
      <w:r>
        <w:rPr>
          <w:rStyle w:val="st"/>
        </w:rPr>
        <w:tab/>
      </w:r>
      <w:r w:rsidRPr="00EE1AD5">
        <w:rPr>
          <w:rStyle w:val="st"/>
        </w:rPr>
        <w:t>Filter s nekonečnou impulznou odozvou, vyžaduje spätnú väzbu</w:t>
      </w:r>
    </w:p>
    <w:p w14:paraId="354CFA11" w14:textId="77777777" w:rsidR="00634ED8" w:rsidRDefault="00634ED8" w:rsidP="00281A87">
      <w:pPr>
        <w:rPr>
          <w:rStyle w:val="st"/>
        </w:rPr>
      </w:pPr>
      <w:r>
        <w:rPr>
          <w:rStyle w:val="st"/>
        </w:rPr>
        <w:lastRenderedPageBreak/>
        <w:t>IO</w:t>
      </w:r>
      <w:r>
        <w:rPr>
          <w:rStyle w:val="st"/>
        </w:rPr>
        <w:tab/>
      </w:r>
      <w:r>
        <w:rPr>
          <w:rStyle w:val="st"/>
        </w:rPr>
        <w:tab/>
        <w:t>Vstup-výstup</w:t>
      </w:r>
    </w:p>
    <w:p w14:paraId="65221D4D" w14:textId="77777777" w:rsidR="00634ED8" w:rsidRDefault="00634ED8" w:rsidP="00281A87">
      <w:pPr>
        <w:rPr>
          <w:rStyle w:val="st"/>
        </w:rPr>
      </w:pPr>
      <w:proofErr w:type="spellStart"/>
      <w:r>
        <w:rPr>
          <w:rStyle w:val="st"/>
        </w:rPr>
        <w:t>IoT</w:t>
      </w:r>
      <w:proofErr w:type="spellEnd"/>
      <w:r>
        <w:rPr>
          <w:rStyle w:val="st"/>
        </w:rPr>
        <w:tab/>
      </w:r>
      <w:r>
        <w:rPr>
          <w:rStyle w:val="st"/>
        </w:rPr>
        <w:tab/>
        <w:t xml:space="preserve">Internet of </w:t>
      </w:r>
      <w:proofErr w:type="spellStart"/>
      <w:r>
        <w:rPr>
          <w:rStyle w:val="st"/>
        </w:rPr>
        <w:t>Things</w:t>
      </w:r>
      <w:proofErr w:type="spellEnd"/>
      <w:r>
        <w:rPr>
          <w:rStyle w:val="st"/>
        </w:rPr>
        <w:t xml:space="preserve"> (internet vecí)</w:t>
      </w:r>
    </w:p>
    <w:p w14:paraId="68CB013A" w14:textId="77777777" w:rsidR="00634ED8" w:rsidRDefault="00634ED8" w:rsidP="00281A87">
      <w:pPr>
        <w:rPr>
          <w:rStyle w:val="st"/>
        </w:rPr>
      </w:pPr>
      <w:r>
        <w:rPr>
          <w:rStyle w:val="st"/>
        </w:rPr>
        <w:t>IRAM</w:t>
      </w:r>
      <w:r>
        <w:rPr>
          <w:rStyle w:val="st"/>
        </w:rPr>
        <w:tab/>
      </w:r>
      <w:r>
        <w:rPr>
          <w:rStyle w:val="st"/>
        </w:rPr>
        <w:tab/>
        <w:t>RAM pamäť inštrukcií</w:t>
      </w:r>
    </w:p>
    <w:p w14:paraId="4EFB05F4" w14:textId="77777777" w:rsidR="00634ED8" w:rsidRDefault="00634ED8" w:rsidP="00281A87">
      <w:pPr>
        <w:rPr>
          <w:rStyle w:val="st"/>
        </w:rPr>
      </w:pPr>
      <w:r>
        <w:rPr>
          <w:rStyle w:val="st"/>
        </w:rPr>
        <w:t>LSB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Less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Significant</w:t>
      </w:r>
      <w:proofErr w:type="spellEnd"/>
      <w:r>
        <w:rPr>
          <w:rStyle w:val="st"/>
        </w:rPr>
        <w:t xml:space="preserve"> Bit (Najmenej významný bit)</w:t>
      </w:r>
    </w:p>
    <w:p w14:paraId="0F205376" w14:textId="77777777" w:rsidR="00634ED8" w:rsidRDefault="00634ED8" w:rsidP="00281A87">
      <w:pPr>
        <w:rPr>
          <w:rStyle w:val="st"/>
        </w:rPr>
      </w:pPr>
      <w:proofErr w:type="spellStart"/>
      <w:r>
        <w:rPr>
          <w:rStyle w:val="st"/>
        </w:rPr>
        <w:t>mDNS</w:t>
      </w:r>
      <w:proofErr w:type="spellEnd"/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Multicast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Domain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Name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System</w:t>
      </w:r>
      <w:proofErr w:type="spellEnd"/>
    </w:p>
    <w:p w14:paraId="662E85F8" w14:textId="77777777" w:rsidR="00634ED8" w:rsidRDefault="00634ED8" w:rsidP="00281A87">
      <w:pPr>
        <w:rPr>
          <w:rStyle w:val="st"/>
        </w:rPr>
      </w:pPr>
      <w:r>
        <w:rPr>
          <w:rStyle w:val="st"/>
        </w:rPr>
        <w:t>MMU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Memory</w:t>
      </w:r>
      <w:proofErr w:type="spellEnd"/>
      <w:r>
        <w:rPr>
          <w:rStyle w:val="st"/>
        </w:rPr>
        <w:t xml:space="preserve"> Management </w:t>
      </w:r>
      <w:proofErr w:type="spellStart"/>
      <w:r>
        <w:rPr>
          <w:rStyle w:val="st"/>
        </w:rPr>
        <w:t>Unit</w:t>
      </w:r>
      <w:proofErr w:type="spellEnd"/>
      <w:r>
        <w:rPr>
          <w:rStyle w:val="st"/>
        </w:rPr>
        <w:t xml:space="preserve"> (jednotka správy pamäte)</w:t>
      </w:r>
    </w:p>
    <w:p w14:paraId="21D66C76" w14:textId="77777777" w:rsidR="00634ED8" w:rsidRDefault="00634ED8" w:rsidP="00281A87">
      <w:pPr>
        <w:rPr>
          <w:rStyle w:val="st"/>
        </w:rPr>
      </w:pPr>
      <w:r>
        <w:rPr>
          <w:rStyle w:val="st"/>
        </w:rPr>
        <w:t>OTA</w:t>
      </w:r>
      <w:r>
        <w:rPr>
          <w:rStyle w:val="st"/>
        </w:rPr>
        <w:tab/>
      </w:r>
      <w:r>
        <w:rPr>
          <w:rStyle w:val="st"/>
        </w:rPr>
        <w:tab/>
        <w:t xml:space="preserve">Over </w:t>
      </w:r>
      <w:proofErr w:type="spellStart"/>
      <w:r>
        <w:rPr>
          <w:rStyle w:val="st"/>
        </w:rPr>
        <w:t>The</w:t>
      </w:r>
      <w:proofErr w:type="spellEnd"/>
      <w:r>
        <w:rPr>
          <w:rStyle w:val="st"/>
        </w:rPr>
        <w:t xml:space="preserve"> Air – metódy opisujúce spôsoby aktualizácie firmvéru, konfigurácie</w:t>
      </w:r>
    </w:p>
    <w:p w14:paraId="3A0BBDE3" w14:textId="77777777" w:rsidR="00634ED8" w:rsidRDefault="00634ED8" w:rsidP="00281A87">
      <w:pPr>
        <w:rPr>
          <w:rStyle w:val="st"/>
        </w:rPr>
      </w:pPr>
      <w:r>
        <w:rPr>
          <w:rStyle w:val="st"/>
        </w:rPr>
        <w:t>PHP</w:t>
      </w:r>
      <w:r>
        <w:rPr>
          <w:rStyle w:val="st"/>
        </w:rPr>
        <w:tab/>
      </w:r>
      <w:r>
        <w:rPr>
          <w:rStyle w:val="st"/>
        </w:rPr>
        <w:tab/>
        <w:t xml:space="preserve">Hypertextový </w:t>
      </w:r>
      <w:proofErr w:type="spellStart"/>
      <w:r>
        <w:rPr>
          <w:rStyle w:val="st"/>
        </w:rPr>
        <w:t>preprocesor</w:t>
      </w:r>
      <w:proofErr w:type="spellEnd"/>
      <w:r>
        <w:rPr>
          <w:rStyle w:val="st"/>
        </w:rPr>
        <w:t xml:space="preserve"> (skriptovací jazyk)</w:t>
      </w:r>
    </w:p>
    <w:p w14:paraId="6F809131" w14:textId="77777777" w:rsidR="00634ED8" w:rsidRDefault="00634ED8" w:rsidP="00281A87">
      <w:pPr>
        <w:rPr>
          <w:rStyle w:val="st"/>
        </w:rPr>
      </w:pPr>
      <w:proofErr w:type="spellStart"/>
      <w:r>
        <w:rPr>
          <w:rStyle w:val="st"/>
        </w:rPr>
        <w:t>PoE</w:t>
      </w:r>
      <w:proofErr w:type="spellEnd"/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Power</w:t>
      </w:r>
      <w:proofErr w:type="spellEnd"/>
      <w:r>
        <w:rPr>
          <w:rStyle w:val="st"/>
        </w:rPr>
        <w:t xml:space="preserve"> over Ethernet</w:t>
      </w:r>
    </w:p>
    <w:p w14:paraId="324EFBF0" w14:textId="77777777" w:rsidR="00634ED8" w:rsidRDefault="00634ED8" w:rsidP="00281A87">
      <w:pPr>
        <w:rPr>
          <w:rStyle w:val="st"/>
        </w:rPr>
      </w:pPr>
      <w:r>
        <w:rPr>
          <w:rStyle w:val="st"/>
        </w:rPr>
        <w:t>PSRAM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Pseudo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Static</w:t>
      </w:r>
      <w:proofErr w:type="spellEnd"/>
      <w:r>
        <w:rPr>
          <w:rStyle w:val="st"/>
        </w:rPr>
        <w:t xml:space="preserve"> RAM</w:t>
      </w:r>
    </w:p>
    <w:p w14:paraId="1B23F8D6" w14:textId="77777777" w:rsidR="00634ED8" w:rsidRDefault="00634ED8" w:rsidP="00281A87">
      <w:pPr>
        <w:rPr>
          <w:rStyle w:val="st"/>
        </w:rPr>
      </w:pPr>
      <w:r>
        <w:rPr>
          <w:rStyle w:val="st"/>
        </w:rPr>
        <w:t>QSPI</w:t>
      </w:r>
      <w:r>
        <w:rPr>
          <w:rStyle w:val="st"/>
        </w:rPr>
        <w:tab/>
      </w:r>
      <w:r>
        <w:rPr>
          <w:rStyle w:val="st"/>
        </w:rPr>
        <w:tab/>
        <w:t>Štandard pre štvornásobné zrýchlenie SPI zbernice</w:t>
      </w:r>
    </w:p>
    <w:p w14:paraId="4E0DEAA1" w14:textId="77777777" w:rsidR="00634ED8" w:rsidRDefault="00634ED8" w:rsidP="00281A87">
      <w:pPr>
        <w:rPr>
          <w:rStyle w:val="st"/>
        </w:rPr>
      </w:pPr>
      <w:r>
        <w:rPr>
          <w:rStyle w:val="st"/>
        </w:rPr>
        <w:t>RAM</w:t>
      </w:r>
      <w:r>
        <w:rPr>
          <w:rStyle w:val="st"/>
        </w:rPr>
        <w:tab/>
      </w:r>
      <w:r>
        <w:rPr>
          <w:rStyle w:val="st"/>
        </w:rPr>
        <w:tab/>
        <w:t>Operačná pamäť, energeticky závislá</w:t>
      </w:r>
    </w:p>
    <w:p w14:paraId="55F2A82B" w14:textId="3E0E86D9" w:rsidR="00190BBA" w:rsidRDefault="00190BBA" w:rsidP="00281A87">
      <w:pPr>
        <w:rPr>
          <w:rStyle w:val="st"/>
        </w:rPr>
      </w:pPr>
      <w:r>
        <w:rPr>
          <w:rStyle w:val="st"/>
        </w:rPr>
        <w:t>RMII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 w:rsidRPr="00190BBA">
        <w:rPr>
          <w:rStyle w:val="st"/>
        </w:rPr>
        <w:t>Reduced</w:t>
      </w:r>
      <w:proofErr w:type="spellEnd"/>
      <w:r w:rsidRPr="00190BBA">
        <w:rPr>
          <w:rStyle w:val="st"/>
        </w:rPr>
        <w:t xml:space="preserve"> </w:t>
      </w:r>
      <w:proofErr w:type="spellStart"/>
      <w:r w:rsidRPr="00190BBA">
        <w:rPr>
          <w:rStyle w:val="st"/>
        </w:rPr>
        <w:t>media-independent</w:t>
      </w:r>
      <w:proofErr w:type="spellEnd"/>
      <w:r w:rsidRPr="00190BBA">
        <w:rPr>
          <w:rStyle w:val="st"/>
        </w:rPr>
        <w:t xml:space="preserve"> interfac</w:t>
      </w:r>
      <w:r>
        <w:rPr>
          <w:rStyle w:val="st"/>
        </w:rPr>
        <w:t>e</w:t>
      </w:r>
    </w:p>
    <w:p w14:paraId="06EF07DF" w14:textId="1B062629" w:rsidR="00634ED8" w:rsidRDefault="00634ED8" w:rsidP="00281A87">
      <w:pPr>
        <w:rPr>
          <w:rStyle w:val="st"/>
        </w:rPr>
      </w:pPr>
      <w:r>
        <w:rPr>
          <w:rStyle w:val="st"/>
        </w:rPr>
        <w:t>ROM</w:t>
      </w:r>
      <w:r>
        <w:rPr>
          <w:rStyle w:val="st"/>
        </w:rPr>
        <w:tab/>
      </w:r>
      <w:r>
        <w:rPr>
          <w:rStyle w:val="st"/>
        </w:rPr>
        <w:tab/>
        <w:t>Pamäť len na čítanie, energeticky nezávislá</w:t>
      </w:r>
    </w:p>
    <w:p w14:paraId="1B0DA046" w14:textId="77777777" w:rsidR="00634ED8" w:rsidRDefault="00634ED8" w:rsidP="00281A87">
      <w:pPr>
        <w:rPr>
          <w:rStyle w:val="st"/>
        </w:rPr>
      </w:pPr>
      <w:r>
        <w:rPr>
          <w:rStyle w:val="st"/>
        </w:rPr>
        <w:t>RTC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Real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Time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Clock</w:t>
      </w:r>
      <w:proofErr w:type="spellEnd"/>
      <w:r>
        <w:rPr>
          <w:rStyle w:val="st"/>
        </w:rPr>
        <w:t xml:space="preserve"> (hodiny reálneho času)</w:t>
      </w:r>
    </w:p>
    <w:p w14:paraId="74CA61FC" w14:textId="77777777" w:rsidR="00634ED8" w:rsidRDefault="00634ED8" w:rsidP="00281A87">
      <w:pPr>
        <w:rPr>
          <w:rStyle w:val="st"/>
        </w:rPr>
      </w:pPr>
      <w:r>
        <w:rPr>
          <w:rStyle w:val="st"/>
        </w:rPr>
        <w:t>SBDA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Secure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Boot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Digest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Algorithm</w:t>
      </w:r>
      <w:proofErr w:type="spellEnd"/>
      <w:r>
        <w:rPr>
          <w:rStyle w:val="st"/>
        </w:rPr>
        <w:t xml:space="preserve"> (Algoritmus zabezpečeného </w:t>
      </w:r>
      <w:proofErr w:type="spellStart"/>
      <w:r>
        <w:rPr>
          <w:rStyle w:val="st"/>
        </w:rPr>
        <w:t>bootovacieho</w:t>
      </w:r>
      <w:proofErr w:type="spellEnd"/>
      <w:r>
        <w:rPr>
          <w:rStyle w:val="st"/>
        </w:rPr>
        <w:t xml:space="preserve"> procesu)</w:t>
      </w:r>
    </w:p>
    <w:p w14:paraId="131E0878" w14:textId="77777777" w:rsidR="00634ED8" w:rsidRDefault="00634ED8" w:rsidP="00281A87">
      <w:pPr>
        <w:rPr>
          <w:rStyle w:val="st"/>
        </w:rPr>
      </w:pPr>
      <w:r>
        <w:rPr>
          <w:rStyle w:val="st"/>
        </w:rPr>
        <w:t>SCL</w:t>
      </w:r>
      <w:r>
        <w:rPr>
          <w:rStyle w:val="st"/>
        </w:rPr>
        <w:tab/>
      </w:r>
      <w:r>
        <w:rPr>
          <w:rStyle w:val="st"/>
        </w:rPr>
        <w:tab/>
        <w:t>Synchronizačné hodiny (hodinový signál)</w:t>
      </w:r>
    </w:p>
    <w:p w14:paraId="0237AA41" w14:textId="77777777" w:rsidR="00634ED8" w:rsidRDefault="00634ED8" w:rsidP="00281A87">
      <w:pPr>
        <w:rPr>
          <w:rStyle w:val="st"/>
        </w:rPr>
      </w:pPr>
      <w:r>
        <w:rPr>
          <w:rStyle w:val="st"/>
        </w:rPr>
        <w:t>SDA</w:t>
      </w:r>
      <w:r>
        <w:rPr>
          <w:rStyle w:val="st"/>
        </w:rPr>
        <w:tab/>
      </w:r>
      <w:r>
        <w:rPr>
          <w:rStyle w:val="st"/>
        </w:rPr>
        <w:tab/>
        <w:t>Synchronizované dáta</w:t>
      </w:r>
    </w:p>
    <w:p w14:paraId="2C8B3E1B" w14:textId="77777777" w:rsidR="00634ED8" w:rsidRDefault="00634ED8" w:rsidP="00281A87">
      <w:pPr>
        <w:rPr>
          <w:rStyle w:val="st"/>
        </w:rPr>
      </w:pPr>
      <w:r>
        <w:rPr>
          <w:rStyle w:val="st"/>
        </w:rPr>
        <w:t>SPI</w:t>
      </w:r>
      <w:r>
        <w:rPr>
          <w:rStyle w:val="st"/>
        </w:rPr>
        <w:tab/>
      </w:r>
      <w:r>
        <w:rPr>
          <w:rStyle w:val="st"/>
        </w:rPr>
        <w:tab/>
        <w:t>Synchrónne sériové periférne rozhranie</w:t>
      </w:r>
    </w:p>
    <w:p w14:paraId="74DA5804" w14:textId="77777777" w:rsidR="00634ED8" w:rsidRDefault="00634ED8" w:rsidP="00281A87">
      <w:pPr>
        <w:rPr>
          <w:rStyle w:val="st"/>
        </w:rPr>
      </w:pPr>
      <w:r>
        <w:rPr>
          <w:rStyle w:val="st"/>
        </w:rPr>
        <w:t>SPIFFS</w:t>
      </w:r>
      <w:r>
        <w:rPr>
          <w:rStyle w:val="st"/>
        </w:rPr>
        <w:tab/>
      </w:r>
      <w:r>
        <w:rPr>
          <w:rStyle w:val="st"/>
        </w:rPr>
        <w:tab/>
        <w:t xml:space="preserve">Súborový systém na </w:t>
      </w:r>
      <w:proofErr w:type="spellStart"/>
      <w:r>
        <w:rPr>
          <w:rStyle w:val="st"/>
        </w:rPr>
        <w:t>flash</w:t>
      </w:r>
      <w:proofErr w:type="spellEnd"/>
      <w:r>
        <w:rPr>
          <w:rStyle w:val="st"/>
        </w:rPr>
        <w:t xml:space="preserve"> disku</w:t>
      </w:r>
    </w:p>
    <w:p w14:paraId="776F89DC" w14:textId="77777777" w:rsidR="00634ED8" w:rsidRDefault="00634ED8" w:rsidP="00281A87">
      <w:pPr>
        <w:rPr>
          <w:rStyle w:val="st"/>
        </w:rPr>
      </w:pPr>
      <w:r>
        <w:rPr>
          <w:rStyle w:val="st"/>
        </w:rPr>
        <w:t>SRAM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Static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Random</w:t>
      </w:r>
      <w:proofErr w:type="spellEnd"/>
      <w:r>
        <w:rPr>
          <w:rStyle w:val="st"/>
        </w:rPr>
        <w:t xml:space="preserve"> Access </w:t>
      </w:r>
      <w:proofErr w:type="spellStart"/>
      <w:r>
        <w:rPr>
          <w:rStyle w:val="st"/>
        </w:rPr>
        <w:t>Memory</w:t>
      </w:r>
      <w:proofErr w:type="spellEnd"/>
      <w:r>
        <w:rPr>
          <w:rStyle w:val="st"/>
        </w:rPr>
        <w:t xml:space="preserve"> (pozostáva z preklápacích obvodov)</w:t>
      </w:r>
    </w:p>
    <w:p w14:paraId="0D08B93B" w14:textId="77777777" w:rsidR="00634ED8" w:rsidRDefault="00634ED8" w:rsidP="00281A87">
      <w:pPr>
        <w:rPr>
          <w:rStyle w:val="st"/>
        </w:rPr>
      </w:pPr>
      <w:r>
        <w:rPr>
          <w:rStyle w:val="st"/>
        </w:rPr>
        <w:t>SSR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 w:rsidRPr="000F780F">
        <w:rPr>
          <w:rStyle w:val="st"/>
        </w:rPr>
        <w:t>Solid</w:t>
      </w:r>
      <w:proofErr w:type="spellEnd"/>
      <w:r w:rsidRPr="000F780F">
        <w:rPr>
          <w:rStyle w:val="st"/>
        </w:rPr>
        <w:t xml:space="preserve">-state relé (typ relé s </w:t>
      </w:r>
      <w:proofErr w:type="spellStart"/>
      <w:r w:rsidRPr="000F780F">
        <w:rPr>
          <w:rStyle w:val="st"/>
        </w:rPr>
        <w:t>triakom</w:t>
      </w:r>
      <w:proofErr w:type="spellEnd"/>
      <w:r w:rsidRPr="000F780F">
        <w:rPr>
          <w:rStyle w:val="st"/>
        </w:rPr>
        <w:t xml:space="preserve"> spínaným cez tranzistor, bez mechanickej časti)</w:t>
      </w:r>
    </w:p>
    <w:p w14:paraId="22B6CD19" w14:textId="77777777" w:rsidR="00634ED8" w:rsidRDefault="00634ED8" w:rsidP="00281A87">
      <w:pPr>
        <w:rPr>
          <w:rStyle w:val="st"/>
        </w:rPr>
      </w:pPr>
      <w:r>
        <w:rPr>
          <w:rStyle w:val="st"/>
        </w:rPr>
        <w:t>UART</w:t>
      </w:r>
      <w:r>
        <w:rPr>
          <w:rStyle w:val="st"/>
        </w:rPr>
        <w:tab/>
      </w:r>
      <w:r>
        <w:rPr>
          <w:rStyle w:val="st"/>
        </w:rPr>
        <w:tab/>
      </w:r>
      <w:r w:rsidRPr="00EA6A6E">
        <w:rPr>
          <w:rStyle w:val="st"/>
        </w:rPr>
        <w:t>Univerzálny asynchrónny prijímač a vysielač</w:t>
      </w:r>
    </w:p>
    <w:p w14:paraId="59E7088E" w14:textId="77777777" w:rsidR="00634ED8" w:rsidRDefault="00634ED8" w:rsidP="00281A87">
      <w:pPr>
        <w:rPr>
          <w:rStyle w:val="st"/>
        </w:rPr>
      </w:pPr>
      <w:r>
        <w:rPr>
          <w:rStyle w:val="st"/>
        </w:rPr>
        <w:t>ULP</w:t>
      </w:r>
      <w:r>
        <w:rPr>
          <w:rStyle w:val="st"/>
        </w:rPr>
        <w:tab/>
      </w:r>
      <w:r>
        <w:rPr>
          <w:rStyle w:val="st"/>
        </w:rPr>
        <w:tab/>
      </w:r>
      <w:proofErr w:type="spellStart"/>
      <w:r>
        <w:rPr>
          <w:rStyle w:val="st"/>
        </w:rPr>
        <w:t>Ultra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Low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Power</w:t>
      </w:r>
      <w:proofErr w:type="spellEnd"/>
      <w:r>
        <w:rPr>
          <w:rStyle w:val="st"/>
        </w:rPr>
        <w:t xml:space="preserve"> (Režim nízkeho odberu elektrickej energie)</w:t>
      </w:r>
    </w:p>
    <w:p w14:paraId="0F400C93" w14:textId="77777777" w:rsidR="00634ED8" w:rsidRDefault="00634ED8" w:rsidP="00281A87">
      <w:pPr>
        <w:rPr>
          <w:rStyle w:val="st"/>
        </w:rPr>
      </w:pPr>
      <w:r>
        <w:rPr>
          <w:rStyle w:val="st"/>
        </w:rPr>
        <w:t>USB</w:t>
      </w:r>
      <w:r>
        <w:rPr>
          <w:rStyle w:val="st"/>
        </w:rPr>
        <w:tab/>
      </w:r>
      <w:r>
        <w:rPr>
          <w:rStyle w:val="st"/>
        </w:rPr>
        <w:tab/>
        <w:t>Univerzálna sériová zbernica</w:t>
      </w:r>
    </w:p>
    <w:p w14:paraId="272F26D7" w14:textId="77777777" w:rsidR="00634ED8" w:rsidRDefault="00634ED8" w:rsidP="00281A87">
      <w:pPr>
        <w:rPr>
          <w:rStyle w:val="st"/>
        </w:rPr>
      </w:pPr>
      <w:r>
        <w:rPr>
          <w:rStyle w:val="st"/>
        </w:rPr>
        <w:lastRenderedPageBreak/>
        <w:t>USB-UART</w:t>
      </w:r>
      <w:r>
        <w:rPr>
          <w:rStyle w:val="st"/>
        </w:rPr>
        <w:tab/>
        <w:t>Prevodník USB signálov na UART rozhranie</w:t>
      </w:r>
    </w:p>
    <w:p w14:paraId="56F1CBDD" w14:textId="77777777" w:rsidR="00634ED8" w:rsidRDefault="00634ED8" w:rsidP="00281A87">
      <w:pPr>
        <w:rPr>
          <w:rStyle w:val="st"/>
        </w:rPr>
      </w:pPr>
      <w:r>
        <w:rPr>
          <w:rStyle w:val="st"/>
        </w:rPr>
        <w:t>XOR</w:t>
      </w:r>
      <w:r>
        <w:rPr>
          <w:rStyle w:val="st"/>
        </w:rPr>
        <w:tab/>
      </w:r>
      <w:r>
        <w:rPr>
          <w:rStyle w:val="st"/>
        </w:rPr>
        <w:tab/>
        <w:t>Exkluzívny súčet</w:t>
      </w:r>
    </w:p>
    <w:p w14:paraId="2A1F8EBE" w14:textId="77777777" w:rsidR="000345FC" w:rsidRPr="002C72D2" w:rsidRDefault="00270640" w:rsidP="00270640">
      <w:pPr>
        <w:pStyle w:val="1Nadpis"/>
        <w:numPr>
          <w:ilvl w:val="0"/>
          <w:numId w:val="0"/>
        </w:numPr>
        <w:ind w:left="360" w:hanging="360"/>
        <w:rPr>
          <w:rFonts w:cstheme="majorHAnsi"/>
        </w:rPr>
      </w:pPr>
      <w:bookmarkStart w:id="10" w:name="_Toc69660954"/>
      <w:r w:rsidRPr="002C72D2">
        <w:rPr>
          <w:rFonts w:cstheme="majorHAnsi"/>
        </w:rPr>
        <w:lastRenderedPageBreak/>
        <w:t>Úvod</w:t>
      </w:r>
      <w:bookmarkEnd w:id="10"/>
    </w:p>
    <w:p w14:paraId="73B2C528" w14:textId="12175A10" w:rsidR="00041296" w:rsidRDefault="005E1FAD" w:rsidP="00281A87">
      <w:pPr>
        <w:jc w:val="both"/>
      </w:pPr>
      <w:r>
        <w:t>Senzorové siete sú rozšírené v oblastiach priemyslu, automatizácie a internetu vecí. Poskytujú zber dát</w:t>
      </w:r>
      <w:r w:rsidR="001747A3">
        <w:t xml:space="preserve"> na základe ktorých je možné riadiť výkonové spotrebiče, stroje a automatizovať výrobné procesy</w:t>
      </w:r>
      <w:r w:rsidR="004012F9">
        <w:t xml:space="preserve"> a zjednodušiť každodenný život</w:t>
      </w:r>
      <w:r w:rsidR="001747A3">
        <w:t>.</w:t>
      </w:r>
      <w:r>
        <w:t xml:space="preserve"> </w:t>
      </w:r>
      <w:proofErr w:type="spellStart"/>
      <w:r w:rsidR="001747A3">
        <w:t>Mikrokontroléry</w:t>
      </w:r>
      <w:proofErr w:type="spellEnd"/>
      <w:r w:rsidR="001747A3">
        <w:t xml:space="preserve"> našli uplatnenie v rôznych aplikáciách s nízkym prúdovým odberom</w:t>
      </w:r>
      <w:r w:rsidR="004012F9">
        <w:t>, kde môžu byť prevádzkované na batériu niekoľko mesiacov až rokov</w:t>
      </w:r>
      <w:r w:rsidR="001747A3">
        <w:t xml:space="preserve">. Medzi </w:t>
      </w:r>
      <w:r w:rsidR="004012F9">
        <w:t xml:space="preserve">tieto </w:t>
      </w:r>
      <w:proofErr w:type="spellStart"/>
      <w:r w:rsidR="004012F9">
        <w:t>mikrokontroléry</w:t>
      </w:r>
      <w:proofErr w:type="spellEnd"/>
      <w:r w:rsidR="004012F9">
        <w:t xml:space="preserve"> môžeme zariadiť aj platformu </w:t>
      </w:r>
      <w:r w:rsidR="001747A3">
        <w:t>ESP32, ktor</w:t>
      </w:r>
      <w:r w:rsidR="004012F9">
        <w:t>á</w:t>
      </w:r>
      <w:r w:rsidR="001747A3">
        <w:t xml:space="preserve"> je použit</w:t>
      </w:r>
      <w:r w:rsidR="004012F9">
        <w:t>á</w:t>
      </w:r>
      <w:r w:rsidR="001747A3">
        <w:t xml:space="preserve"> v tejto diplomovej práci. </w:t>
      </w:r>
    </w:p>
    <w:p w14:paraId="1EAFEA0B" w14:textId="1F00AA01" w:rsidR="00014E2D" w:rsidRDefault="001747A3" w:rsidP="00281A87">
      <w:pPr>
        <w:jc w:val="both"/>
      </w:pPr>
      <w:proofErr w:type="spellStart"/>
      <w:r>
        <w:t>Mikrokontróler</w:t>
      </w:r>
      <w:proofErr w:type="spellEnd"/>
      <w:r>
        <w:t xml:space="preserve"> má WiFi a Bluetooth konektivitu, čo ho predurčuje na použitie v bezdrôtových aplikáciách senzorového uzla s možnosťou prenosu </w:t>
      </w:r>
      <w:r w:rsidR="004012F9">
        <w:t xml:space="preserve">nameraných údajov </w:t>
      </w:r>
      <w:r>
        <w:t>dát cez WiFi rozhranie</w:t>
      </w:r>
      <w:r w:rsidR="00041296">
        <w:t>, ktoré môže byť použité aj na prevzatia vzdialenej aktualizácie spustiteľného firmvéru - aplikácie</w:t>
      </w:r>
      <w:r w:rsidR="004012F9">
        <w:t>.</w:t>
      </w:r>
      <w:r w:rsidR="00041296">
        <w:t xml:space="preserve"> Kapitola 1 opisuje základné parametre </w:t>
      </w:r>
      <w:proofErr w:type="spellStart"/>
      <w:r w:rsidR="00041296">
        <w:t>mikrokontroléru</w:t>
      </w:r>
      <w:proofErr w:type="spellEnd"/>
      <w:r w:rsidR="00041296">
        <w:t xml:space="preserve"> ESP32 vrátane vývojových </w:t>
      </w:r>
      <w:proofErr w:type="spellStart"/>
      <w:r w:rsidR="00041296">
        <w:t>kitov</w:t>
      </w:r>
      <w:proofErr w:type="spellEnd"/>
      <w:r w:rsidR="00041296">
        <w:t>, kapitola 2</w:t>
      </w:r>
      <w:r w:rsidR="00CF5644">
        <w:t> </w:t>
      </w:r>
      <w:r w:rsidR="00041296">
        <w:t xml:space="preserve">opisuje rozdelenie interných a externých pamätí vrátane ich mapovaní v adresnom priestore </w:t>
      </w:r>
      <w:proofErr w:type="spellStart"/>
      <w:r w:rsidR="00041296">
        <w:t>mikrokontroléru</w:t>
      </w:r>
      <w:proofErr w:type="spellEnd"/>
      <w:r w:rsidR="00041296">
        <w:t xml:space="preserve"> ESP32. </w:t>
      </w:r>
    </w:p>
    <w:p w14:paraId="712B0EFD" w14:textId="2245F646" w:rsidR="00014E2D" w:rsidRDefault="00041296" w:rsidP="00281A87">
      <w:pPr>
        <w:jc w:val="both"/>
      </w:pPr>
      <w:r>
        <w:t>Nakoľko je platforma vhodná aj pre aplikácie s nízkym prúdovým odberom, opis tohto režimu prevádzky je v kapitole 3.</w:t>
      </w:r>
      <w:r w:rsidR="00014E2D">
        <w:t xml:space="preserve"> </w:t>
      </w:r>
      <w:r>
        <w:t>ESP32 je možné programovať v rôznych vývojových prostrediach</w:t>
      </w:r>
      <w:r w:rsidR="00014E2D">
        <w:t>, ktoré sa líšia predovšetkým možnosťami a implementovanými vývojárskymi nástrojmi</w:t>
      </w:r>
      <w:r>
        <w:t xml:space="preserve">. Pre výber a návrh výslednej aplikácie som využil </w:t>
      </w:r>
      <w:proofErr w:type="spellStart"/>
      <w:r>
        <w:t>framework</w:t>
      </w:r>
      <w:proofErr w:type="spellEnd"/>
      <w:r>
        <w:t xml:space="preserve"> ESP-IDF z produkcie </w:t>
      </w:r>
      <w:proofErr w:type="spellStart"/>
      <w:r>
        <w:t>Espressif</w:t>
      </w:r>
      <w:proofErr w:type="spellEnd"/>
      <w:r>
        <w:t xml:space="preserve"> Systems</w:t>
      </w:r>
      <w:r w:rsidR="00014E2D">
        <w:t xml:space="preserve"> v ktorom som vytvoril finálnu aplikáciu pre senzorový uzol s možnosťou vzdialenej aktualizácie firmvéru bezpečným prenosovým kanálom. </w:t>
      </w:r>
      <w:proofErr w:type="spellStart"/>
      <w:r w:rsidR="00014E2D">
        <w:t>Framework</w:t>
      </w:r>
      <w:proofErr w:type="spellEnd"/>
      <w:r w:rsidR="00014E2D">
        <w:t xml:space="preserve"> je s vývojárskymi nástrojmi </w:t>
      </w:r>
      <w:r>
        <w:t xml:space="preserve">opísaný v kapitole 4. </w:t>
      </w:r>
    </w:p>
    <w:p w14:paraId="28CFE9A6" w14:textId="3BE75B12" w:rsidR="00014E2D" w:rsidRDefault="00041296" w:rsidP="00281A87">
      <w:pPr>
        <w:jc w:val="both"/>
      </w:pPr>
      <w:r>
        <w:t xml:space="preserve">V kapitole 5 je opísané vývojové prostredie </w:t>
      </w:r>
      <w:proofErr w:type="spellStart"/>
      <w:r>
        <w:t>Arduino</w:t>
      </w:r>
      <w:proofErr w:type="spellEnd"/>
      <w:r>
        <w:t xml:space="preserve"> IDE v ktorom som overoval možnosti vzdialenej aktualizácie</w:t>
      </w:r>
      <w:r w:rsidR="00014E2D">
        <w:t xml:space="preserve"> firmvéru, nakoniec som ho pre návrh finálnej aplikácie nevyužil, nakoľko podporované metódy vzdialenej aktualizácie firmvéru boli obmedzené iba pre použitie v LAN sieti. Samotné metódy vzdialenej aktualizácie firmvéru v jednotlivých vývojových prostrediach sú opísané v kapitole 6.</w:t>
      </w:r>
    </w:p>
    <w:p w14:paraId="764D923F" w14:textId="06C9C298" w:rsidR="00014E2D" w:rsidRDefault="00014E2D" w:rsidP="00281A87">
      <w:pPr>
        <w:jc w:val="both"/>
      </w:pPr>
      <w:r>
        <w:t xml:space="preserve">Prostredie ESP-IDF umožňuje využiť vývojárske nástroje a vstavané funkcionality, ktoré umožňujú zabezpečiť integritu prevzatého firmvéru </w:t>
      </w:r>
      <w:proofErr w:type="spellStart"/>
      <w:r>
        <w:t>firmvéru</w:t>
      </w:r>
      <w:proofErr w:type="spellEnd"/>
      <w:r>
        <w:t>. Opisom digitálneho podpisu pre podpísanie firmvéru a následné overenie integritu firmvéru sa zaoberá podkapitola 6.3, ktorá obsahuje aj</w:t>
      </w:r>
      <w:r w:rsidR="00CF5644">
        <w:t> </w:t>
      </w:r>
      <w:r>
        <w:t xml:space="preserve">návod pre implementáciu v prostredí ESP-IDF. </w:t>
      </w:r>
    </w:p>
    <w:p w14:paraId="1EF388EB" w14:textId="41AD63A1" w:rsidR="006D2514" w:rsidRDefault="00014E2D" w:rsidP="00281A87">
      <w:pPr>
        <w:jc w:val="both"/>
      </w:pPr>
      <w:r>
        <w:t xml:space="preserve">Vstavané nástroje umožňujú zabezpečiť aj </w:t>
      </w:r>
      <w:proofErr w:type="spellStart"/>
      <w:r>
        <w:t>bootovací</w:t>
      </w:r>
      <w:proofErr w:type="spellEnd"/>
      <w:r>
        <w:t xml:space="preserve"> proces s využitím funkcie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ktorá umožní spúšťať iba </w:t>
      </w:r>
      <w:proofErr w:type="spellStart"/>
      <w:r>
        <w:t>Bootloader</w:t>
      </w:r>
      <w:proofErr w:type="spellEnd"/>
      <w:r>
        <w:t xml:space="preserve"> a firmvér od dôveryhodného vydavateľa</w:t>
      </w:r>
      <w:r w:rsidR="00041296">
        <w:t>.</w:t>
      </w:r>
      <w:r>
        <w:t xml:space="preserve"> </w:t>
      </w:r>
      <w:r w:rsidR="00590CA5">
        <w:t>Kľúč, ktorý využíva pre</w:t>
      </w:r>
      <w:r w:rsidR="00CF5644">
        <w:t> </w:t>
      </w:r>
      <w:r w:rsidR="00590CA5">
        <w:t>výpočet odtlačku je bezpečne uložený v </w:t>
      </w:r>
      <w:proofErr w:type="spellStart"/>
      <w:r w:rsidR="00590CA5">
        <w:t>jednorázovo</w:t>
      </w:r>
      <w:proofErr w:type="spellEnd"/>
      <w:r w:rsidR="00590CA5">
        <w:t xml:space="preserve"> programovateľnej pamäti </w:t>
      </w:r>
      <w:proofErr w:type="spellStart"/>
      <w:r w:rsidR="00590CA5">
        <w:t>eFuse</w:t>
      </w:r>
      <w:proofErr w:type="spellEnd"/>
      <w:r w:rsidR="00590CA5">
        <w:t xml:space="preserve">, ktorý </w:t>
      </w:r>
      <w:r w:rsidR="00590CA5">
        <w:lastRenderedPageBreak/>
        <w:t xml:space="preserve">útočník získať nemôže. Hardvérová funkcionalita </w:t>
      </w:r>
      <w:proofErr w:type="spellStart"/>
      <w:r w:rsidR="00590CA5">
        <w:t>Secure</w:t>
      </w:r>
      <w:proofErr w:type="spellEnd"/>
      <w:r w:rsidR="00590CA5">
        <w:t xml:space="preserve"> </w:t>
      </w:r>
      <w:proofErr w:type="spellStart"/>
      <w:r w:rsidR="00590CA5">
        <w:t>Boot</w:t>
      </w:r>
      <w:proofErr w:type="spellEnd"/>
      <w:r w:rsidR="00590CA5">
        <w:t xml:space="preserve"> je opísaná v podkapitole 6.4 s návodom na implementáciu v prostredí ESP-IDF.</w:t>
      </w:r>
    </w:p>
    <w:p w14:paraId="51CC689D" w14:textId="5EF94E71" w:rsidR="00590CA5" w:rsidRDefault="00590CA5" w:rsidP="00281A87">
      <w:pPr>
        <w:jc w:val="both"/>
      </w:pPr>
      <w:r>
        <w:t xml:space="preserve">Pre zvýšenie bezpečnosti je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rozšíren</w:t>
      </w:r>
      <w:r w:rsidR="00AD3829">
        <w:t>ý</w:t>
      </w:r>
      <w:r>
        <w:t xml:space="preserve"> o</w:t>
      </w:r>
      <w:r w:rsidR="00AD3829">
        <w:t> šifrovanie</w:t>
      </w:r>
      <w:r>
        <w:t xml:space="preserve"> </w:t>
      </w:r>
      <w:proofErr w:type="spellStart"/>
      <w:r>
        <w:t>flash</w:t>
      </w:r>
      <w:proofErr w:type="spellEnd"/>
      <w:r>
        <w:t xml:space="preserve"> pamäte a v prípade útoku na </w:t>
      </w:r>
      <w:proofErr w:type="spellStart"/>
      <w:r>
        <w:t>flash</w:t>
      </w:r>
      <w:proofErr w:type="spellEnd"/>
      <w:r>
        <w:t xml:space="preserve"> pamäť tak dokáže útočník získať iba šifrovaný text, ktorý je</w:t>
      </w:r>
      <w:r w:rsidR="00E02FA0">
        <w:t> </w:t>
      </w:r>
      <w:r>
        <w:t xml:space="preserve">pre neho nepoužiteľný a nespustiteľný na </w:t>
      </w:r>
      <w:proofErr w:type="spellStart"/>
      <w:r>
        <w:t>mikrokontrolérovej</w:t>
      </w:r>
      <w:proofErr w:type="spellEnd"/>
      <w:r>
        <w:t xml:space="preserve"> platforme ESP32. Opis </w:t>
      </w:r>
      <w:r w:rsidR="00BD0AC4">
        <w:t xml:space="preserve">šifrovania </w:t>
      </w:r>
      <w:proofErr w:type="spellStart"/>
      <w:r w:rsidR="00BD0AC4">
        <w:t>flash</w:t>
      </w:r>
      <w:proofErr w:type="spellEnd"/>
      <w:r w:rsidR="00BD0AC4">
        <w:t xml:space="preserve"> pamäte, algoritmu, ktorý využíva</w:t>
      </w:r>
      <w:r>
        <w:t xml:space="preserve"> je v podkapitole 6.5, kde je dostupný aj návod pre jeho implementáciu v prostredí ESP-IDF.</w:t>
      </w:r>
    </w:p>
    <w:p w14:paraId="0020C3F5" w14:textId="446DC238" w:rsidR="00677277" w:rsidRPr="00A829D8" w:rsidRDefault="00590CA5" w:rsidP="00281A87">
      <w:pPr>
        <w:jc w:val="both"/>
      </w:pPr>
      <w:r>
        <w:t>Kapitola 7 opisuje realizáciu finálnej aplikácie a jej výsledky pre senzorový uzol na platforme ESP32 s využitým hardvérom, opisuje úpravy webového rozhrania na ktorom je dostupný firmvér pre</w:t>
      </w:r>
      <w:r w:rsidR="00E02FA0">
        <w:t> </w:t>
      </w:r>
      <w:r>
        <w:t>vzdialenú aktualizáciu a sú tam vizualizované namerané údaje senzorového uzla</w:t>
      </w:r>
      <w:r w:rsidR="00BD0AC4">
        <w:t>.</w:t>
      </w:r>
    </w:p>
    <w:p w14:paraId="77D257AA" w14:textId="089A7476" w:rsidR="0097005B" w:rsidRPr="002C72D2" w:rsidRDefault="000F780F" w:rsidP="00764113">
      <w:pPr>
        <w:pStyle w:val="1Nadpis"/>
        <w:rPr>
          <w:rFonts w:cstheme="majorHAnsi"/>
        </w:rPr>
      </w:pPr>
      <w:bookmarkStart w:id="11" w:name="_Toc69660955"/>
      <w:r w:rsidRPr="002C72D2">
        <w:rPr>
          <w:rFonts w:cstheme="majorHAnsi"/>
        </w:rPr>
        <w:lastRenderedPageBreak/>
        <w:t>ESP32</w:t>
      </w:r>
      <w:bookmarkEnd w:id="11"/>
    </w:p>
    <w:p w14:paraId="6BFED628" w14:textId="386FB0F0" w:rsidR="000F780F" w:rsidRDefault="000F780F" w:rsidP="00A56799">
      <w:pPr>
        <w:jc w:val="both"/>
      </w:pPr>
      <w:r w:rsidRPr="000F780F">
        <w:t xml:space="preserve">ESP32 je </w:t>
      </w:r>
      <w:proofErr w:type="spellStart"/>
      <w:r w:rsidRPr="000F780F">
        <w:t>mikrokontróler</w:t>
      </w:r>
      <w:proofErr w:type="spellEnd"/>
      <w:r w:rsidRPr="000F780F">
        <w:t xml:space="preserve"> [</w:t>
      </w:r>
      <w:r w:rsidR="009428FF">
        <w:t>1</w:t>
      </w:r>
      <w:r w:rsidRPr="000F780F">
        <w:t>]</w:t>
      </w:r>
      <w:r w:rsidR="008A0FDE">
        <w:t xml:space="preserve"> </w:t>
      </w:r>
      <w:r w:rsidRPr="000F780F">
        <w:t xml:space="preserve">z produkcie čínskej firmy </w:t>
      </w:r>
      <w:proofErr w:type="spellStart"/>
      <w:r w:rsidRPr="000F780F">
        <w:t>Espressif</w:t>
      </w:r>
      <w:proofErr w:type="spellEnd"/>
      <w:r w:rsidRPr="000F780F">
        <w:t xml:space="preserve"> Systems. Je určen</w:t>
      </w:r>
      <w:r w:rsidR="008A0FDE">
        <w:t>ý</w:t>
      </w:r>
      <w:r w:rsidRPr="000F780F">
        <w:t xml:space="preserve"> predovšetkým pre aplikácie internetu vecí a rôzne projekty vyžadujúce konektivitu s okolitými zariadeniami, internetom. </w:t>
      </w:r>
      <w:proofErr w:type="spellStart"/>
      <w:r w:rsidR="008A0FDE">
        <w:t>Mikrokontróler</w:t>
      </w:r>
      <w:proofErr w:type="spellEnd"/>
      <w:r w:rsidRPr="000F780F">
        <w:t xml:space="preserve"> je vybaven</w:t>
      </w:r>
      <w:r w:rsidR="008A0FDE">
        <w:t>ý</w:t>
      </w:r>
      <w:r w:rsidRPr="000F780F">
        <w:t xml:space="preserve"> WiFi (2.4 GHz) a Bluetooth konektivitou, pričom obe technológie zdieľajú spoločnú </w:t>
      </w:r>
      <w:r w:rsidR="008A0FDE">
        <w:t xml:space="preserve">plošnú anténu na </w:t>
      </w:r>
      <w:r w:rsidRPr="000F780F">
        <w:t xml:space="preserve">DPS (Doska plošných spojov), čím sa výrazne redukuje aj samotná veľkosť </w:t>
      </w:r>
      <w:r w:rsidR="00186722">
        <w:t>modulu.</w:t>
      </w:r>
      <w:r w:rsidRPr="000F780F">
        <w:t xml:space="preserve"> </w:t>
      </w:r>
      <w:r w:rsidR="00186722">
        <w:t>P</w:t>
      </w:r>
      <w:r w:rsidRPr="000F780F">
        <w:t xml:space="preserve">oužitie </w:t>
      </w:r>
      <w:r w:rsidR="00186722">
        <w:t xml:space="preserve">oboch </w:t>
      </w:r>
      <w:r w:rsidRPr="000F780F">
        <w:t xml:space="preserve">technológii je univerzálne s kompatibilným hardvérom. </w:t>
      </w:r>
    </w:p>
    <w:p w14:paraId="125D2F69" w14:textId="2FE3AD3F" w:rsidR="0065386C" w:rsidRDefault="000F780F" w:rsidP="00A56799">
      <w:pPr>
        <w:jc w:val="both"/>
      </w:pPr>
      <w:r w:rsidRPr="000F780F">
        <w:t xml:space="preserve">WiFi modem </w:t>
      </w:r>
      <w:proofErr w:type="spellStart"/>
      <w:r w:rsidR="008A0FDE">
        <w:t>mikrokontroléru</w:t>
      </w:r>
      <w:proofErr w:type="spellEnd"/>
      <w:r w:rsidR="008A0FDE">
        <w:t xml:space="preserve"> </w:t>
      </w:r>
      <w:r w:rsidRPr="000F780F">
        <w:t>ESP32 podporuje štandardy IEEE</w:t>
      </w:r>
      <w:r w:rsidR="0007244B">
        <w:t xml:space="preserve"> (</w:t>
      </w:r>
      <w:r w:rsidR="0007244B" w:rsidRPr="00EE1AD5">
        <w:rPr>
          <w:rStyle w:val="st"/>
        </w:rPr>
        <w:t>Inštitút elektrických a</w:t>
      </w:r>
      <w:r w:rsidR="006D4D18">
        <w:rPr>
          <w:rStyle w:val="st"/>
        </w:rPr>
        <w:t> </w:t>
      </w:r>
      <w:r w:rsidR="0007244B" w:rsidRPr="00EE1AD5">
        <w:rPr>
          <w:rStyle w:val="st"/>
        </w:rPr>
        <w:t>elektronických inžinierov</w:t>
      </w:r>
      <w:r w:rsidR="0007244B">
        <w:t>)</w:t>
      </w:r>
      <w:r w:rsidRPr="000F780F">
        <w:t xml:space="preserve"> 802.11 b/g/n, čím dosahuje </w:t>
      </w:r>
      <w:proofErr w:type="spellStart"/>
      <w:r w:rsidR="007A52A2">
        <w:t>mikrokontróler</w:t>
      </w:r>
      <w:proofErr w:type="spellEnd"/>
      <w:r w:rsidRPr="000F780F">
        <w:t xml:space="preserve"> teoretickú rýchlosť prenosu až 300 Mbit/s.</w:t>
      </w:r>
      <w:r w:rsidR="008A0FDE">
        <w:t xml:space="preserve"> Podporuje protokol ESP-NOW</w:t>
      </w:r>
      <w:r w:rsidR="000D4D9C">
        <w:t xml:space="preserve"> [</w:t>
      </w:r>
      <w:r w:rsidR="009428FF">
        <w:t>2</w:t>
      </w:r>
      <w:r w:rsidR="000D4D9C">
        <w:t>]</w:t>
      </w:r>
      <w:r w:rsidR="008A0FDE">
        <w:t xml:space="preserve">, ktorý umožňuje komunikáciu medzi </w:t>
      </w:r>
      <w:proofErr w:type="spellStart"/>
      <w:r w:rsidR="008A0FDE">
        <w:t>mikrokontrolérmi</w:t>
      </w:r>
      <w:proofErr w:type="spellEnd"/>
      <w:r w:rsidR="008A0FDE">
        <w:t xml:space="preserve"> z produkcie </w:t>
      </w:r>
      <w:proofErr w:type="spellStart"/>
      <w:r w:rsidR="008A0FDE">
        <w:t>Espressif</w:t>
      </w:r>
      <w:proofErr w:type="spellEnd"/>
      <w:r w:rsidR="008A0FDE">
        <w:t xml:space="preserve"> Systems. Zaujímavosťou technológie je, že nevyžaduje smerovač, ani prístupový bod, vyžaduje však párovanie obdobne ako pri technológii Bluetooth. </w:t>
      </w:r>
    </w:p>
    <w:p w14:paraId="5FA97B33" w14:textId="5C8032CF" w:rsidR="0065386C" w:rsidRDefault="008A0FDE" w:rsidP="00A56799">
      <w:pPr>
        <w:jc w:val="both"/>
      </w:pPr>
      <w:r>
        <w:t>Použitie protokolu ESP-NOW je energeticky výhodné.</w:t>
      </w:r>
      <w:r w:rsidR="000F780F" w:rsidRPr="000F780F">
        <w:t xml:space="preserve"> Bluetooth technológia vo verzii 4.2 s</w:t>
      </w:r>
      <w:r w:rsidR="006D4D18">
        <w:t> </w:t>
      </w:r>
      <w:r w:rsidR="000F780F" w:rsidRPr="000F780F">
        <w:t xml:space="preserve">podporou BLE (Bluetooth </w:t>
      </w:r>
      <w:proofErr w:type="spellStart"/>
      <w:r w:rsidR="000F780F" w:rsidRPr="000F780F">
        <w:t>Low</w:t>
      </w:r>
      <w:proofErr w:type="spellEnd"/>
      <w:r w:rsidR="000F780F" w:rsidRPr="000F780F">
        <w:t xml:space="preserve"> Energy)</w:t>
      </w:r>
      <w:r w:rsidR="00EB11ED">
        <w:t xml:space="preserve"> [</w:t>
      </w:r>
      <w:r w:rsidR="009428FF">
        <w:t>3</w:t>
      </w:r>
      <w:r w:rsidR="00EB11ED">
        <w:t>]</w:t>
      </w:r>
      <w:r w:rsidR="000F780F" w:rsidRPr="000F780F">
        <w:t xml:space="preserve"> je vhodná pre aplikácie pre prevádzku na batériu a má spätnú kompatibilitu aj so zariadeniami so staršími verziami technológie Bluetooth. Rovnako tak</w:t>
      </w:r>
      <w:r w:rsidR="00E02FA0">
        <w:t> </w:t>
      </w:r>
      <w:r w:rsidR="000F780F" w:rsidRPr="000F780F">
        <w:t>novšie zariadenia s verziou Bluetooth 5.0 majú spätnú kompatibilitu a môžu komunikovať s</w:t>
      </w:r>
      <w:r w:rsidR="00E02FA0">
        <w:t> </w:t>
      </w:r>
      <w:r w:rsidR="000F780F" w:rsidRPr="000F780F">
        <w:t>ESP32. BLE je využívané predovšetkým pri operáciách skenovania zariadení v dosahu, pri vysielaní v</w:t>
      </w:r>
      <w:r w:rsidR="006D4D18">
        <w:t> </w:t>
      </w:r>
      <w:r w:rsidR="000F780F" w:rsidRPr="000F780F">
        <w:t xml:space="preserve">cielenom / </w:t>
      </w:r>
      <w:proofErr w:type="spellStart"/>
      <w:r w:rsidR="000F780F" w:rsidRPr="000F780F">
        <w:t>Beacon</w:t>
      </w:r>
      <w:proofErr w:type="spellEnd"/>
      <w:r w:rsidR="000F780F" w:rsidRPr="000F780F">
        <w:t xml:space="preserve"> (jednosmerný maják) móde, podporuje viacnásobné spojenia. </w:t>
      </w:r>
    </w:p>
    <w:p w14:paraId="04C3B9A6" w14:textId="03C5133D" w:rsidR="00EB48FD" w:rsidRDefault="000F780F" w:rsidP="00A56799">
      <w:pPr>
        <w:jc w:val="both"/>
      </w:pPr>
      <w:r w:rsidRPr="000F780F">
        <w:t>V závislosti od verzie ESP32 [</w:t>
      </w:r>
      <w:r w:rsidR="009428FF">
        <w:t>4</w:t>
      </w:r>
      <w:r w:rsidRPr="000F780F">
        <w:t xml:space="preserve">] čipu sa </w:t>
      </w:r>
      <w:proofErr w:type="spellStart"/>
      <w:r w:rsidRPr="000F780F">
        <w:t>mikrokontróler</w:t>
      </w:r>
      <w:proofErr w:type="spellEnd"/>
      <w:r w:rsidRPr="000F780F">
        <w:t xml:space="preserve"> líši ve</w:t>
      </w:r>
      <w:r w:rsidR="00272A18">
        <w:t>ľ</w:t>
      </w:r>
      <w:r w:rsidRPr="000F780F">
        <w:t xml:space="preserve">kosťou </w:t>
      </w:r>
      <w:r w:rsidR="00186722">
        <w:t>externej</w:t>
      </w:r>
      <w:r w:rsidRPr="000F780F">
        <w:t xml:space="preserve"> </w:t>
      </w:r>
      <w:proofErr w:type="spellStart"/>
      <w:r w:rsidRPr="000F780F">
        <w:t>flash</w:t>
      </w:r>
      <w:proofErr w:type="spellEnd"/>
      <w:r w:rsidRPr="000F780F">
        <w:t xml:space="preserve"> pamäte (4 až 16 MB), podporou, prípadne dostupnou - osadenou externou RAM (</w:t>
      </w:r>
      <w:proofErr w:type="spellStart"/>
      <w:r w:rsidRPr="000F780F">
        <w:t>Random</w:t>
      </w:r>
      <w:proofErr w:type="spellEnd"/>
      <w:r w:rsidRPr="000F780F">
        <w:t xml:space="preserve"> Access </w:t>
      </w:r>
      <w:proofErr w:type="spellStart"/>
      <w:r w:rsidRPr="000F780F">
        <w:t>Memory</w:t>
      </w:r>
      <w:proofErr w:type="spellEnd"/>
      <w:r w:rsidRPr="000F780F">
        <w:t>) pamäťou na plošnom spoji a rôznymi inými parametrami, napríklad počtom jadier procesora.</w:t>
      </w:r>
      <w:r w:rsidR="0065386C">
        <w:t xml:space="preserve"> </w:t>
      </w:r>
    </w:p>
    <w:p w14:paraId="5B9DACBC" w14:textId="7A8FCE17" w:rsidR="000E4AE5" w:rsidRDefault="000F780F" w:rsidP="00A56799">
      <w:pPr>
        <w:jc w:val="both"/>
      </w:pPr>
      <w:proofErr w:type="spellStart"/>
      <w:r w:rsidRPr="000F780F">
        <w:t>Mikrokontróler</w:t>
      </w:r>
      <w:proofErr w:type="spellEnd"/>
      <w:r w:rsidRPr="000F780F">
        <w:t xml:space="preserve"> je najčastejšie vybavený dvojjadrovým, pri istých verziách čipu jednojadrovým 32-bitovým procesorom </w:t>
      </w:r>
      <w:proofErr w:type="spellStart"/>
      <w:r w:rsidRPr="000F780F">
        <w:t>Harvardskej</w:t>
      </w:r>
      <w:proofErr w:type="spellEnd"/>
      <w:r w:rsidRPr="000F780F">
        <w:t xml:space="preserve"> architektúry</w:t>
      </w:r>
      <w:r w:rsidR="00855B79">
        <w:t xml:space="preserve"> </w:t>
      </w:r>
      <w:proofErr w:type="spellStart"/>
      <w:r w:rsidR="00855B79" w:rsidRPr="000F780F">
        <w:t>Tensilica</w:t>
      </w:r>
      <w:proofErr w:type="spellEnd"/>
      <w:r w:rsidR="00855B79" w:rsidRPr="000F780F">
        <w:t xml:space="preserve"> </w:t>
      </w:r>
      <w:proofErr w:type="spellStart"/>
      <w:r w:rsidR="00855B79" w:rsidRPr="000F780F">
        <w:t>Xtensa</w:t>
      </w:r>
      <w:proofErr w:type="spellEnd"/>
      <w:r w:rsidR="00855B79" w:rsidRPr="000F780F">
        <w:t xml:space="preserve"> L6 s</w:t>
      </w:r>
      <w:r w:rsidR="00EB11ED">
        <w:t xml:space="preserve"> nastaviteľným </w:t>
      </w:r>
      <w:r w:rsidR="00855B79" w:rsidRPr="000F780F">
        <w:t xml:space="preserve">taktom </w:t>
      </w:r>
      <w:r w:rsidR="00EB11ED">
        <w:t>80 / 160</w:t>
      </w:r>
      <w:r w:rsidR="00855B79" w:rsidRPr="000F780F">
        <w:t xml:space="preserve"> až 240 MHz</w:t>
      </w:r>
      <w:r w:rsidR="00855B79">
        <w:t xml:space="preserve">. Architektúra má oddelenú pamäť pre dáta (údaje s ktorými </w:t>
      </w:r>
      <w:proofErr w:type="spellStart"/>
      <w:r w:rsidR="00855B79">
        <w:t>mikrokontróler</w:t>
      </w:r>
      <w:proofErr w:type="spellEnd"/>
      <w:r w:rsidR="00855B79">
        <w:t xml:space="preserve"> pracuje) a inštrukcie (riadiaci program pre </w:t>
      </w:r>
      <w:proofErr w:type="spellStart"/>
      <w:r w:rsidR="00855B79">
        <w:t>mikrokontrolér</w:t>
      </w:r>
      <w:proofErr w:type="spellEnd"/>
      <w:r w:rsidR="00855B79">
        <w:t>).</w:t>
      </w:r>
    </w:p>
    <w:p w14:paraId="53BA0A77" w14:textId="3A7FC335" w:rsidR="0065386C" w:rsidRDefault="000F780F" w:rsidP="00A56799">
      <w:pPr>
        <w:jc w:val="both"/>
      </w:pPr>
      <w:r w:rsidRPr="000F780F">
        <w:t>Tento procesor môže realizovať výpočty, komunikáciu so senzormi a perifériami, ktoré sú</w:t>
      </w:r>
      <w:r w:rsidR="001C466A">
        <w:t> </w:t>
      </w:r>
      <w:r w:rsidRPr="000F780F">
        <w:t>ku</w:t>
      </w:r>
      <w:r w:rsidR="007067E2">
        <w:t> </w:t>
      </w:r>
      <w:proofErr w:type="spellStart"/>
      <w:r w:rsidRPr="000F780F">
        <w:t>mikrokontroléru</w:t>
      </w:r>
      <w:proofErr w:type="spellEnd"/>
      <w:r w:rsidRPr="000F780F">
        <w:t xml:space="preserve"> pripojené cez podporované zbernice. Zároveň však riadi a obsluhuje aj WiFi / Bluetooth </w:t>
      </w:r>
      <w:proofErr w:type="spellStart"/>
      <w:r w:rsidRPr="000F780F">
        <w:t>stack</w:t>
      </w:r>
      <w:proofErr w:type="spellEnd"/>
      <w:r w:rsidRPr="000F780F">
        <w:t xml:space="preserve"> pre zabezpečenie konektivity.</w:t>
      </w:r>
      <w:r w:rsidR="0065386C">
        <w:t xml:space="preserve"> </w:t>
      </w:r>
      <w:r w:rsidRPr="000F780F">
        <w:t>Za správu [</w:t>
      </w:r>
      <w:r w:rsidR="009428FF">
        <w:t>5</w:t>
      </w:r>
      <w:r w:rsidRPr="000F780F">
        <w:t xml:space="preserve">] a obsluhu WiFi / Bluetooth </w:t>
      </w:r>
      <w:proofErr w:type="spellStart"/>
      <w:r w:rsidRPr="000F780F">
        <w:t>stacku</w:t>
      </w:r>
      <w:proofErr w:type="spellEnd"/>
      <w:r w:rsidRPr="000F780F">
        <w:t xml:space="preserve"> zodpovedá jedno z jadier procesora u ktorého má WiFi / Bluetooth </w:t>
      </w:r>
      <w:proofErr w:type="spellStart"/>
      <w:r w:rsidRPr="000F780F">
        <w:t>stack</w:t>
      </w:r>
      <w:proofErr w:type="spellEnd"/>
      <w:r w:rsidRPr="000F780F">
        <w:t xml:space="preserve"> maximálnu prioritu. Jadrá sa najčastejšie označujú ako </w:t>
      </w:r>
      <w:proofErr w:type="spellStart"/>
      <w:r w:rsidRPr="000F780F">
        <w:t>Core</w:t>
      </w:r>
      <w:proofErr w:type="spellEnd"/>
      <w:r w:rsidRPr="000F780F">
        <w:t xml:space="preserve"> 0 (APP_CPU) a </w:t>
      </w:r>
      <w:proofErr w:type="spellStart"/>
      <w:r w:rsidRPr="000F780F">
        <w:t>Core</w:t>
      </w:r>
      <w:proofErr w:type="spellEnd"/>
      <w:r w:rsidRPr="000F780F">
        <w:t xml:space="preserve"> 1 (PRO_CPU). </w:t>
      </w:r>
    </w:p>
    <w:p w14:paraId="116766A9" w14:textId="77777777" w:rsidR="004050A4" w:rsidRDefault="000F780F" w:rsidP="00281A87">
      <w:pPr>
        <w:jc w:val="both"/>
      </w:pPr>
      <w:proofErr w:type="spellStart"/>
      <w:r w:rsidRPr="000F780F">
        <w:t>Core</w:t>
      </w:r>
      <w:proofErr w:type="spellEnd"/>
      <w:r w:rsidRPr="000F780F">
        <w:t xml:space="preserve"> 0 - nazývame aj aplikačný procesor spúšťa prioritne používateľskú aplikáciu, </w:t>
      </w:r>
      <w:proofErr w:type="spellStart"/>
      <w:r w:rsidRPr="000F780F">
        <w:t>Core</w:t>
      </w:r>
      <w:proofErr w:type="spellEnd"/>
      <w:r w:rsidRPr="000F780F">
        <w:t xml:space="preserve"> 1 - procesor protokolu sa stará o WiFi / Bluetooth </w:t>
      </w:r>
      <w:proofErr w:type="spellStart"/>
      <w:r w:rsidRPr="000F780F">
        <w:t>stack</w:t>
      </w:r>
      <w:proofErr w:type="spellEnd"/>
      <w:r w:rsidRPr="000F780F">
        <w:t xml:space="preserve">, udržuje spojenie s AP (Prístupovým bodom) </w:t>
      </w:r>
      <w:r w:rsidRPr="000F780F">
        <w:lastRenderedPageBreak/>
        <w:t>a</w:t>
      </w:r>
      <w:r w:rsidR="004050A4">
        <w:t> </w:t>
      </w:r>
      <w:r w:rsidRPr="000F780F">
        <w:t>zabezpečuje konektivitu. Zároveň však môže obsluhovať aj používateľskú aplikáciu (ak ju dokáže v reálnom čase obslúžiť).</w:t>
      </w:r>
      <w:r w:rsidR="0065386C">
        <w:t xml:space="preserve"> </w:t>
      </w:r>
      <w:r w:rsidRPr="000F780F">
        <w:t xml:space="preserve">Výber APP a PRO procesora je voliteľný, štandardne je </w:t>
      </w:r>
      <w:proofErr w:type="spellStart"/>
      <w:r w:rsidRPr="000F780F">
        <w:t>Core</w:t>
      </w:r>
      <w:proofErr w:type="spellEnd"/>
      <w:r w:rsidRPr="000F780F">
        <w:t xml:space="preserve"> 1 vždy PRO_CPU. Oba procesory zdieľajú spoločnú cache pamäť (64 </w:t>
      </w:r>
      <w:proofErr w:type="spellStart"/>
      <w:r w:rsidRPr="000F780F">
        <w:t>kB</w:t>
      </w:r>
      <w:proofErr w:type="spellEnd"/>
      <w:r w:rsidRPr="000F780F">
        <w:t xml:space="preserve">) a môžu pristupovať na rovnaké miesto v pamäti. </w:t>
      </w:r>
    </w:p>
    <w:p w14:paraId="7232C1DC" w14:textId="55236927" w:rsidR="0065386C" w:rsidRDefault="000F780F" w:rsidP="00281A87">
      <w:pPr>
        <w:jc w:val="both"/>
      </w:pPr>
      <w:r w:rsidRPr="000F780F">
        <w:t xml:space="preserve">Procesor dokáže spustiť používateľské programy napísané v rôznych </w:t>
      </w:r>
      <w:r w:rsidR="004050A4">
        <w:t>vývojových prostrediach</w:t>
      </w:r>
      <w:r w:rsidRPr="000F780F">
        <w:t xml:space="preserve"> s</w:t>
      </w:r>
      <w:r w:rsidR="004050A4">
        <w:t> </w:t>
      </w:r>
      <w:r w:rsidRPr="000F780F">
        <w:t xml:space="preserve">podporou kompilácie programu pre túto platformu, napríklad </w:t>
      </w:r>
      <w:proofErr w:type="spellStart"/>
      <w:r w:rsidRPr="000F780F">
        <w:t>Arduino</w:t>
      </w:r>
      <w:proofErr w:type="spellEnd"/>
      <w:r w:rsidRPr="000F780F">
        <w:t xml:space="preserve"> </w:t>
      </w:r>
      <w:proofErr w:type="spellStart"/>
      <w:r w:rsidRPr="000F780F">
        <w:t>Core</w:t>
      </w:r>
      <w:proofErr w:type="spellEnd"/>
      <w:r w:rsidRPr="000F780F">
        <w:t xml:space="preserve"> (</w:t>
      </w:r>
      <w:proofErr w:type="spellStart"/>
      <w:r w:rsidR="004050A4">
        <w:t>prog</w:t>
      </w:r>
      <w:proofErr w:type="spellEnd"/>
      <w:r w:rsidR="004050A4">
        <w:t xml:space="preserve">. Jazyk </w:t>
      </w:r>
      <w:proofErr w:type="spellStart"/>
      <w:r w:rsidRPr="000F780F">
        <w:t>Wiring</w:t>
      </w:r>
      <w:proofErr w:type="spellEnd"/>
      <w:r w:rsidRPr="000F780F">
        <w:t>), ESP-IDF (</w:t>
      </w:r>
      <w:proofErr w:type="spellStart"/>
      <w:r w:rsidRPr="000F780F">
        <w:t>Espressif</w:t>
      </w:r>
      <w:proofErr w:type="spellEnd"/>
      <w:r w:rsidRPr="000F780F">
        <w:t xml:space="preserve"> </w:t>
      </w:r>
      <w:proofErr w:type="spellStart"/>
      <w:r w:rsidRPr="000F780F">
        <w:t>IoT</w:t>
      </w:r>
      <w:proofErr w:type="spellEnd"/>
      <w:r w:rsidRPr="000F780F">
        <w:t xml:space="preserve"> </w:t>
      </w:r>
      <w:proofErr w:type="spellStart"/>
      <w:r w:rsidRPr="000F780F">
        <w:t>Development</w:t>
      </w:r>
      <w:proofErr w:type="spellEnd"/>
      <w:r w:rsidRPr="000F780F">
        <w:t xml:space="preserve"> </w:t>
      </w:r>
      <w:proofErr w:type="spellStart"/>
      <w:r w:rsidRPr="000F780F">
        <w:t>Framework</w:t>
      </w:r>
      <w:proofErr w:type="spellEnd"/>
      <w:r w:rsidRPr="000F780F">
        <w:t xml:space="preserve">), </w:t>
      </w:r>
      <w:proofErr w:type="spellStart"/>
      <w:r w:rsidRPr="000F780F">
        <w:t>Mongoose</w:t>
      </w:r>
      <w:proofErr w:type="spellEnd"/>
      <w:r w:rsidRPr="000F780F">
        <w:t xml:space="preserve"> OS, </w:t>
      </w:r>
      <w:proofErr w:type="spellStart"/>
      <w:r w:rsidRPr="000F780F">
        <w:t>MicroPython</w:t>
      </w:r>
      <w:proofErr w:type="spellEnd"/>
      <w:r w:rsidR="00BE3478">
        <w:t xml:space="preserve"> [</w:t>
      </w:r>
      <w:r w:rsidR="009428FF">
        <w:t>6</w:t>
      </w:r>
      <w:r w:rsidR="00BE3478">
        <w:t>]</w:t>
      </w:r>
      <w:r w:rsidRPr="000F780F">
        <w:t xml:space="preserve">, </w:t>
      </w:r>
      <w:proofErr w:type="spellStart"/>
      <w:r w:rsidRPr="000F780F">
        <w:t>Lua</w:t>
      </w:r>
      <w:proofErr w:type="spellEnd"/>
      <w:r w:rsidR="00BE3478">
        <w:t xml:space="preserve"> [</w:t>
      </w:r>
      <w:r w:rsidR="009428FF">
        <w:t>7</w:t>
      </w:r>
      <w:r w:rsidR="00BE3478">
        <w:t>]</w:t>
      </w:r>
      <w:r w:rsidRPr="000F780F">
        <w:t>, Node.js</w:t>
      </w:r>
      <w:r w:rsidR="00BE3478">
        <w:t xml:space="preserve"> [</w:t>
      </w:r>
      <w:r w:rsidR="009428FF">
        <w:t>8</w:t>
      </w:r>
      <w:r w:rsidR="00BE3478">
        <w:t>]</w:t>
      </w:r>
      <w:r w:rsidRPr="000F780F">
        <w:t xml:space="preserve">, </w:t>
      </w:r>
      <w:proofErr w:type="spellStart"/>
      <w:r w:rsidRPr="000F780F">
        <w:t>NodeMCU</w:t>
      </w:r>
      <w:proofErr w:type="spellEnd"/>
      <w:r w:rsidRPr="000F780F">
        <w:t>.</w:t>
      </w:r>
      <w:r w:rsidR="0065386C">
        <w:t xml:space="preserve"> </w:t>
      </w:r>
    </w:p>
    <w:p w14:paraId="044B1DD1" w14:textId="3CC586A9" w:rsidR="00A56799" w:rsidRDefault="000F780F" w:rsidP="00281A87">
      <w:pPr>
        <w:jc w:val="both"/>
      </w:pPr>
      <w:proofErr w:type="spellStart"/>
      <w:r w:rsidRPr="000F780F">
        <w:t>Espressif</w:t>
      </w:r>
      <w:proofErr w:type="spellEnd"/>
      <w:r w:rsidRPr="000F780F">
        <w:t xml:space="preserve"> Systems zabezpečuje a dohliada na vývoj vlastného </w:t>
      </w:r>
      <w:proofErr w:type="spellStart"/>
      <w:r w:rsidRPr="000F780F">
        <w:t>frameworku</w:t>
      </w:r>
      <w:proofErr w:type="spellEnd"/>
      <w:r w:rsidRPr="000F780F">
        <w:t xml:space="preserve"> ESP-IDF a</w:t>
      </w:r>
      <w:r w:rsidR="0036530F">
        <w:t> </w:t>
      </w:r>
      <w:r w:rsidRPr="000F780F">
        <w:t>rovnako</w:t>
      </w:r>
      <w:r w:rsidR="0036530F">
        <w:t xml:space="preserve"> aj</w:t>
      </w:r>
      <w:r w:rsidR="00E02FA0">
        <w:t> </w:t>
      </w:r>
      <w:r w:rsidRPr="000F780F">
        <w:t>pre</w:t>
      </w:r>
      <w:r w:rsidR="00E02FA0">
        <w:t> </w:t>
      </w:r>
      <w:proofErr w:type="spellStart"/>
      <w:r w:rsidRPr="000F780F">
        <w:t>Arduino</w:t>
      </w:r>
      <w:proofErr w:type="spellEnd"/>
      <w:r w:rsidRPr="000F780F">
        <w:t xml:space="preserve"> </w:t>
      </w:r>
      <w:proofErr w:type="spellStart"/>
      <w:r w:rsidRPr="000F780F">
        <w:t>Core</w:t>
      </w:r>
      <w:proofErr w:type="spellEnd"/>
      <w:r w:rsidRPr="000F780F">
        <w:t>, ktoré nebolo producentom čipov ESP32 podporované pri generačne predchádzajúcej platforme ESP8266</w:t>
      </w:r>
      <w:r w:rsidR="00BE3478">
        <w:t xml:space="preserve"> [</w:t>
      </w:r>
      <w:r w:rsidR="009428FF">
        <w:t>9</w:t>
      </w:r>
      <w:r w:rsidR="00BE3478">
        <w:t>]</w:t>
      </w:r>
      <w:r w:rsidR="0036530F">
        <w:t xml:space="preserve">. </w:t>
      </w:r>
      <w:r w:rsidRPr="000F780F">
        <w:t xml:space="preserve"> </w:t>
      </w:r>
      <w:r w:rsidR="0036530F">
        <w:t>T</w:t>
      </w:r>
      <w:r w:rsidRPr="000F780F">
        <w:t xml:space="preserve">oho času sa vývoja </w:t>
      </w:r>
      <w:proofErr w:type="spellStart"/>
      <w:r w:rsidRPr="000F780F">
        <w:t>Arduino</w:t>
      </w:r>
      <w:proofErr w:type="spellEnd"/>
      <w:r w:rsidRPr="000F780F">
        <w:t xml:space="preserve"> </w:t>
      </w:r>
      <w:proofErr w:type="spellStart"/>
      <w:r w:rsidRPr="000F780F">
        <w:t>Core</w:t>
      </w:r>
      <w:proofErr w:type="spellEnd"/>
      <w:r w:rsidRPr="000F780F">
        <w:t xml:space="preserve"> ujali fanúšikovi</w:t>
      </w:r>
      <w:r w:rsidR="004050A4">
        <w:t>a,</w:t>
      </w:r>
      <w:r w:rsidRPr="000F780F">
        <w:t xml:space="preserve"> nadšenci </w:t>
      </w:r>
      <w:proofErr w:type="spellStart"/>
      <w:r w:rsidRPr="000F780F">
        <w:t>Arduina</w:t>
      </w:r>
      <w:proofErr w:type="spellEnd"/>
      <w:r w:rsidR="0036530F">
        <w:t xml:space="preserve"> a</w:t>
      </w:r>
      <w:r w:rsidR="004050A4">
        <w:t> </w:t>
      </w:r>
      <w:proofErr w:type="spellStart"/>
      <w:r w:rsidR="0036530F">
        <w:t>mikrokontrolérov</w:t>
      </w:r>
      <w:proofErr w:type="spellEnd"/>
      <w:r w:rsidRPr="000F780F">
        <w:t>.</w:t>
      </w:r>
    </w:p>
    <w:p w14:paraId="3911CE90" w14:textId="45EA6033" w:rsidR="003D7EA8" w:rsidRPr="002C72D2" w:rsidRDefault="003D7EA8" w:rsidP="003D7EA8">
      <w:pPr>
        <w:pStyle w:val="2Nadpis"/>
        <w:rPr>
          <w:rFonts w:cstheme="majorHAnsi"/>
        </w:rPr>
      </w:pPr>
      <w:bookmarkStart w:id="12" w:name="_Toc69660956"/>
      <w:r w:rsidRPr="002C72D2">
        <w:rPr>
          <w:rFonts w:cstheme="majorHAnsi"/>
        </w:rPr>
        <w:t xml:space="preserve">Proces spustenia </w:t>
      </w:r>
      <w:proofErr w:type="spellStart"/>
      <w:r w:rsidR="000D4D9C" w:rsidRPr="002C72D2">
        <w:rPr>
          <w:rFonts w:cstheme="majorHAnsi"/>
        </w:rPr>
        <w:t>mikrokontroléru</w:t>
      </w:r>
      <w:proofErr w:type="spellEnd"/>
      <w:r w:rsidRPr="002C72D2">
        <w:rPr>
          <w:rFonts w:cstheme="majorHAnsi"/>
        </w:rPr>
        <w:t xml:space="preserve"> ESP32</w:t>
      </w:r>
      <w:bookmarkEnd w:id="12"/>
    </w:p>
    <w:p w14:paraId="745283FF" w14:textId="0BA2634A" w:rsidR="00EB11ED" w:rsidRDefault="003D7EA8" w:rsidP="003D7EA8">
      <w:r>
        <w:t xml:space="preserve">Spustenie </w:t>
      </w:r>
      <w:proofErr w:type="spellStart"/>
      <w:r>
        <w:t>mikrokontroléru</w:t>
      </w:r>
      <w:proofErr w:type="spellEnd"/>
      <w:r w:rsidR="007F318B">
        <w:t xml:space="preserve"> [10]</w:t>
      </w:r>
      <w:r>
        <w:t xml:space="preserve"> ESP32 </w:t>
      </w:r>
      <w:r w:rsidR="00EB11ED">
        <w:t>nastáva pri každom štartovacom cykle v dôsledku reštartu, pripojenia napájania. Proces p</w:t>
      </w:r>
      <w:r>
        <w:t>ozostáva z viacerých fáz</w:t>
      </w:r>
      <w:r w:rsidR="00EB11ED">
        <w:t xml:space="preserve">, ktoré na seba </w:t>
      </w:r>
      <w:proofErr w:type="spellStart"/>
      <w:r w:rsidR="00EB11ED">
        <w:t>naväzujú</w:t>
      </w:r>
      <w:proofErr w:type="spellEnd"/>
      <w:r w:rsidR="00EB11ED">
        <w:t xml:space="preserve"> a majú jasné poradie vykonávania:</w:t>
      </w:r>
    </w:p>
    <w:p w14:paraId="26F284C3" w14:textId="2969647D" w:rsidR="003D7EA8" w:rsidRDefault="00EB11ED" w:rsidP="003D7EA8">
      <w:pPr>
        <w:pStyle w:val="Odsekzoznamu"/>
        <w:numPr>
          <w:ilvl w:val="0"/>
          <w:numId w:val="26"/>
        </w:numPr>
      </w:pPr>
      <w:r>
        <w:t>H</w:t>
      </w:r>
      <w:r w:rsidR="003D7EA8">
        <w:t xml:space="preserve">ardvérový </w:t>
      </w:r>
      <w:proofErr w:type="spellStart"/>
      <w:r w:rsidR="003D7EA8">
        <w:t>Bootloader</w:t>
      </w:r>
      <w:proofErr w:type="spellEnd"/>
      <w:r w:rsidR="003D7EA8">
        <w:t xml:space="preserve"> </w:t>
      </w:r>
      <w:r w:rsidR="000D4D9C">
        <w:t>načíta</w:t>
      </w:r>
      <w:r w:rsidR="003D7EA8">
        <w:t xml:space="preserve"> do RAM pamäte softvérový </w:t>
      </w:r>
      <w:proofErr w:type="spellStart"/>
      <w:r w:rsidR="003D7EA8">
        <w:t>Bootloader</w:t>
      </w:r>
      <w:proofErr w:type="spellEnd"/>
      <w:r w:rsidR="003D7EA8">
        <w:t xml:space="preserve">, ktorá sa nachádza na ofsete 0x1000 </w:t>
      </w:r>
      <w:proofErr w:type="spellStart"/>
      <w:r w:rsidR="003D7EA8">
        <w:t>flash</w:t>
      </w:r>
      <w:proofErr w:type="spellEnd"/>
      <w:r w:rsidR="003D7EA8">
        <w:t xml:space="preserve"> pamäte</w:t>
      </w:r>
      <w:r w:rsidR="00977892">
        <w:t>,</w:t>
      </w:r>
    </w:p>
    <w:p w14:paraId="1DCEC829" w14:textId="453035F3" w:rsidR="003D7EA8" w:rsidRDefault="00977892" w:rsidP="003D7EA8">
      <w:pPr>
        <w:pStyle w:val="Odsekzoznamu"/>
        <w:numPr>
          <w:ilvl w:val="0"/>
          <w:numId w:val="26"/>
        </w:numPr>
      </w:pPr>
      <w:r>
        <w:t>s</w:t>
      </w:r>
      <w:r w:rsidR="003D7EA8">
        <w:t xml:space="preserve">oftvérový </w:t>
      </w:r>
      <w:proofErr w:type="spellStart"/>
      <w:r w:rsidR="003D7EA8">
        <w:t>Bootloader</w:t>
      </w:r>
      <w:proofErr w:type="spellEnd"/>
      <w:r w:rsidR="003D7EA8">
        <w:t xml:space="preserve"> načíta tabuľku partícii a hlavnú aplikáciu z dostupnej (aplikačnej) partície s podporou bootovania. Aplikácia obsahuje segmenty v RAM pamäti a určité segmenty (</w:t>
      </w:r>
      <w:proofErr w:type="spellStart"/>
      <w:r w:rsidR="003D7EA8">
        <w:t>read-only</w:t>
      </w:r>
      <w:proofErr w:type="spellEnd"/>
      <w:r w:rsidR="003D7EA8">
        <w:t xml:space="preserve">) mapované vo </w:t>
      </w:r>
      <w:proofErr w:type="spellStart"/>
      <w:r w:rsidR="003D7EA8">
        <w:t>flash</w:t>
      </w:r>
      <w:proofErr w:type="spellEnd"/>
      <w:r w:rsidR="003D7EA8">
        <w:t xml:space="preserve"> pamäti</w:t>
      </w:r>
      <w:r>
        <w:t>,</w:t>
      </w:r>
    </w:p>
    <w:p w14:paraId="2E4D41A1" w14:textId="5DC886A8" w:rsidR="003D7EA8" w:rsidRDefault="00977892" w:rsidP="003D7EA8">
      <w:pPr>
        <w:pStyle w:val="Odsekzoznamu"/>
        <w:numPr>
          <w:ilvl w:val="0"/>
          <w:numId w:val="26"/>
        </w:numPr>
      </w:pPr>
      <w:r>
        <w:t>a</w:t>
      </w:r>
      <w:r w:rsidR="003D7EA8">
        <w:t>plikácia sa spustí a následne aj druhé jadro procesora, RTOS plánovač</w:t>
      </w:r>
      <w:r w:rsidR="00C26848">
        <w:t>.</w:t>
      </w:r>
    </w:p>
    <w:p w14:paraId="19362700" w14:textId="241A0756" w:rsidR="008C4BDA" w:rsidRDefault="008C4BDA" w:rsidP="008C4BDA">
      <w:pPr>
        <w:jc w:val="both"/>
      </w:pPr>
      <w:r>
        <w:t xml:space="preserve">Proces spustenia </w:t>
      </w:r>
      <w:proofErr w:type="spellStart"/>
      <w:r>
        <w:t>mikrokontroléru</w:t>
      </w:r>
      <w:proofErr w:type="spellEnd"/>
      <w:r>
        <w:t xml:space="preserve"> ESP32 je bližšie opísaný blokovou schémou na Obr. 1.</w:t>
      </w:r>
      <w:r w:rsidR="000D4AF7">
        <w:t xml:space="preserve"> Úspešný proces bootovania závisí </w:t>
      </w:r>
      <w:r w:rsidR="00EB11ED">
        <w:t xml:space="preserve">v prvom rade </w:t>
      </w:r>
      <w:r w:rsidR="000D4AF7">
        <w:t xml:space="preserve">od detekcie externého úložiska – </w:t>
      </w:r>
      <w:proofErr w:type="spellStart"/>
      <w:r w:rsidR="000D4AF7">
        <w:t>flash</w:t>
      </w:r>
      <w:proofErr w:type="spellEnd"/>
      <w:r w:rsidR="000D4AF7">
        <w:t xml:space="preserve"> pamäte, kde je</w:t>
      </w:r>
      <w:r w:rsidR="00E02FA0">
        <w:t> </w:t>
      </w:r>
      <w:r w:rsidR="000D4AF7">
        <w:t xml:space="preserve">uložený </w:t>
      </w:r>
      <w:r>
        <w:t xml:space="preserve"> softvérový </w:t>
      </w:r>
      <w:proofErr w:type="spellStart"/>
      <w:r>
        <w:t>Bootloader</w:t>
      </w:r>
      <w:proofErr w:type="spellEnd"/>
      <w:r>
        <w:t xml:space="preserve"> (</w:t>
      </w:r>
      <w:proofErr w:type="spellStart"/>
      <w:r>
        <w:t>Second-Stage</w:t>
      </w:r>
      <w:proofErr w:type="spellEnd"/>
      <w:r>
        <w:t xml:space="preserve"> </w:t>
      </w:r>
      <w:proofErr w:type="spellStart"/>
      <w:r>
        <w:t>Bootloader</w:t>
      </w:r>
      <w:proofErr w:type="spellEnd"/>
      <w:r>
        <w:t>)</w:t>
      </w:r>
      <w:r w:rsidR="000D4AF7">
        <w:t xml:space="preserve"> a spustiteľný firmvér</w:t>
      </w:r>
      <w:r w:rsidR="00EB11ED">
        <w:t xml:space="preserve">, ktorý tento </w:t>
      </w:r>
      <w:proofErr w:type="spellStart"/>
      <w:r w:rsidR="00EB11ED">
        <w:t>Bootloader</w:t>
      </w:r>
      <w:proofErr w:type="spellEnd"/>
      <w:r w:rsidR="00EB11ED">
        <w:t xml:space="preserve"> dokáže zaviesť do RAM pamäte a spustiť</w:t>
      </w:r>
      <w:r w:rsidR="000D4AF7">
        <w:t xml:space="preserve">. Samotnú detekciu realizuje Hardvérový </w:t>
      </w:r>
      <w:proofErr w:type="spellStart"/>
      <w:r w:rsidR="000D4AF7">
        <w:t>Bootloader</w:t>
      </w:r>
      <w:proofErr w:type="spellEnd"/>
      <w:r w:rsidR="000D4AF7">
        <w:t xml:space="preserve"> (</w:t>
      </w:r>
      <w:proofErr w:type="spellStart"/>
      <w:r w:rsidR="000D4AF7">
        <w:t>First-Stage</w:t>
      </w:r>
      <w:proofErr w:type="spellEnd"/>
      <w:r w:rsidR="000D4AF7">
        <w:t xml:space="preserve"> </w:t>
      </w:r>
      <w:proofErr w:type="spellStart"/>
      <w:r w:rsidR="000D4AF7">
        <w:t>Bootloader</w:t>
      </w:r>
      <w:proofErr w:type="spellEnd"/>
      <w:r w:rsidR="000D4AF7">
        <w:t>) uložený v ROM pamäti.</w:t>
      </w:r>
    </w:p>
    <w:p w14:paraId="6B545E3D" w14:textId="77777777" w:rsidR="00EB1345" w:rsidRDefault="00EB1345" w:rsidP="00EB13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A5B5F8" wp14:editId="208E5E66">
            <wp:extent cx="4932426" cy="4968240"/>
            <wp:effectExtent l="0" t="0" r="1905" b="381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426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800" w14:textId="76F3CBFA" w:rsidR="008C4BDA" w:rsidRDefault="00EB1345" w:rsidP="00EB1345">
      <w:pPr>
        <w:pStyle w:val="Popis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4772B6">
        <w:rPr>
          <w:noProof/>
        </w:rPr>
        <w:t>1</w:t>
      </w:r>
      <w:r>
        <w:fldChar w:fldCharType="end"/>
      </w:r>
      <w:r>
        <w:rPr>
          <w:noProof/>
        </w:rPr>
        <w:t xml:space="preserve"> </w:t>
      </w:r>
      <w:r w:rsidRPr="00CB209E">
        <w:rPr>
          <w:noProof/>
        </w:rPr>
        <w:t>Proces spustenia mikrokontroléru ESP32</w:t>
      </w:r>
    </w:p>
    <w:p w14:paraId="612A2CC3" w14:textId="626C5AD5" w:rsidR="003D7EA8" w:rsidRPr="00782290" w:rsidRDefault="003D7EA8" w:rsidP="00782290">
      <w:pPr>
        <w:jc w:val="both"/>
        <w:rPr>
          <w:b/>
          <w:bCs/>
        </w:rPr>
      </w:pPr>
      <w:r w:rsidRPr="00782290">
        <w:rPr>
          <w:b/>
          <w:bCs/>
        </w:rPr>
        <w:t xml:space="preserve">Hardvérový </w:t>
      </w:r>
      <w:proofErr w:type="spellStart"/>
      <w:r w:rsidRPr="00782290">
        <w:rPr>
          <w:b/>
          <w:bCs/>
        </w:rPr>
        <w:t>Bootloader</w:t>
      </w:r>
      <w:proofErr w:type="spellEnd"/>
    </w:p>
    <w:p w14:paraId="52A5079C" w14:textId="0DB06F34" w:rsidR="0026049B" w:rsidRDefault="003D7EA8" w:rsidP="00782290">
      <w:pPr>
        <w:jc w:val="both"/>
      </w:pPr>
      <w:r>
        <w:t xml:space="preserve">Po reštarte </w:t>
      </w:r>
      <w:proofErr w:type="spellStart"/>
      <w:r>
        <w:t>mikrokontroléru</w:t>
      </w:r>
      <w:proofErr w:type="spellEnd"/>
      <w:r>
        <w:t xml:space="preserve"> ESP32 sa okamžite spustí PRO_CPU, pričom APP_CPU je držané v </w:t>
      </w:r>
      <w:r w:rsidR="006F43C2">
        <w:t>resete</w:t>
      </w:r>
      <w:r>
        <w:t xml:space="preserve">. PRO_CPU vykonáva celú inicializáciu </w:t>
      </w:r>
      <w:proofErr w:type="spellStart"/>
      <w:r w:rsidR="000D4D9C">
        <w:t>mikrokontroléru</w:t>
      </w:r>
      <w:proofErr w:type="spellEnd"/>
      <w:r>
        <w:t>. Na základe dôvodu reštartu</w:t>
      </w:r>
      <w:r w:rsidR="00486C27">
        <w:t xml:space="preserve"> – tzv. </w:t>
      </w:r>
      <w:proofErr w:type="spellStart"/>
      <w:r w:rsidR="00486C27">
        <w:t>trigger</w:t>
      </w:r>
      <w:proofErr w:type="spellEnd"/>
      <w:r w:rsidR="00486C27">
        <w:t xml:space="preserve"> kódu  </w:t>
      </w:r>
      <w:r>
        <w:t xml:space="preserve">(Softvérový reštart, </w:t>
      </w:r>
      <w:proofErr w:type="spellStart"/>
      <w:r>
        <w:t>Watchdog</w:t>
      </w:r>
      <w:proofErr w:type="spellEnd"/>
      <w:r>
        <w:t xml:space="preserve"> reštart, reštart z</w:t>
      </w:r>
      <w:r w:rsidR="00782290">
        <w:t> </w:t>
      </w:r>
      <w:r>
        <w:t>dôvodu</w:t>
      </w:r>
      <w:r w:rsidR="00782290">
        <w:t xml:space="preserve"> zobudenie hlavného čipu ESP32) dokáže PRO_CPU prispôsobiť výpis na sériový monitor a zároveň prepnúť hlavný čip do</w:t>
      </w:r>
      <w:r w:rsidR="00E02FA0">
        <w:t> </w:t>
      </w:r>
      <w:r w:rsidR="00782290">
        <w:t>určitého režimu (pre stiahnutie programu), nahrávanie programu</w:t>
      </w:r>
      <w:r w:rsidR="00486C27">
        <w:t>, prevádzkového režimu..</w:t>
      </w:r>
      <w:r w:rsidR="00782290">
        <w:t>.</w:t>
      </w:r>
      <w:r w:rsidR="00ED43B3">
        <w:t xml:space="preserve"> </w:t>
      </w:r>
    </w:p>
    <w:p w14:paraId="426F1DBB" w14:textId="5EB907ED" w:rsidR="00782290" w:rsidRDefault="00ED43B3" w:rsidP="00782290">
      <w:pPr>
        <w:jc w:val="both"/>
      </w:pPr>
      <w:r>
        <w:t>Ak načítanie kódu z </w:t>
      </w:r>
      <w:proofErr w:type="spellStart"/>
      <w:r>
        <w:t>flash</w:t>
      </w:r>
      <w:proofErr w:type="spellEnd"/>
      <w:r>
        <w:t xml:space="preserve"> pamäte zlyhá, hardvérový </w:t>
      </w:r>
      <w:proofErr w:type="spellStart"/>
      <w:r>
        <w:t>Bootloader</w:t>
      </w:r>
      <w:proofErr w:type="spellEnd"/>
      <w:r w:rsidR="000D4AF7">
        <w:t xml:space="preserve"> </w:t>
      </w:r>
      <w:r>
        <w:t xml:space="preserve">rozbalí </w:t>
      </w:r>
      <w:proofErr w:type="spellStart"/>
      <w:r>
        <w:t>Basic</w:t>
      </w:r>
      <w:proofErr w:type="spellEnd"/>
      <w:r>
        <w:t xml:space="preserve"> </w:t>
      </w:r>
      <w:r w:rsidR="00272A18">
        <w:t>(</w:t>
      </w:r>
      <w:proofErr w:type="spellStart"/>
      <w:r w:rsidR="00272A18" w:rsidRPr="00272A18">
        <w:t>TinyBasicPlus</w:t>
      </w:r>
      <w:proofErr w:type="spellEnd"/>
      <w:r w:rsidR="00272A18">
        <w:t xml:space="preserve">) </w:t>
      </w:r>
      <w:r>
        <w:t xml:space="preserve">interpreter (ROM </w:t>
      </w:r>
      <w:proofErr w:type="spellStart"/>
      <w:r>
        <w:t>Console</w:t>
      </w:r>
      <w:proofErr w:type="spellEnd"/>
      <w:r>
        <w:t>) do RAM pamäte a spustí ho</w:t>
      </w:r>
      <w:r w:rsidR="00272A18">
        <w:t xml:space="preserve"> [</w:t>
      </w:r>
      <w:r w:rsidR="009428FF">
        <w:t>1</w:t>
      </w:r>
      <w:r w:rsidR="007F318B">
        <w:t>1</w:t>
      </w:r>
      <w:r w:rsidR="00272A18">
        <w:t>]</w:t>
      </w:r>
      <w:r>
        <w:t>. Nástroj slúži predovšetkým na</w:t>
      </w:r>
      <w:r w:rsidR="007067E2">
        <w:t> </w:t>
      </w:r>
      <w:proofErr w:type="spellStart"/>
      <w:r>
        <w:t>debugovanie</w:t>
      </w:r>
      <w:proofErr w:type="spellEnd"/>
      <w:r>
        <w:t>.</w:t>
      </w:r>
      <w:r w:rsidR="00272A18">
        <w:t xml:space="preserve"> Dokáže vykonávať základnú obsluhu GPIO (</w:t>
      </w:r>
      <w:r w:rsidR="00272A18" w:rsidRPr="00142BDF">
        <w:t>vstupno-výstupný vývod)</w:t>
      </w:r>
      <w:r w:rsidR="00272A18">
        <w:t>, dokáže obsluhovať pamäť</w:t>
      </w:r>
      <w:r w:rsidR="000D4AF7">
        <w:t>, zapisovať a čítať z nej</w:t>
      </w:r>
      <w:r w:rsidR="00272A18">
        <w:t>.</w:t>
      </w:r>
    </w:p>
    <w:p w14:paraId="5EDB4491" w14:textId="300DD062" w:rsidR="00782290" w:rsidRPr="00782290" w:rsidRDefault="00782290" w:rsidP="00782290">
      <w:pPr>
        <w:jc w:val="both"/>
        <w:rPr>
          <w:b/>
          <w:bCs/>
        </w:rPr>
      </w:pPr>
      <w:r w:rsidRPr="00782290">
        <w:rPr>
          <w:b/>
          <w:bCs/>
        </w:rPr>
        <w:t xml:space="preserve">Softvérový </w:t>
      </w:r>
      <w:proofErr w:type="spellStart"/>
      <w:r w:rsidRPr="00782290">
        <w:rPr>
          <w:b/>
          <w:bCs/>
        </w:rPr>
        <w:t>Bootloader</w:t>
      </w:r>
      <w:proofErr w:type="spellEnd"/>
    </w:p>
    <w:p w14:paraId="1D00036A" w14:textId="4EDBE355" w:rsidR="00782290" w:rsidRDefault="00782290" w:rsidP="00782290">
      <w:pPr>
        <w:jc w:val="both"/>
      </w:pPr>
      <w:proofErr w:type="spellStart"/>
      <w:r>
        <w:lastRenderedPageBreak/>
        <w:t>Bootloader</w:t>
      </w:r>
      <w:proofErr w:type="spellEnd"/>
      <w:r>
        <w:t xml:space="preserve"> načíta tabuľku partícii na preddefinovanom ofsete (štandardne 0x8000). Nájde aplikačné partície (s podporou bootovania) a ak sa využíva tabuľka partícii s</w:t>
      </w:r>
      <w:r w:rsidR="0065386C">
        <w:t> </w:t>
      </w:r>
      <w:r>
        <w:t>OTA</w:t>
      </w:r>
      <w:r w:rsidR="0065386C">
        <w:t xml:space="preserve"> </w:t>
      </w:r>
      <w:r w:rsidR="0065386C" w:rsidRPr="006F282F">
        <w:t>(Over-</w:t>
      </w:r>
      <w:proofErr w:type="spellStart"/>
      <w:r w:rsidR="0065386C" w:rsidRPr="006F282F">
        <w:t>The</w:t>
      </w:r>
      <w:proofErr w:type="spellEnd"/>
      <w:r w:rsidR="0065386C" w:rsidRPr="006F282F">
        <w:t xml:space="preserve">-Air) </w:t>
      </w:r>
      <w:r>
        <w:t xml:space="preserve"> definíciami, </w:t>
      </w:r>
      <w:r w:rsidR="0065386C">
        <w:t xml:space="preserve">existuje aj partícia </w:t>
      </w:r>
      <w:r>
        <w:t xml:space="preserve">OTA_DATA, kde </w:t>
      </w:r>
      <w:r w:rsidR="0065386C">
        <w:t>sa nachádza</w:t>
      </w:r>
      <w:r>
        <w:t xml:space="preserve"> príznak </w:t>
      </w:r>
      <w:proofErr w:type="spellStart"/>
      <w:r w:rsidR="0065386C">
        <w:t>Bootloader</w:t>
      </w:r>
      <w:proofErr w:type="spellEnd"/>
      <w:r w:rsidR="0065386C">
        <w:t xml:space="preserve"> </w:t>
      </w:r>
      <w:r>
        <w:t xml:space="preserve">pre bootovanie konkrétnej partície, kde sa nachádza spustiteľný firmvér. </w:t>
      </w:r>
      <w:r w:rsidR="0065386C">
        <w:t>Ak sa tabuľka partícii využíva bez OTA definícii s jedným firmvér</w:t>
      </w:r>
      <w:r w:rsidR="006F43C2">
        <w:t>om</w:t>
      </w:r>
      <w:r w:rsidR="0065386C">
        <w:t xml:space="preserve">, OTA_DATA partícia </w:t>
      </w:r>
      <w:r w:rsidR="006F43C2">
        <w:t>nie je vytvorená a alokovaná</w:t>
      </w:r>
      <w:r w:rsidR="0065386C">
        <w:t>, nakoľko existuje iba</w:t>
      </w:r>
      <w:r w:rsidR="00E02FA0">
        <w:t> </w:t>
      </w:r>
      <w:r w:rsidR="0065386C">
        <w:t xml:space="preserve">jedna </w:t>
      </w:r>
      <w:proofErr w:type="spellStart"/>
      <w:r w:rsidR="0065386C">
        <w:t>bootovateľná</w:t>
      </w:r>
      <w:proofErr w:type="spellEnd"/>
      <w:r w:rsidR="0065386C">
        <w:t xml:space="preserve"> partícia. </w:t>
      </w:r>
      <w:proofErr w:type="spellStart"/>
      <w:r>
        <w:t>Následuje</w:t>
      </w:r>
      <w:proofErr w:type="spellEnd"/>
      <w:r>
        <w:t xml:space="preserve"> zavedenie programu </w:t>
      </w:r>
      <w:r w:rsidR="0036530F">
        <w:t xml:space="preserve">aplikácie </w:t>
      </w:r>
      <w:proofErr w:type="spellStart"/>
      <w:r w:rsidR="0036530F">
        <w:t>Bootloaderom</w:t>
      </w:r>
      <w:proofErr w:type="spellEnd"/>
      <w:r w:rsidR="0036530F">
        <w:t xml:space="preserve"> </w:t>
      </w:r>
      <w:r>
        <w:t xml:space="preserve">do RAM pamäte (IRAM (RAM pamäť </w:t>
      </w:r>
      <w:proofErr w:type="spellStart"/>
      <w:r>
        <w:t>inštrukciíí</w:t>
      </w:r>
      <w:proofErr w:type="spellEnd"/>
      <w:r>
        <w:t>) a DRAM (RAM pamäť dát)).</w:t>
      </w:r>
    </w:p>
    <w:p w14:paraId="23696C17" w14:textId="300F06D9" w:rsidR="0036530F" w:rsidRDefault="0036530F" w:rsidP="00782290">
      <w:pPr>
        <w:jc w:val="both"/>
        <w:rPr>
          <w:b/>
          <w:bCs/>
        </w:rPr>
      </w:pPr>
      <w:r w:rsidRPr="0036530F">
        <w:rPr>
          <w:b/>
          <w:bCs/>
        </w:rPr>
        <w:t>Spustenie aplikácie</w:t>
      </w:r>
    </w:p>
    <w:p w14:paraId="4F379A21" w14:textId="5F66ECD5" w:rsidR="003D7EA8" w:rsidRDefault="0036530F" w:rsidP="0036530F">
      <w:pPr>
        <w:jc w:val="both"/>
      </w:pPr>
      <w:r>
        <w:t>Pri spustení aplikácie</w:t>
      </w:r>
      <w:r w:rsidR="00272A18">
        <w:t xml:space="preserve"> (firmvéru)</w:t>
      </w:r>
      <w:r>
        <w:t xml:space="preserve"> sa spustí APP_CPU (doteraz držaný v </w:t>
      </w:r>
      <w:r w:rsidR="006F43C2">
        <w:t>resete</w:t>
      </w:r>
      <w:r>
        <w:t xml:space="preserve">). Po inicializácii hlavných základných komponentov sa vytvorí hlavná úloha  a spustí sa plánovač </w:t>
      </w:r>
      <w:proofErr w:type="spellStart"/>
      <w:r>
        <w:t>FreeRTOS</w:t>
      </w:r>
      <w:proofErr w:type="spellEnd"/>
      <w:r>
        <w:t xml:space="preserve">. Hlavná úloha je funkcia </w:t>
      </w:r>
      <w:proofErr w:type="spellStart"/>
      <w:r>
        <w:t>app_main</w:t>
      </w:r>
      <w:proofErr w:type="spellEnd"/>
      <w:r>
        <w:t>()</w:t>
      </w:r>
      <w:r w:rsidR="00272A18">
        <w:t>, ktorú musí obsahovať každý program</w:t>
      </w:r>
      <w:r>
        <w:t>. Táto úloha má návratový typ (</w:t>
      </w:r>
      <w:proofErr w:type="spellStart"/>
      <w:r>
        <w:t>int</w:t>
      </w:r>
      <w:proofErr w:type="spellEnd"/>
      <w:r>
        <w:t xml:space="preserve">) a pri návrate na 0 sa ukončí. V plánovači </w:t>
      </w:r>
      <w:proofErr w:type="spellStart"/>
      <w:r>
        <w:t>FreeRTOS</w:t>
      </w:r>
      <w:proofErr w:type="spellEnd"/>
      <w:r>
        <w:t xml:space="preserve"> je možné spúšťať samostatné funkcie ako úlohy – procesy (</w:t>
      </w:r>
      <w:proofErr w:type="spellStart"/>
      <w:r>
        <w:t>tasky</w:t>
      </w:r>
      <w:proofErr w:type="spellEnd"/>
      <w:r>
        <w:t xml:space="preserve">). </w:t>
      </w:r>
      <w:proofErr w:type="spellStart"/>
      <w:r>
        <w:t>Tasky</w:t>
      </w:r>
      <w:proofErr w:type="spellEnd"/>
      <w:r>
        <w:t xml:space="preserve"> sa štandardne vytvárajú priamo v hlavnej aplikácii, ktorá ich</w:t>
      </w:r>
      <w:r w:rsidR="00E02FA0">
        <w:t> </w:t>
      </w:r>
      <w:r>
        <w:t>inicializuje</w:t>
      </w:r>
      <w:r w:rsidR="000D4AF7">
        <w:t xml:space="preserve"> a následne je ukončená</w:t>
      </w:r>
      <w:r>
        <w:t>.</w:t>
      </w:r>
    </w:p>
    <w:p w14:paraId="24F037F0" w14:textId="77777777" w:rsidR="00BF64C0" w:rsidRPr="002C72D2" w:rsidRDefault="00BF64C0" w:rsidP="00BF64C0">
      <w:pPr>
        <w:pStyle w:val="2Nadpis"/>
        <w:rPr>
          <w:rFonts w:cstheme="majorHAnsi"/>
        </w:rPr>
      </w:pPr>
      <w:bookmarkStart w:id="13" w:name="_Toc69660957"/>
      <w:r w:rsidRPr="002C72D2">
        <w:rPr>
          <w:rFonts w:cstheme="majorHAnsi"/>
        </w:rPr>
        <w:t xml:space="preserve">Vývojové </w:t>
      </w:r>
      <w:proofErr w:type="spellStart"/>
      <w:r w:rsidRPr="002C72D2">
        <w:rPr>
          <w:rFonts w:cstheme="majorHAnsi"/>
        </w:rPr>
        <w:t>kity</w:t>
      </w:r>
      <w:proofErr w:type="spellEnd"/>
      <w:r w:rsidRPr="002C72D2">
        <w:rPr>
          <w:rFonts w:cstheme="majorHAnsi"/>
        </w:rPr>
        <w:t>, samostatný čip ESP32</w:t>
      </w:r>
      <w:bookmarkEnd w:id="13"/>
    </w:p>
    <w:p w14:paraId="4C8703C4" w14:textId="5F3DEB9D" w:rsidR="00EB11ED" w:rsidRDefault="00BF64C0" w:rsidP="00BF64C0">
      <w:pPr>
        <w:jc w:val="both"/>
      </w:pPr>
      <w:r w:rsidRPr="006F282F">
        <w:t>Pre vývoj užívateľských projektov [</w:t>
      </w:r>
      <w:r w:rsidR="009428FF">
        <w:t>1</w:t>
      </w:r>
      <w:r w:rsidR="007F318B">
        <w:t>2</w:t>
      </w:r>
      <w:r w:rsidRPr="006F282F">
        <w:t>] je možné využiť samostatný čip ESP32 (</w:t>
      </w:r>
      <w:proofErr w:type="spellStart"/>
      <w:r w:rsidRPr="006F282F">
        <w:t>Standalone</w:t>
      </w:r>
      <w:proofErr w:type="spellEnd"/>
      <w:r w:rsidRPr="006F282F">
        <w:t>), ktorý je</w:t>
      </w:r>
      <w:r w:rsidR="001C466A">
        <w:t> </w:t>
      </w:r>
      <w:r w:rsidRPr="006F282F">
        <w:t>možné programovať cez externý USB-UART</w:t>
      </w:r>
      <w:r w:rsidR="00F46970">
        <w:t xml:space="preserve"> (</w:t>
      </w:r>
      <w:r w:rsidR="00F46970">
        <w:rPr>
          <w:rStyle w:val="st"/>
        </w:rPr>
        <w:t>Prevodník USB signálov na UART rozhranie</w:t>
      </w:r>
      <w:r w:rsidR="00F46970">
        <w:t xml:space="preserve">) </w:t>
      </w:r>
      <w:r w:rsidRPr="006F282F">
        <w:t>prevodník, napríklad FTDI (</w:t>
      </w:r>
      <w:proofErr w:type="spellStart"/>
      <w:r w:rsidRPr="006F282F">
        <w:t>Future</w:t>
      </w:r>
      <w:proofErr w:type="spellEnd"/>
      <w:r w:rsidRPr="006F282F">
        <w:t xml:space="preserve"> </w:t>
      </w:r>
      <w:proofErr w:type="spellStart"/>
      <w:r w:rsidRPr="006F282F">
        <w:t>Technology</w:t>
      </w:r>
      <w:proofErr w:type="spellEnd"/>
      <w:r w:rsidRPr="006F282F">
        <w:t xml:space="preserve"> </w:t>
      </w:r>
      <w:proofErr w:type="spellStart"/>
      <w:r w:rsidRPr="006F282F">
        <w:t>Devices</w:t>
      </w:r>
      <w:proofErr w:type="spellEnd"/>
      <w:r w:rsidRPr="006F282F">
        <w:t xml:space="preserve"> International </w:t>
      </w:r>
      <w:proofErr w:type="spellStart"/>
      <w:r w:rsidRPr="006F282F">
        <w:t>Limited</w:t>
      </w:r>
      <w:proofErr w:type="spellEnd"/>
      <w:r w:rsidRPr="006F282F">
        <w:t xml:space="preserve">) s vyvedenými vývodmi pre pripojenie k </w:t>
      </w:r>
      <w:proofErr w:type="spellStart"/>
      <w:r w:rsidRPr="006F282F">
        <w:t>mikrokontroléru</w:t>
      </w:r>
      <w:proofErr w:type="spellEnd"/>
      <w:r w:rsidRPr="006F282F">
        <w:t xml:space="preserve"> ESP32. </w:t>
      </w:r>
    </w:p>
    <w:p w14:paraId="2E9EAD15" w14:textId="72D564BB" w:rsidR="00BF64C0" w:rsidRDefault="00BF64C0" w:rsidP="00BF64C0">
      <w:pPr>
        <w:jc w:val="both"/>
      </w:pPr>
      <w:r w:rsidRPr="006F282F">
        <w:t xml:space="preserve">Taktiež existuje aj vývojový </w:t>
      </w:r>
      <w:proofErr w:type="spellStart"/>
      <w:r w:rsidRPr="006F282F">
        <w:t>kit</w:t>
      </w:r>
      <w:proofErr w:type="spellEnd"/>
      <w:r w:rsidRPr="006F282F">
        <w:t xml:space="preserve"> (nazývaný aj </w:t>
      </w:r>
      <w:proofErr w:type="spellStart"/>
      <w:r w:rsidRPr="006F282F">
        <w:t>Dev</w:t>
      </w:r>
      <w:r w:rsidR="001E6249">
        <w:t>K</w:t>
      </w:r>
      <w:r w:rsidRPr="006F282F">
        <w:t>it</w:t>
      </w:r>
      <w:proofErr w:type="spellEnd"/>
      <w:r w:rsidRPr="006F282F">
        <w:t>), ktorý je pri vývoji projektov viac obľúbený</w:t>
      </w:r>
      <w:r w:rsidR="00EB11ED">
        <w:t>, nakoľko práca s ním je pohodlnejšia</w:t>
      </w:r>
      <w:r w:rsidRPr="006F282F">
        <w:t xml:space="preserve">. Vývojový </w:t>
      </w:r>
      <w:proofErr w:type="spellStart"/>
      <w:r w:rsidRPr="006F282F">
        <w:t>kit</w:t>
      </w:r>
      <w:proofErr w:type="spellEnd"/>
      <w:r w:rsidRPr="006F282F">
        <w:t xml:space="preserve"> je osadený okrem čipu ESP32 aj USB-UART prevodníkom - najčastejšie CP2102</w:t>
      </w:r>
      <w:r w:rsidR="00F81B8E">
        <w:t xml:space="preserve"> [</w:t>
      </w:r>
      <w:r w:rsidR="009428FF">
        <w:t>1</w:t>
      </w:r>
      <w:r w:rsidR="007F318B">
        <w:t>3</w:t>
      </w:r>
      <w:r w:rsidR="00F81B8E">
        <w:t>]</w:t>
      </w:r>
      <w:r w:rsidRPr="006F282F">
        <w:t xml:space="preserve"> od</w:t>
      </w:r>
      <w:r w:rsidR="001C466A">
        <w:t> </w:t>
      </w:r>
      <w:proofErr w:type="spellStart"/>
      <w:r w:rsidRPr="006F282F">
        <w:t>Silicon</w:t>
      </w:r>
      <w:proofErr w:type="spellEnd"/>
      <w:r w:rsidRPr="006F282F">
        <w:t xml:space="preserve"> </w:t>
      </w:r>
      <w:proofErr w:type="spellStart"/>
      <w:r w:rsidRPr="006F282F">
        <w:t>Labs</w:t>
      </w:r>
      <w:proofErr w:type="spellEnd"/>
      <w:r w:rsidRPr="006F282F">
        <w:t xml:space="preserve"> pre možnosť napájania a programovania ESP32 cez USB</w:t>
      </w:r>
      <w:r>
        <w:t xml:space="preserve"> (</w:t>
      </w:r>
      <w:r>
        <w:rPr>
          <w:rStyle w:val="st"/>
        </w:rPr>
        <w:t>Univerzálna sériová zbernica</w:t>
      </w:r>
      <w:r>
        <w:t>)</w:t>
      </w:r>
      <w:r w:rsidRPr="006F282F">
        <w:t xml:space="preserve"> kábel. </w:t>
      </w:r>
      <w:r>
        <w:t xml:space="preserve">Najpopulárnejší </w:t>
      </w:r>
      <w:proofErr w:type="spellStart"/>
      <w:r>
        <w:t>DevKitC</w:t>
      </w:r>
      <w:proofErr w:type="spellEnd"/>
      <w:r>
        <w:t xml:space="preserve"> od </w:t>
      </w:r>
      <w:proofErr w:type="spellStart"/>
      <w:r>
        <w:t>Espressifu</w:t>
      </w:r>
      <w:proofErr w:type="spellEnd"/>
      <w:r>
        <w:t xml:space="preserve"> je možné nájsť na Obr. </w:t>
      </w:r>
      <w:r w:rsidR="001C466A">
        <w:t>2</w:t>
      </w:r>
      <w:r w:rsidR="00977892">
        <w:t xml:space="preserve"> aj s opisom základných hardvérových prvkov a komponentov, ktoré vývojový </w:t>
      </w:r>
      <w:proofErr w:type="spellStart"/>
      <w:r w:rsidR="00977892">
        <w:t>kit</w:t>
      </w:r>
      <w:proofErr w:type="spellEnd"/>
      <w:r w:rsidR="00977892">
        <w:t xml:space="preserve"> obsahuje</w:t>
      </w:r>
      <w:r>
        <w:t>.</w:t>
      </w:r>
    </w:p>
    <w:p w14:paraId="6708D007" w14:textId="77777777" w:rsidR="00EB11ED" w:rsidRDefault="00EB11ED" w:rsidP="00EB11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EB4A58" wp14:editId="14FC19BE">
            <wp:extent cx="4627245" cy="2602990"/>
            <wp:effectExtent l="0" t="0" r="1905" b="698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4D3" w14:textId="0E402688" w:rsidR="00EB11ED" w:rsidRDefault="00EB11ED" w:rsidP="00EB11ED">
      <w:pPr>
        <w:pStyle w:val="Popis"/>
      </w:pPr>
      <w:bookmarkStart w:id="14" w:name="_Toc69661022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2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FE527B">
        <w:rPr>
          <w:noProof/>
        </w:rPr>
        <w:t>ESP32-DevKitC</w:t>
      </w:r>
      <w:bookmarkEnd w:id="14"/>
    </w:p>
    <w:p w14:paraId="1862CFA1" w14:textId="22FC6888" w:rsidR="00BF64C0" w:rsidRDefault="00BF64C0" w:rsidP="00BF64C0">
      <w:pPr>
        <w:jc w:val="both"/>
      </w:pPr>
      <w:proofErr w:type="spellStart"/>
      <w:r w:rsidRPr="006F282F">
        <w:t>Dev</w:t>
      </w:r>
      <w:r w:rsidR="001E6249">
        <w:t>K</w:t>
      </w:r>
      <w:r w:rsidRPr="006F282F">
        <w:t>it</w:t>
      </w:r>
      <w:proofErr w:type="spellEnd"/>
      <w:r w:rsidRPr="006F282F">
        <w:t xml:space="preserve"> je osadený aj indikačnými LED (luminiscenčné svetlo) diódami a má vyvedené vývody na</w:t>
      </w:r>
      <w:r w:rsidR="007067E2">
        <w:t> </w:t>
      </w:r>
      <w:r w:rsidRPr="006F282F">
        <w:t xml:space="preserve">ktoré je možné prispájkovať vývodové lišty, najčastejšie je to 30 / 38 - vývodový </w:t>
      </w:r>
      <w:proofErr w:type="spellStart"/>
      <w:r w:rsidRPr="006F282F">
        <w:t>Dev</w:t>
      </w:r>
      <w:r w:rsidR="001E6249">
        <w:t>K</w:t>
      </w:r>
      <w:r w:rsidRPr="006F282F">
        <w:t>it</w:t>
      </w:r>
      <w:proofErr w:type="spellEnd"/>
      <w:r w:rsidRPr="006F282F">
        <w:t>. To</w:t>
      </w:r>
      <w:r w:rsidR="001C466A">
        <w:t> </w:t>
      </w:r>
      <w:r w:rsidRPr="006F282F">
        <w:t xml:space="preserve">umožní lepšiu manipuláciu s </w:t>
      </w:r>
      <w:proofErr w:type="spellStart"/>
      <w:r w:rsidRPr="006F282F">
        <w:t>mikrokontrolérom</w:t>
      </w:r>
      <w:proofErr w:type="spellEnd"/>
      <w:r w:rsidRPr="006F282F">
        <w:t xml:space="preserve"> a ďalšie pripojenie periférii a aj vloženie dosky do</w:t>
      </w:r>
      <w:r w:rsidR="007067E2">
        <w:t> </w:t>
      </w:r>
      <w:proofErr w:type="spellStart"/>
      <w:r w:rsidRPr="006F282F">
        <w:t>Breadboardu</w:t>
      </w:r>
      <w:proofErr w:type="spellEnd"/>
      <w:r w:rsidRPr="006F282F">
        <w:t xml:space="preserve"> (prepojovacieho poľa) pre vývoj projektu v testovacom - kompaktnom zapojení. </w:t>
      </w:r>
      <w:proofErr w:type="spellStart"/>
      <w:r w:rsidRPr="006F282F">
        <w:t>Dev</w:t>
      </w:r>
      <w:r w:rsidR="001E6249">
        <w:t>K</w:t>
      </w:r>
      <w:r w:rsidRPr="006F282F">
        <w:t>ity</w:t>
      </w:r>
      <w:proofErr w:type="spellEnd"/>
      <w:r w:rsidRPr="006F282F">
        <w:t xml:space="preserve"> majú vyvedené aj tlačidlá BOOT a EN.  Stlačením tlačidla BOOT je možné nastaviť programovací mód čipu ESP32 (DTR signál), ktorý umožní nahrávanie programu. </w:t>
      </w:r>
    </w:p>
    <w:p w14:paraId="6634E9ED" w14:textId="77777777" w:rsidR="00EB11ED" w:rsidRDefault="00BF64C0" w:rsidP="00BF64C0">
      <w:pPr>
        <w:jc w:val="both"/>
      </w:pPr>
      <w:r w:rsidRPr="006F282F">
        <w:t xml:space="preserve">Stlačením EN tlačidla je možné </w:t>
      </w:r>
      <w:r>
        <w:t>systém</w:t>
      </w:r>
      <w:r w:rsidRPr="006F282F">
        <w:t xml:space="preserve"> reštartovať (RTS signál). Kombináciou stlačení oboch tlačidiel súčasne je možné dosku prepnúť do módu sťahovania, kedy je možné stiahnuť </w:t>
      </w:r>
      <w:r w:rsidR="00D52569">
        <w:t xml:space="preserve">určitý, alebo </w:t>
      </w:r>
      <w:r w:rsidRPr="006F282F">
        <w:t xml:space="preserve">celý obsah </w:t>
      </w:r>
      <w:proofErr w:type="spellStart"/>
      <w:r w:rsidRPr="006F282F">
        <w:t>flash</w:t>
      </w:r>
      <w:proofErr w:type="spellEnd"/>
      <w:r w:rsidRPr="006F282F">
        <w:t xml:space="preserve"> pamäte. Vývojové </w:t>
      </w:r>
      <w:proofErr w:type="spellStart"/>
      <w:r w:rsidRPr="006F282F">
        <w:t>kity</w:t>
      </w:r>
      <w:proofErr w:type="spellEnd"/>
      <w:r w:rsidRPr="006F282F">
        <w:t xml:space="preserve"> sú najčastejšie osadené najlacnejším</w:t>
      </w:r>
      <w:r w:rsidR="00D52569">
        <w:t xml:space="preserve"> a najdostupnejším</w:t>
      </w:r>
      <w:r w:rsidRPr="006F282F">
        <w:t xml:space="preserve"> ESP32 čipom - ESP32-WROOM-32 so 4 MB externou </w:t>
      </w:r>
      <w:proofErr w:type="spellStart"/>
      <w:r w:rsidRPr="006F282F">
        <w:t>flash</w:t>
      </w:r>
      <w:proofErr w:type="spellEnd"/>
      <w:r w:rsidRPr="006F282F">
        <w:t xml:space="preserve"> pamäťou bez osadenej PSRAM</w:t>
      </w:r>
      <w:r w:rsidR="00776CA3">
        <w:t xml:space="preserve"> (</w:t>
      </w:r>
      <w:proofErr w:type="spellStart"/>
      <w:r w:rsidR="00776CA3" w:rsidRPr="000F780F">
        <w:t>Pseudo</w:t>
      </w:r>
      <w:proofErr w:type="spellEnd"/>
      <w:r w:rsidR="00776CA3" w:rsidRPr="000F780F">
        <w:t xml:space="preserve"> </w:t>
      </w:r>
      <w:proofErr w:type="spellStart"/>
      <w:r w:rsidR="00776CA3" w:rsidRPr="000F780F">
        <w:t>Static</w:t>
      </w:r>
      <w:proofErr w:type="spellEnd"/>
      <w:r w:rsidR="00776CA3" w:rsidRPr="000F780F">
        <w:t xml:space="preserve">  RAM</w:t>
      </w:r>
      <w:r w:rsidR="00776CA3">
        <w:t>)</w:t>
      </w:r>
      <w:r w:rsidR="00D52569">
        <w:t xml:space="preserve"> na </w:t>
      </w:r>
      <w:proofErr w:type="spellStart"/>
      <w:r w:rsidR="00D52569">
        <w:t>DevKit</w:t>
      </w:r>
      <w:proofErr w:type="spellEnd"/>
      <w:r w:rsidR="00D52569">
        <w:t xml:space="preserve"> doske</w:t>
      </w:r>
      <w:r w:rsidRPr="006F282F">
        <w:t>.</w:t>
      </w:r>
    </w:p>
    <w:p w14:paraId="4AFC0B46" w14:textId="09A4C0A8" w:rsidR="00BF64C0" w:rsidRDefault="00BF64C0" w:rsidP="00BF64C0">
      <w:pPr>
        <w:jc w:val="both"/>
      </w:pPr>
      <w:r w:rsidRPr="006F282F">
        <w:t xml:space="preserve">V kooperácii s </w:t>
      </w:r>
      <w:proofErr w:type="spellStart"/>
      <w:r w:rsidRPr="006F282F">
        <w:t>Espressif</w:t>
      </w:r>
      <w:proofErr w:type="spellEnd"/>
      <w:r w:rsidRPr="006F282F">
        <w:t xml:space="preserve"> Systems vyrábajú čipy ESP32 aj iní výrobcovia (</w:t>
      </w:r>
      <w:proofErr w:type="spellStart"/>
      <w:r w:rsidRPr="006F282F">
        <w:t>Vendors</w:t>
      </w:r>
      <w:proofErr w:type="spellEnd"/>
      <w:r w:rsidRPr="006F282F">
        <w:t>), ktorí využívajú vlastné označenia svojich ESP32 čipov. Jedným z výrobcov s najvyššou produkciou ročne je firma AI-</w:t>
      </w:r>
      <w:proofErr w:type="spellStart"/>
      <w:r w:rsidRPr="006F282F">
        <w:t>Thinker</w:t>
      </w:r>
      <w:proofErr w:type="spellEnd"/>
      <w:r w:rsidRPr="006F282F">
        <w:t xml:space="preserve"> Čip ESP32-WROOM-32 z ich produkcie je označený ako ESP32-S [</w:t>
      </w:r>
      <w:r w:rsidR="009428FF">
        <w:t>1</w:t>
      </w:r>
      <w:r w:rsidR="007F318B">
        <w:t>4</w:t>
      </w:r>
      <w:r w:rsidRPr="006F282F">
        <w:t xml:space="preserve">] a je 100% ekvivalent čipu od </w:t>
      </w:r>
      <w:proofErr w:type="spellStart"/>
      <w:r w:rsidRPr="006F282F">
        <w:t>Espressifu</w:t>
      </w:r>
      <w:proofErr w:type="spellEnd"/>
      <w:r w:rsidRPr="006F282F">
        <w:t xml:space="preserve">. Čip je doplnený o </w:t>
      </w:r>
      <w:proofErr w:type="spellStart"/>
      <w:r w:rsidRPr="006F282F">
        <w:t>u.FL</w:t>
      </w:r>
      <w:proofErr w:type="spellEnd"/>
      <w:r w:rsidRPr="006F282F">
        <w:t xml:space="preserve"> konektor, ktorý umožňuje k ESP32 pripojiť externú anténu pre zvýšenie dosahu pre Bluetooth, WiFi konektivitu</w:t>
      </w:r>
      <w:r w:rsidR="003A3C4F">
        <w:t>, vyžaduje však aj zmenu fyzickej prepojky, ktorá volí plošnú anténu na DPS / externú</w:t>
      </w:r>
      <w:r w:rsidR="005034D4">
        <w:t xml:space="preserve"> anténu pre dosiahnutie optimálnej prevádzky a efektivity prenosu</w:t>
      </w:r>
      <w:r w:rsidRPr="006F282F">
        <w:t xml:space="preserve">. </w:t>
      </w:r>
    </w:p>
    <w:p w14:paraId="2D0997C1" w14:textId="2035CC05" w:rsidR="00977892" w:rsidRDefault="00BF64C0" w:rsidP="00BF64C0">
      <w:pPr>
        <w:jc w:val="both"/>
      </w:pPr>
      <w:r w:rsidRPr="006F282F">
        <w:t xml:space="preserve">Čipom ESP32-S sú osadené rôzne vývojové </w:t>
      </w:r>
      <w:proofErr w:type="spellStart"/>
      <w:r w:rsidRPr="006F282F">
        <w:t>kity</w:t>
      </w:r>
      <w:proofErr w:type="spellEnd"/>
      <w:r w:rsidRPr="006F282F">
        <w:t xml:space="preserve"> </w:t>
      </w:r>
      <w:r w:rsidR="003A3C4F">
        <w:t>od AI-</w:t>
      </w:r>
      <w:proofErr w:type="spellStart"/>
      <w:r w:rsidR="003A3C4F">
        <w:t>Thinker</w:t>
      </w:r>
      <w:proofErr w:type="spellEnd"/>
      <w:r w:rsidR="003A3C4F">
        <w:t xml:space="preserve">, </w:t>
      </w:r>
      <w:r w:rsidRPr="006F282F">
        <w:t xml:space="preserve">napríklad ESP32-S </w:t>
      </w:r>
      <w:proofErr w:type="spellStart"/>
      <w:r w:rsidRPr="006F282F">
        <w:t>Dev</w:t>
      </w:r>
      <w:proofErr w:type="spellEnd"/>
      <w:r w:rsidRPr="006F282F">
        <w:t xml:space="preserve"> </w:t>
      </w:r>
      <w:proofErr w:type="spellStart"/>
      <w:r w:rsidRPr="006F282F">
        <w:t>Board</w:t>
      </w:r>
      <w:proofErr w:type="spellEnd"/>
      <w:r w:rsidRPr="006F282F">
        <w:t>, aj</w:t>
      </w:r>
      <w:r w:rsidR="00E02FA0">
        <w:t> </w:t>
      </w:r>
      <w:r w:rsidRPr="006F282F">
        <w:t xml:space="preserve">špeciálne dosky osadené kamerou - ESP-CAM. Populárnym výrobcom </w:t>
      </w:r>
      <w:proofErr w:type="spellStart"/>
      <w:r w:rsidRPr="006F282F">
        <w:t>kitov</w:t>
      </w:r>
      <w:proofErr w:type="spellEnd"/>
      <w:r w:rsidRPr="006F282F">
        <w:t xml:space="preserve"> je aj bulharská firma OLIMEX, ktorá využíva čipy ESP32 od </w:t>
      </w:r>
      <w:proofErr w:type="spellStart"/>
      <w:r w:rsidRPr="006F282F">
        <w:t>Espressif</w:t>
      </w:r>
      <w:proofErr w:type="spellEnd"/>
      <w:r w:rsidRPr="006F282F">
        <w:t xml:space="preserve"> Systems a ponúka riešenia pre oblasť </w:t>
      </w:r>
      <w:proofErr w:type="spellStart"/>
      <w:r w:rsidRPr="006F282F">
        <w:t>IoT</w:t>
      </w:r>
      <w:proofErr w:type="spellEnd"/>
      <w:r w:rsidR="007223F4">
        <w:t xml:space="preserve"> (</w:t>
      </w:r>
      <w:r w:rsidR="007223F4">
        <w:t xml:space="preserve">Internet </w:t>
      </w:r>
      <w:r w:rsidR="007223F4">
        <w:lastRenderedPageBreak/>
        <w:t xml:space="preserve">of </w:t>
      </w:r>
      <w:proofErr w:type="spellStart"/>
      <w:r w:rsidR="007223F4">
        <w:t>Things</w:t>
      </w:r>
      <w:proofErr w:type="spellEnd"/>
      <w:r w:rsidR="007223F4">
        <w:t>)</w:t>
      </w:r>
      <w:r w:rsidRPr="006F282F">
        <w:t xml:space="preserve">, riadenia výkonových spotrebičov na vlastných DPS. Osádza hotové dosky s podporou Ethernetu, </w:t>
      </w:r>
      <w:proofErr w:type="spellStart"/>
      <w:r w:rsidRPr="006F282F">
        <w:t>PoE</w:t>
      </w:r>
      <w:proofErr w:type="spellEnd"/>
      <w:r w:rsidRPr="006F282F">
        <w:t xml:space="preserve"> (</w:t>
      </w:r>
      <w:proofErr w:type="spellStart"/>
      <w:r w:rsidRPr="006F282F">
        <w:t>Power</w:t>
      </w:r>
      <w:proofErr w:type="spellEnd"/>
      <w:r w:rsidRPr="006F282F">
        <w:t xml:space="preserve"> over Ethernet), prípadne modemom mobilnej siete, ktorý je možné popri WiFi konektivite ESP32 používať. </w:t>
      </w:r>
    </w:p>
    <w:p w14:paraId="424964E1" w14:textId="570AED32" w:rsidR="00BF64C0" w:rsidRDefault="00711C75" w:rsidP="00BF64C0">
      <w:pPr>
        <w:jc w:val="both"/>
      </w:pPr>
      <w:r>
        <w:t>Zjednodušená b</w:t>
      </w:r>
      <w:r w:rsidR="003E79A6">
        <w:t xml:space="preserve">loková schéma </w:t>
      </w:r>
      <w:proofErr w:type="spellStart"/>
      <w:r w:rsidR="003E79A6">
        <w:t>mikrokontroléru</w:t>
      </w:r>
      <w:proofErr w:type="spellEnd"/>
      <w:r w:rsidR="003E79A6">
        <w:t xml:space="preserve"> ESP32 od </w:t>
      </w:r>
      <w:proofErr w:type="spellStart"/>
      <w:r w:rsidR="003E79A6">
        <w:t>Espressif</w:t>
      </w:r>
      <w:proofErr w:type="spellEnd"/>
      <w:r w:rsidR="003E79A6">
        <w:t xml:space="preserve"> Systems je znázornená na</w:t>
      </w:r>
      <w:r w:rsidR="005034D4">
        <w:t xml:space="preserve"> </w:t>
      </w:r>
      <w:r w:rsidR="003E79A6">
        <w:t>Obr. 3.</w:t>
      </w:r>
      <w:r>
        <w:t xml:space="preserve"> Schéma opisuje typy pamätí, zbernice, časovače, prerušenia, ktoré </w:t>
      </w:r>
      <w:proofErr w:type="spellStart"/>
      <w:r>
        <w:t>mikrokontróler</w:t>
      </w:r>
      <w:proofErr w:type="spellEnd"/>
      <w:r>
        <w:t xml:space="preserve"> ESP32 obsahuje, približuje možnosti komunikačných zberníc pre rôzne typy periférii s ktorými môže byť táto </w:t>
      </w:r>
      <w:proofErr w:type="spellStart"/>
      <w:r>
        <w:t>mikrokontrolérová</w:t>
      </w:r>
      <w:proofErr w:type="spellEnd"/>
      <w:r>
        <w:t xml:space="preserve"> platforma použitá</w:t>
      </w:r>
      <w:r w:rsidR="004E01F2">
        <w:t>.</w:t>
      </w:r>
    </w:p>
    <w:p w14:paraId="14AFED86" w14:textId="49A78A2F" w:rsidR="00BF64C0" w:rsidRDefault="00BF64C0" w:rsidP="00BF64C0">
      <w:pPr>
        <w:jc w:val="both"/>
      </w:pPr>
      <w:proofErr w:type="spellStart"/>
      <w:r w:rsidRPr="006F282F">
        <w:t>Dev</w:t>
      </w:r>
      <w:r w:rsidR="001E6249">
        <w:t>K</w:t>
      </w:r>
      <w:r w:rsidRPr="006F282F">
        <w:t>ity</w:t>
      </w:r>
      <w:proofErr w:type="spellEnd"/>
      <w:r w:rsidRPr="006F282F">
        <w:t xml:space="preserve"> priamo z produkcie </w:t>
      </w:r>
      <w:proofErr w:type="spellStart"/>
      <w:r w:rsidRPr="006F282F">
        <w:t>Espressif</w:t>
      </w:r>
      <w:proofErr w:type="spellEnd"/>
      <w:r w:rsidRPr="006F282F">
        <w:t xml:space="preserve"> Systems sú: </w:t>
      </w:r>
    </w:p>
    <w:p w14:paraId="3C37E2BB" w14:textId="3CC7145D" w:rsidR="00BF64C0" w:rsidRDefault="00BF64C0" w:rsidP="00BF64C0">
      <w:pPr>
        <w:pStyle w:val="Odsekzoznamu"/>
        <w:numPr>
          <w:ilvl w:val="0"/>
          <w:numId w:val="24"/>
        </w:numPr>
        <w:jc w:val="both"/>
      </w:pPr>
      <w:r w:rsidRPr="006F282F">
        <w:t>ESP32-DevKitC</w:t>
      </w:r>
      <w:r w:rsidR="00977892">
        <w:t>,</w:t>
      </w:r>
    </w:p>
    <w:p w14:paraId="4701EA7D" w14:textId="33B7601D" w:rsidR="00BF64C0" w:rsidRDefault="00BF64C0" w:rsidP="00BF64C0">
      <w:pPr>
        <w:pStyle w:val="Odsekzoznamu"/>
        <w:numPr>
          <w:ilvl w:val="0"/>
          <w:numId w:val="24"/>
        </w:numPr>
        <w:jc w:val="both"/>
      </w:pPr>
      <w:r w:rsidRPr="006F282F">
        <w:t>ESP-WROVER-KIT</w:t>
      </w:r>
      <w:r w:rsidR="00977892">
        <w:t>,</w:t>
      </w:r>
    </w:p>
    <w:p w14:paraId="2F8D8CFC" w14:textId="7B6D85EA" w:rsidR="00BF64C0" w:rsidRDefault="00BF64C0" w:rsidP="00BF64C0">
      <w:pPr>
        <w:pStyle w:val="Odsekzoznamu"/>
        <w:numPr>
          <w:ilvl w:val="0"/>
          <w:numId w:val="24"/>
        </w:numPr>
        <w:jc w:val="both"/>
      </w:pPr>
      <w:r w:rsidRPr="006F282F">
        <w:t>ESP32-PICO-KIT</w:t>
      </w:r>
      <w:r w:rsidR="00977892">
        <w:t>,</w:t>
      </w:r>
    </w:p>
    <w:p w14:paraId="5D8442B4" w14:textId="2DE80869" w:rsidR="00977892" w:rsidRDefault="00BF64C0" w:rsidP="002A4997">
      <w:pPr>
        <w:pStyle w:val="Odsekzoznamu"/>
        <w:numPr>
          <w:ilvl w:val="0"/>
          <w:numId w:val="24"/>
        </w:numPr>
        <w:jc w:val="both"/>
      </w:pPr>
      <w:r w:rsidRPr="006F282F">
        <w:t>ESP32-Ethernet-Kit</w:t>
      </w:r>
      <w:r w:rsidR="00977892">
        <w:t>,</w:t>
      </w:r>
    </w:p>
    <w:p w14:paraId="66BED072" w14:textId="39976136" w:rsidR="00977892" w:rsidRDefault="00BF64C0" w:rsidP="002A4997">
      <w:pPr>
        <w:pStyle w:val="Odsekzoznamu"/>
        <w:numPr>
          <w:ilvl w:val="0"/>
          <w:numId w:val="24"/>
        </w:numPr>
        <w:jc w:val="both"/>
      </w:pPr>
      <w:r w:rsidRPr="006F282F">
        <w:t>ESP32-DevKit-S(-R)</w:t>
      </w:r>
      <w:r w:rsidR="00977892">
        <w:t>,</w:t>
      </w:r>
    </w:p>
    <w:p w14:paraId="7AE7E924" w14:textId="672EADB7" w:rsidR="00977892" w:rsidRDefault="00BF64C0" w:rsidP="00977892">
      <w:pPr>
        <w:pStyle w:val="Odsekzoznamu"/>
        <w:numPr>
          <w:ilvl w:val="0"/>
          <w:numId w:val="24"/>
        </w:numPr>
        <w:jc w:val="both"/>
      </w:pPr>
      <w:r w:rsidRPr="006F282F">
        <w:t>ESP32-PICO-KIT-1</w:t>
      </w:r>
      <w:r w:rsidR="00977892">
        <w:t>,</w:t>
      </w:r>
    </w:p>
    <w:p w14:paraId="47C11C9E" w14:textId="77777777" w:rsidR="00977892" w:rsidRDefault="00BF64C0" w:rsidP="002A4997">
      <w:pPr>
        <w:pStyle w:val="Odsekzoznamu"/>
        <w:numPr>
          <w:ilvl w:val="0"/>
          <w:numId w:val="24"/>
        </w:numPr>
        <w:jc w:val="both"/>
      </w:pPr>
      <w:r w:rsidRPr="006F282F">
        <w:t>ESP32-PICO-DevKitM-2</w:t>
      </w:r>
      <w:r w:rsidR="00977892">
        <w:t>,</w:t>
      </w:r>
    </w:p>
    <w:p w14:paraId="2D4A2D13" w14:textId="5673B290" w:rsidR="00BF64C0" w:rsidRDefault="00BF64C0" w:rsidP="002A4997">
      <w:pPr>
        <w:pStyle w:val="Odsekzoznamu"/>
        <w:numPr>
          <w:ilvl w:val="0"/>
          <w:numId w:val="24"/>
        </w:numPr>
        <w:jc w:val="both"/>
      </w:pPr>
      <w:r w:rsidRPr="006F282F">
        <w:t>ESP32-DevKitM-1</w:t>
      </w:r>
      <w:r w:rsidR="00977892">
        <w:t>.</w:t>
      </w:r>
    </w:p>
    <w:p w14:paraId="1F1E7E7B" w14:textId="77777777" w:rsidR="00921779" w:rsidRDefault="008810E7" w:rsidP="00921779">
      <w:pPr>
        <w:keepNext/>
        <w:jc w:val="center"/>
      </w:pPr>
      <w:r>
        <w:rPr>
          <w:noProof/>
        </w:rPr>
        <w:drawing>
          <wp:inline distT="0" distB="0" distL="0" distR="0" wp14:anchorId="6F8D0ABF" wp14:editId="1CCBB806">
            <wp:extent cx="5579745" cy="3347720"/>
            <wp:effectExtent l="0" t="0" r="1905" b="0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ok 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837C" w14:textId="02B8DF41" w:rsidR="00BF64C0" w:rsidRPr="003D7EA8" w:rsidRDefault="00921779" w:rsidP="00921779">
      <w:pPr>
        <w:pStyle w:val="Popis"/>
      </w:pPr>
      <w:bookmarkStart w:id="15" w:name="_Toc69661023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3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517694">
        <w:rPr>
          <w:noProof/>
        </w:rPr>
        <w:t>Bloková schéma mikrokontroléru ESP32</w:t>
      </w:r>
      <w:bookmarkEnd w:id="15"/>
    </w:p>
    <w:p w14:paraId="5A651368" w14:textId="1A0E98FC" w:rsidR="000F780F" w:rsidRPr="002C72D2" w:rsidRDefault="000F780F" w:rsidP="00EE298B">
      <w:pPr>
        <w:pStyle w:val="1Nadpis"/>
        <w:rPr>
          <w:rFonts w:cstheme="majorHAnsi"/>
        </w:rPr>
      </w:pPr>
      <w:bookmarkStart w:id="16" w:name="_Toc69660958"/>
      <w:r w:rsidRPr="002C72D2">
        <w:rPr>
          <w:rFonts w:cstheme="majorHAnsi"/>
        </w:rPr>
        <w:lastRenderedPageBreak/>
        <w:t xml:space="preserve">Pamäť </w:t>
      </w:r>
      <w:proofErr w:type="spellStart"/>
      <w:r w:rsidRPr="002C72D2">
        <w:rPr>
          <w:rFonts w:cstheme="majorHAnsi"/>
        </w:rPr>
        <w:t>mikrokontroléru</w:t>
      </w:r>
      <w:proofErr w:type="spellEnd"/>
      <w:r w:rsidRPr="002C72D2">
        <w:rPr>
          <w:rFonts w:cstheme="majorHAnsi"/>
        </w:rPr>
        <w:t xml:space="preserve"> ESP32</w:t>
      </w:r>
      <w:bookmarkEnd w:id="16"/>
    </w:p>
    <w:p w14:paraId="3E894ED2" w14:textId="77777777" w:rsidR="001F2F86" w:rsidRDefault="0043354D" w:rsidP="000F780F">
      <w:pPr>
        <w:jc w:val="both"/>
      </w:pPr>
      <w:proofErr w:type="spellStart"/>
      <w:r>
        <w:t>Mikrokontróler</w:t>
      </w:r>
      <w:proofErr w:type="spellEnd"/>
      <w:r>
        <w:t xml:space="preserve"> ESP32 má rôzne typy pamätí</w:t>
      </w:r>
      <w:r w:rsidR="005034D4">
        <w:t>, ktoré používa</w:t>
      </w:r>
      <w:r>
        <w:t xml:space="preserve">. Z pohľadu </w:t>
      </w:r>
      <w:r w:rsidR="005034D4">
        <w:t xml:space="preserve">ich </w:t>
      </w:r>
      <w:r>
        <w:t>umiestnenia</w:t>
      </w:r>
      <w:r w:rsidR="005034D4">
        <w:t xml:space="preserve"> </w:t>
      </w:r>
      <w:r>
        <w:t xml:space="preserve">môžeme pamäte kategorizovať na interné a externé. Interná pamäť je súčasťou hlavného čipu </w:t>
      </w:r>
      <w:proofErr w:type="spellStart"/>
      <w:r>
        <w:t>Xtensa</w:t>
      </w:r>
      <w:proofErr w:type="spellEnd"/>
      <w:r w:rsidR="00A87C8C">
        <w:t xml:space="preserve"> a poskytuje rýchlu komunikáciu s procesorom</w:t>
      </w:r>
      <w:r>
        <w:t>, externá</w:t>
      </w:r>
      <w:r w:rsidR="005034D4">
        <w:t xml:space="preserve"> </w:t>
      </w:r>
      <w:r>
        <w:t xml:space="preserve">pamäť je </w:t>
      </w:r>
      <w:r w:rsidR="00A87C8C">
        <w:t xml:space="preserve">obsiahnutá v </w:t>
      </w:r>
      <w:r>
        <w:t>samostatn</w:t>
      </w:r>
      <w:r w:rsidR="00A87C8C">
        <w:t>om</w:t>
      </w:r>
      <w:r>
        <w:t xml:space="preserve"> čip</w:t>
      </w:r>
      <w:r w:rsidR="00A87C8C">
        <w:t>e</w:t>
      </w:r>
      <w:r>
        <w:t xml:space="preserve"> komunikujúc</w:t>
      </w:r>
      <w:r w:rsidR="00A87C8C">
        <w:t>om</w:t>
      </w:r>
      <w:r>
        <w:t xml:space="preserve"> po SPI zbernici.</w:t>
      </w:r>
      <w:r w:rsidR="00A87C8C">
        <w:t xml:space="preserve"> </w:t>
      </w:r>
    </w:p>
    <w:p w14:paraId="10F1DE19" w14:textId="7E86179D" w:rsidR="0043354D" w:rsidRDefault="00A87C8C" w:rsidP="000F780F">
      <w:pPr>
        <w:jc w:val="both"/>
      </w:pPr>
      <w:r>
        <w:t>Rýchlosť komunikácie a prenosu externých pamätí v porovnaní s internými je nižšia. Pamäte majú bohaté členenie aj z pohľadu ich logického rozdelenia</w:t>
      </w:r>
      <w:r w:rsidR="00921779">
        <w:t xml:space="preserve"> [15]</w:t>
      </w:r>
      <w:r>
        <w:t xml:space="preserve"> pamäťových oblastí.</w:t>
      </w:r>
      <w:r w:rsidR="001F2F86">
        <w:t xml:space="preserve"> Na Obr. 4 je dostupná bloková schéma mapy pamäte, ktorá približuje jednotlivé typy externých a interných pamätí a</w:t>
      </w:r>
      <w:r w:rsidR="00E02FA0">
        <w:t> </w:t>
      </w:r>
      <w:r w:rsidR="001F2F86">
        <w:t>ich</w:t>
      </w:r>
      <w:r w:rsidR="00E02FA0">
        <w:t> </w:t>
      </w:r>
      <w:r w:rsidR="001F2F86">
        <w:t>ofsety v adresnom priestore, kde sú mapované na dátovej, alebo inštrukčnej zbernici.</w:t>
      </w:r>
    </w:p>
    <w:p w14:paraId="0F9E3D28" w14:textId="77777777" w:rsidR="00921779" w:rsidRDefault="008810E7" w:rsidP="00921779">
      <w:pPr>
        <w:keepNext/>
        <w:jc w:val="center"/>
      </w:pPr>
      <w:r>
        <w:rPr>
          <w:noProof/>
        </w:rPr>
        <w:drawing>
          <wp:inline distT="0" distB="0" distL="0" distR="0" wp14:anchorId="4BF9C6F0" wp14:editId="4D273C90">
            <wp:extent cx="5579745" cy="4374515"/>
            <wp:effectExtent l="0" t="0" r="1905" b="6985"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ok 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CBA9" w14:textId="07DD7A62" w:rsidR="001F2F86" w:rsidRDefault="00921779" w:rsidP="00921779">
      <w:pPr>
        <w:pStyle w:val="Popis"/>
      </w:pPr>
      <w:bookmarkStart w:id="17" w:name="_Toc69661024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4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D71E13">
        <w:rPr>
          <w:noProof/>
        </w:rPr>
        <w:t>Mapa pamäte mikrokontroléru ESP32</w:t>
      </w:r>
      <w:bookmarkEnd w:id="17"/>
    </w:p>
    <w:p w14:paraId="517F8AA2" w14:textId="24AC0D07" w:rsidR="000F780F" w:rsidRDefault="000F780F" w:rsidP="000F780F">
      <w:pPr>
        <w:jc w:val="both"/>
      </w:pPr>
      <w:r w:rsidRPr="000F780F">
        <w:t xml:space="preserve">Adresný priestor: </w:t>
      </w:r>
    </w:p>
    <w:p w14:paraId="523C4734" w14:textId="43150CBC" w:rsidR="000F780F" w:rsidRDefault="00977892" w:rsidP="000F780F">
      <w:pPr>
        <w:pStyle w:val="Odsekzoznamu"/>
        <w:numPr>
          <w:ilvl w:val="0"/>
          <w:numId w:val="19"/>
        </w:numPr>
        <w:jc w:val="both"/>
      </w:pPr>
      <w:r>
        <w:t>s</w:t>
      </w:r>
      <w:r w:rsidR="000F780F" w:rsidRPr="000F780F">
        <w:t>ymetrick</w:t>
      </w:r>
      <w:r w:rsidR="000F780F">
        <w:t>é</w:t>
      </w:r>
      <w:r w:rsidR="000F780F" w:rsidRPr="000F780F">
        <w:t xml:space="preserve"> mapovanie pamäte</w:t>
      </w:r>
      <w:r>
        <w:t>,</w:t>
      </w:r>
    </w:p>
    <w:p w14:paraId="3FB6AA82" w14:textId="05B757D1" w:rsidR="000F780F" w:rsidRDefault="000F780F" w:rsidP="000F780F">
      <w:pPr>
        <w:pStyle w:val="Odsekzoznamu"/>
        <w:numPr>
          <w:ilvl w:val="0"/>
          <w:numId w:val="19"/>
        </w:numPr>
        <w:jc w:val="both"/>
      </w:pPr>
      <w:r w:rsidRPr="000F780F">
        <w:t>4 GB (32-bit) adresný priestor</w:t>
      </w:r>
      <w:r w:rsidR="00977892">
        <w:t>,</w:t>
      </w:r>
    </w:p>
    <w:p w14:paraId="7C50C236" w14:textId="43FAE19B" w:rsidR="000F780F" w:rsidRDefault="000F780F" w:rsidP="000F780F">
      <w:pPr>
        <w:pStyle w:val="Odsekzoznamu"/>
        <w:numPr>
          <w:ilvl w:val="0"/>
          <w:numId w:val="19"/>
        </w:numPr>
        <w:jc w:val="both"/>
      </w:pPr>
      <w:r w:rsidRPr="000F780F">
        <w:t xml:space="preserve">1296 </w:t>
      </w:r>
      <w:proofErr w:type="spellStart"/>
      <w:r w:rsidRPr="000F780F">
        <w:t>kB</w:t>
      </w:r>
      <w:proofErr w:type="spellEnd"/>
      <w:r w:rsidRPr="000F780F">
        <w:t xml:space="preserve"> adresný priestor </w:t>
      </w:r>
      <w:proofErr w:type="spellStart"/>
      <w:r w:rsidRPr="000F780F">
        <w:t>embedded</w:t>
      </w:r>
      <w:proofErr w:type="spellEnd"/>
      <w:r w:rsidRPr="000F780F">
        <w:t xml:space="preserve"> pamäte</w:t>
      </w:r>
      <w:r w:rsidR="00977892">
        <w:t>,</w:t>
      </w:r>
    </w:p>
    <w:p w14:paraId="0CF8CA6B" w14:textId="4BA494CD" w:rsidR="000F780F" w:rsidRDefault="000F780F" w:rsidP="000F780F">
      <w:pPr>
        <w:pStyle w:val="Odsekzoznamu"/>
        <w:numPr>
          <w:ilvl w:val="0"/>
          <w:numId w:val="19"/>
        </w:numPr>
        <w:jc w:val="both"/>
      </w:pPr>
      <w:r w:rsidRPr="000F780F">
        <w:t xml:space="preserve">19704 </w:t>
      </w:r>
      <w:proofErr w:type="spellStart"/>
      <w:r w:rsidRPr="000F780F">
        <w:t>kB</w:t>
      </w:r>
      <w:proofErr w:type="spellEnd"/>
      <w:r w:rsidRPr="000F780F">
        <w:t xml:space="preserve"> adresný priestor externej pamäte</w:t>
      </w:r>
      <w:r w:rsidR="00977892">
        <w:t>,</w:t>
      </w:r>
    </w:p>
    <w:p w14:paraId="4E2F885F" w14:textId="392E6B2A" w:rsidR="000F780F" w:rsidRDefault="000F780F" w:rsidP="000F780F">
      <w:pPr>
        <w:pStyle w:val="Odsekzoznamu"/>
        <w:numPr>
          <w:ilvl w:val="0"/>
          <w:numId w:val="19"/>
        </w:numPr>
        <w:jc w:val="both"/>
      </w:pPr>
      <w:r w:rsidRPr="000F780F">
        <w:lastRenderedPageBreak/>
        <w:t xml:space="preserve">512 </w:t>
      </w:r>
      <w:proofErr w:type="spellStart"/>
      <w:r w:rsidRPr="000F780F">
        <w:t>kB</w:t>
      </w:r>
      <w:proofErr w:type="spellEnd"/>
      <w:r w:rsidRPr="000F780F">
        <w:t xml:space="preserve"> adresný priestor periférie</w:t>
      </w:r>
      <w:r w:rsidR="00977892">
        <w:t>,</w:t>
      </w:r>
    </w:p>
    <w:p w14:paraId="6A5F8657" w14:textId="654E1B77" w:rsidR="000F780F" w:rsidRDefault="000F780F" w:rsidP="000F780F">
      <w:pPr>
        <w:pStyle w:val="Odsekzoznamu"/>
        <w:numPr>
          <w:ilvl w:val="0"/>
          <w:numId w:val="19"/>
        </w:numPr>
        <w:jc w:val="both"/>
      </w:pPr>
      <w:r w:rsidRPr="000F780F">
        <w:t xml:space="preserve">328 </w:t>
      </w:r>
      <w:proofErr w:type="spellStart"/>
      <w:r w:rsidRPr="000F780F">
        <w:t>kB</w:t>
      </w:r>
      <w:proofErr w:type="spellEnd"/>
      <w:r w:rsidRPr="000F780F">
        <w:t xml:space="preserve"> DMA (Priamy prístup do pamäte) adresný priestor</w:t>
      </w:r>
      <w:r w:rsidR="00C26848">
        <w:t>.</w:t>
      </w:r>
    </w:p>
    <w:p w14:paraId="0A621C5F" w14:textId="1209A821" w:rsidR="000F780F" w:rsidRDefault="000F780F" w:rsidP="000F780F">
      <w:pPr>
        <w:jc w:val="both"/>
      </w:pPr>
      <w:proofErr w:type="spellStart"/>
      <w:r w:rsidRPr="000F780F">
        <w:t>Embedded</w:t>
      </w:r>
      <w:proofErr w:type="spellEnd"/>
      <w:r w:rsidRPr="000F780F">
        <w:t xml:space="preserve"> (vstavaná) pamäť </w:t>
      </w:r>
      <w:r>
        <w:t>:</w:t>
      </w:r>
    </w:p>
    <w:p w14:paraId="32773655" w14:textId="45D79D11" w:rsidR="000F780F" w:rsidRDefault="000F780F" w:rsidP="000F780F">
      <w:pPr>
        <w:pStyle w:val="Odsekzoznamu"/>
        <w:numPr>
          <w:ilvl w:val="0"/>
          <w:numId w:val="20"/>
        </w:numPr>
        <w:jc w:val="both"/>
      </w:pPr>
      <w:r w:rsidRPr="000F780F">
        <w:t xml:space="preserve">448 </w:t>
      </w:r>
      <w:proofErr w:type="spellStart"/>
      <w:r w:rsidRPr="000F780F">
        <w:t>kB</w:t>
      </w:r>
      <w:proofErr w:type="spellEnd"/>
      <w:r w:rsidRPr="000F780F">
        <w:t xml:space="preserve"> internej ROM pamäte </w:t>
      </w:r>
      <w:r w:rsidR="003D2BCD">
        <w:t>(</w:t>
      </w:r>
      <w:r w:rsidR="003D2BCD">
        <w:rPr>
          <w:rStyle w:val="st"/>
        </w:rPr>
        <w:t>Pamäť len na čítanie, energeticky nezávislá</w:t>
      </w:r>
      <w:r w:rsidR="003D2BCD">
        <w:t>)</w:t>
      </w:r>
      <w:r w:rsidR="00977892">
        <w:t>,</w:t>
      </w:r>
    </w:p>
    <w:p w14:paraId="2C68C5EE" w14:textId="620AF1F7" w:rsidR="000F780F" w:rsidRDefault="000F780F" w:rsidP="000F780F">
      <w:pPr>
        <w:pStyle w:val="Odsekzoznamu"/>
        <w:numPr>
          <w:ilvl w:val="0"/>
          <w:numId w:val="20"/>
        </w:numPr>
        <w:jc w:val="both"/>
      </w:pPr>
      <w:r w:rsidRPr="000F780F">
        <w:t xml:space="preserve">520 </w:t>
      </w:r>
      <w:proofErr w:type="spellStart"/>
      <w:r w:rsidRPr="000F780F">
        <w:t>kB</w:t>
      </w:r>
      <w:proofErr w:type="spellEnd"/>
      <w:r w:rsidRPr="000F780F">
        <w:t xml:space="preserve"> internej SRAM</w:t>
      </w:r>
      <w:r w:rsidR="003D2BCD">
        <w:t xml:space="preserve"> (</w:t>
      </w:r>
      <w:proofErr w:type="spellStart"/>
      <w:r w:rsidR="003D2BCD">
        <w:rPr>
          <w:rStyle w:val="st"/>
        </w:rPr>
        <w:t>Static</w:t>
      </w:r>
      <w:proofErr w:type="spellEnd"/>
      <w:r w:rsidR="003D2BCD">
        <w:rPr>
          <w:rStyle w:val="st"/>
        </w:rPr>
        <w:t xml:space="preserve"> </w:t>
      </w:r>
      <w:proofErr w:type="spellStart"/>
      <w:r w:rsidR="003D2BCD">
        <w:rPr>
          <w:rStyle w:val="st"/>
        </w:rPr>
        <w:t>Random</w:t>
      </w:r>
      <w:proofErr w:type="spellEnd"/>
      <w:r w:rsidR="003D2BCD">
        <w:rPr>
          <w:rStyle w:val="st"/>
        </w:rPr>
        <w:t xml:space="preserve"> Access </w:t>
      </w:r>
      <w:proofErr w:type="spellStart"/>
      <w:r w:rsidR="003D2BCD">
        <w:rPr>
          <w:rStyle w:val="st"/>
        </w:rPr>
        <w:t>Memory</w:t>
      </w:r>
      <w:proofErr w:type="spellEnd"/>
      <w:r w:rsidR="003D2BCD">
        <w:t>)</w:t>
      </w:r>
      <w:r w:rsidRPr="000F780F">
        <w:t xml:space="preserve"> pamäte</w:t>
      </w:r>
      <w:r w:rsidR="00977892">
        <w:t>,</w:t>
      </w:r>
    </w:p>
    <w:p w14:paraId="6118473F" w14:textId="45B0F9BD" w:rsidR="000F780F" w:rsidRDefault="000F780F" w:rsidP="000F780F">
      <w:pPr>
        <w:pStyle w:val="Odsekzoznamu"/>
        <w:numPr>
          <w:ilvl w:val="0"/>
          <w:numId w:val="20"/>
        </w:numPr>
        <w:jc w:val="both"/>
      </w:pPr>
      <w:r w:rsidRPr="000F780F">
        <w:t xml:space="preserve">8 </w:t>
      </w:r>
      <w:proofErr w:type="spellStart"/>
      <w:r w:rsidRPr="000F780F">
        <w:t>kB</w:t>
      </w:r>
      <w:proofErr w:type="spellEnd"/>
      <w:r w:rsidRPr="000F780F">
        <w:t xml:space="preserve"> RTC FAST pamäte</w:t>
      </w:r>
      <w:r w:rsidR="00977892">
        <w:t>,</w:t>
      </w:r>
    </w:p>
    <w:p w14:paraId="674D1D7A" w14:textId="76820381" w:rsidR="000F780F" w:rsidRDefault="000F780F" w:rsidP="000F780F">
      <w:pPr>
        <w:pStyle w:val="Odsekzoznamu"/>
        <w:numPr>
          <w:ilvl w:val="0"/>
          <w:numId w:val="20"/>
        </w:numPr>
        <w:jc w:val="both"/>
      </w:pPr>
      <w:r w:rsidRPr="000F780F">
        <w:t xml:space="preserve">8 </w:t>
      </w:r>
      <w:proofErr w:type="spellStart"/>
      <w:r w:rsidRPr="000F780F">
        <w:t>kB</w:t>
      </w:r>
      <w:proofErr w:type="spellEnd"/>
      <w:r w:rsidRPr="000F780F">
        <w:t xml:space="preserve"> RTC SLOW pamät</w:t>
      </w:r>
      <w:r w:rsidR="00977892">
        <w:t>e,</w:t>
      </w:r>
    </w:p>
    <w:p w14:paraId="19B38C15" w14:textId="7505E9F0" w:rsidR="000F780F" w:rsidRDefault="000F780F" w:rsidP="000F780F">
      <w:pPr>
        <w:pStyle w:val="Odsekzoznamu"/>
        <w:numPr>
          <w:ilvl w:val="0"/>
          <w:numId w:val="20"/>
        </w:numPr>
        <w:jc w:val="both"/>
      </w:pPr>
      <w:r w:rsidRPr="000F780F">
        <w:t xml:space="preserve">* - </w:t>
      </w:r>
      <w:r w:rsidR="00977892">
        <w:t xml:space="preserve">Niektoré verzie ESP32 majú </w:t>
      </w:r>
      <w:proofErr w:type="spellStart"/>
      <w:r w:rsidR="00977892">
        <w:t>flash</w:t>
      </w:r>
      <w:proofErr w:type="spellEnd"/>
      <w:r w:rsidR="00977892">
        <w:t xml:space="preserve"> pamäť integrovanú</w:t>
      </w:r>
      <w:r w:rsidRPr="000F780F">
        <w:t xml:space="preserve"> (napr. ESP32-PICO-D4)</w:t>
      </w:r>
      <w:r w:rsidR="00977892">
        <w:t>.</w:t>
      </w:r>
    </w:p>
    <w:p w14:paraId="42548AB4" w14:textId="77777777" w:rsidR="000F780F" w:rsidRDefault="000F780F" w:rsidP="000F780F">
      <w:pPr>
        <w:jc w:val="both"/>
      </w:pPr>
      <w:r w:rsidRPr="000F780F">
        <w:t xml:space="preserve">Externá pamäť: </w:t>
      </w:r>
    </w:p>
    <w:p w14:paraId="2BBB9EED" w14:textId="36700592" w:rsidR="000F780F" w:rsidRDefault="00977892" w:rsidP="000F780F">
      <w:pPr>
        <w:pStyle w:val="Odsekzoznamu"/>
        <w:numPr>
          <w:ilvl w:val="0"/>
          <w:numId w:val="21"/>
        </w:numPr>
        <w:jc w:val="both"/>
      </w:pPr>
      <w:r>
        <w:t>p</w:t>
      </w:r>
      <w:r w:rsidR="000F780F" w:rsidRPr="000F780F">
        <w:t xml:space="preserve">odpora až 16 MB SPI </w:t>
      </w:r>
      <w:proofErr w:type="spellStart"/>
      <w:r w:rsidR="000F780F" w:rsidRPr="000F780F">
        <w:t>flash</w:t>
      </w:r>
      <w:proofErr w:type="spellEnd"/>
      <w:r w:rsidR="000F780F" w:rsidRPr="000F780F">
        <w:t xml:space="preserve"> pamäte</w:t>
      </w:r>
      <w:r>
        <w:t>,</w:t>
      </w:r>
    </w:p>
    <w:p w14:paraId="0014EB07" w14:textId="1C8A1874" w:rsidR="003E79A6" w:rsidRDefault="00977892" w:rsidP="00D52569">
      <w:pPr>
        <w:pStyle w:val="Odsekzoznamu"/>
        <w:numPr>
          <w:ilvl w:val="0"/>
          <w:numId w:val="21"/>
        </w:numPr>
        <w:jc w:val="both"/>
      </w:pPr>
      <w:r>
        <w:t>p</w:t>
      </w:r>
      <w:r w:rsidR="000F780F" w:rsidRPr="000F780F">
        <w:t>odpora až 8 MB SPI SRAM pamäte</w:t>
      </w:r>
      <w:r>
        <w:t>.</w:t>
      </w:r>
    </w:p>
    <w:p w14:paraId="54433366" w14:textId="77777777" w:rsidR="00142BDF" w:rsidRPr="00634ED8" w:rsidRDefault="000F780F" w:rsidP="00EE298B">
      <w:pPr>
        <w:pStyle w:val="2Nadpis"/>
        <w:rPr>
          <w:rFonts w:cstheme="majorHAnsi"/>
        </w:rPr>
      </w:pPr>
      <w:bookmarkStart w:id="18" w:name="_Toc69660959"/>
      <w:proofErr w:type="spellStart"/>
      <w:r w:rsidRPr="00634ED8">
        <w:rPr>
          <w:rFonts w:cstheme="majorHAnsi"/>
        </w:rPr>
        <w:t>Embedded</w:t>
      </w:r>
      <w:proofErr w:type="spellEnd"/>
      <w:r w:rsidRPr="00634ED8">
        <w:rPr>
          <w:rFonts w:cstheme="majorHAnsi"/>
        </w:rPr>
        <w:t xml:space="preserve"> (vstavaná) pamäť</w:t>
      </w:r>
      <w:bookmarkEnd w:id="18"/>
      <w:r w:rsidRPr="00634ED8">
        <w:rPr>
          <w:rFonts w:cstheme="majorHAnsi"/>
        </w:rPr>
        <w:t xml:space="preserve"> </w:t>
      </w:r>
    </w:p>
    <w:p w14:paraId="4F4BEBFC" w14:textId="77777777" w:rsidR="00711C75" w:rsidRDefault="000F780F" w:rsidP="000F780F">
      <w:pPr>
        <w:jc w:val="both"/>
      </w:pPr>
      <w:r w:rsidRPr="000F780F">
        <w:t xml:space="preserve">Vstavaná pamäť </w:t>
      </w:r>
      <w:proofErr w:type="spellStart"/>
      <w:r w:rsidRPr="000F780F">
        <w:t>mikrokontroléru</w:t>
      </w:r>
      <w:proofErr w:type="spellEnd"/>
      <w:r w:rsidRPr="000F780F">
        <w:t xml:space="preserve"> ESP32 má štyri segmenty - ROM, SRAM, RTC</w:t>
      </w:r>
      <w:r w:rsidR="003D2BCD">
        <w:t xml:space="preserve"> (Hodiny reálneho času)</w:t>
      </w:r>
      <w:r w:rsidRPr="000F780F">
        <w:t xml:space="preserve"> FAST a SLOW pamäť, ktoré sú vnútorne logicky rozdelené. Pamäť ROM</w:t>
      </w:r>
      <w:r w:rsidR="0007244B">
        <w:t xml:space="preserve"> </w:t>
      </w:r>
      <w:r w:rsidRPr="000F780F">
        <w:t>obsahuje funkcie jadra ESP32,</w:t>
      </w:r>
      <w:r w:rsidR="00711C75">
        <w:t xml:space="preserve"> ktoré zodpovedajú za správne bootovanie systému a spustenie </w:t>
      </w:r>
      <w:proofErr w:type="spellStart"/>
      <w:r w:rsidR="00711C75">
        <w:t>mikrokontroléru</w:t>
      </w:r>
      <w:proofErr w:type="spellEnd"/>
      <w:r w:rsidR="00711C75">
        <w:t>, obsahuje</w:t>
      </w:r>
      <w:r w:rsidRPr="000F780F">
        <w:t xml:space="preserve"> spodné vrstvy konektivity, obsluhu ich </w:t>
      </w:r>
      <w:proofErr w:type="spellStart"/>
      <w:r w:rsidRPr="000F780F">
        <w:t>stacku</w:t>
      </w:r>
      <w:proofErr w:type="spellEnd"/>
      <w:r w:rsidRPr="000F780F">
        <w:t>, systémové funkcie</w:t>
      </w:r>
      <w:r w:rsidR="00351E68">
        <w:t xml:space="preserve">, </w:t>
      </w:r>
      <w:proofErr w:type="spellStart"/>
      <w:r w:rsidR="003D2BCD">
        <w:t>s</w:t>
      </w:r>
      <w:r w:rsidR="00351E68">
        <w:t>tub</w:t>
      </w:r>
      <w:proofErr w:type="spellEnd"/>
      <w:r w:rsidR="00351E68">
        <w:t xml:space="preserve"> a iné...</w:t>
      </w:r>
      <w:r w:rsidRPr="000F780F">
        <w:t xml:space="preserve"> </w:t>
      </w:r>
    </w:p>
    <w:p w14:paraId="6DA0C077" w14:textId="534D97F6" w:rsidR="00ED43B3" w:rsidRDefault="00ED43B3" w:rsidP="000F780F">
      <w:pPr>
        <w:jc w:val="both"/>
      </w:pPr>
      <w:r>
        <w:t xml:space="preserve">Funkcia </w:t>
      </w:r>
      <w:proofErr w:type="spellStart"/>
      <w:r>
        <w:t>Stub</w:t>
      </w:r>
      <w:proofErr w:type="spellEnd"/>
      <w:r>
        <w:t xml:space="preserve"> môže spustiť </w:t>
      </w:r>
      <w:r w:rsidR="004E01F2">
        <w:t xml:space="preserve">kód uložený v </w:t>
      </w:r>
      <w:r>
        <w:t xml:space="preserve">ROM </w:t>
      </w:r>
      <w:r w:rsidR="004E01F2">
        <w:t>pamäti</w:t>
      </w:r>
      <w:r>
        <w:t xml:space="preserve">, </w:t>
      </w:r>
      <w:r w:rsidR="00711C75">
        <w:t xml:space="preserve">ale aj </w:t>
      </w:r>
      <w:r>
        <w:t>spustiteľný kód uložený v RTC SLOW pamäti.</w:t>
      </w:r>
      <w:r w:rsidR="00711C75">
        <w:t xml:space="preserve"> </w:t>
      </w:r>
      <w:r>
        <w:t xml:space="preserve">Využíva sa napríklad v operáciách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(režim hlbokého spánku) hlavného procesora ESP32</w:t>
      </w:r>
      <w:r w:rsidR="00886D3C">
        <w:t xml:space="preserve"> pre výpis informácii na UART</w:t>
      </w:r>
      <w:r w:rsidR="00F46970">
        <w:t xml:space="preserve"> (</w:t>
      </w:r>
      <w:r w:rsidR="00F46970" w:rsidRPr="00EA6A6E">
        <w:rPr>
          <w:rStyle w:val="st"/>
        </w:rPr>
        <w:t>Univerzálny asynchrónny prijímač a vysielač</w:t>
      </w:r>
      <w:r w:rsidR="00F46970">
        <w:t xml:space="preserve">) </w:t>
      </w:r>
      <w:r w:rsidR="00886D3C">
        <w:t>rozhranie</w:t>
      </w:r>
      <w:r>
        <w:t xml:space="preserve">. Funkcia pre </w:t>
      </w:r>
      <w:proofErr w:type="spellStart"/>
      <w:r w:rsidR="003D2BCD">
        <w:t>s</w:t>
      </w:r>
      <w:r>
        <w:t>tub</w:t>
      </w:r>
      <w:proofErr w:type="spellEnd"/>
      <w:r>
        <w:t xml:space="preserve"> využíva v definícii funkcie </w:t>
      </w:r>
      <w:r w:rsidR="003D2BCD">
        <w:t xml:space="preserve">v zdrojovom kóde </w:t>
      </w:r>
      <w:r>
        <w:t xml:space="preserve">makro </w:t>
      </w:r>
      <w:r w:rsidR="00755AD3">
        <w:t>„</w:t>
      </w:r>
      <w:r w:rsidRPr="00ED43B3">
        <w:t>RTC_IRAM_ATTR</w:t>
      </w:r>
      <w:r w:rsidR="00755AD3">
        <w:t>“</w:t>
      </w:r>
      <w:r w:rsidR="003D2BCD">
        <w:t xml:space="preserve">, aby </w:t>
      </w:r>
      <w:r w:rsidR="005844F4">
        <w:t xml:space="preserve">bola funkcia dostupná v RTC SLOW pamäti a mohla byť obslúžená aj pri režime spánku hlavného procesora </w:t>
      </w:r>
      <w:proofErr w:type="spellStart"/>
      <w:r w:rsidR="005844F4">
        <w:t>mikrokontroléru</w:t>
      </w:r>
      <w:proofErr w:type="spellEnd"/>
      <w:r w:rsidR="005844F4">
        <w:t xml:space="preserve"> ESP32.</w:t>
      </w:r>
    </w:p>
    <w:p w14:paraId="70ECD47A" w14:textId="32D69862" w:rsidR="00142BDF" w:rsidRDefault="00ED43B3" w:rsidP="000F780F">
      <w:pPr>
        <w:jc w:val="both"/>
      </w:pPr>
      <w:r>
        <w:t>ROM pamäť ďalej o</w:t>
      </w:r>
      <w:r w:rsidR="000F780F" w:rsidRPr="000F780F">
        <w:t>bsahuje rutiny, ktoré sa dokážu spúšťať priamo z ROM a nezaberajú miesto v</w:t>
      </w:r>
      <w:r w:rsidR="00351E68">
        <w:t> </w:t>
      </w:r>
      <w:r w:rsidR="000F780F" w:rsidRPr="000F780F">
        <w:t>RAM</w:t>
      </w:r>
      <w:r w:rsidR="00351E68">
        <w:t xml:space="preserve"> pamäti</w:t>
      </w:r>
      <w:r w:rsidR="000F780F" w:rsidRPr="000F780F">
        <w:t xml:space="preserve">. Spustenie je rýchlejšie ako z externej </w:t>
      </w:r>
      <w:proofErr w:type="spellStart"/>
      <w:r w:rsidR="000F780F" w:rsidRPr="000F780F">
        <w:t>flash</w:t>
      </w:r>
      <w:proofErr w:type="spellEnd"/>
      <w:r w:rsidR="000F780F" w:rsidRPr="000F780F">
        <w:t xml:space="preserve"> pamäte. K ROM pamäti môžu pristupovať oba jadrá procesora </w:t>
      </w:r>
      <w:proofErr w:type="spellStart"/>
      <w:r w:rsidR="000F780F" w:rsidRPr="000F780F">
        <w:t>Xtensa</w:t>
      </w:r>
      <w:proofErr w:type="spellEnd"/>
      <w:r w:rsidR="000F780F" w:rsidRPr="000F780F">
        <w:t xml:space="preserve">. </w:t>
      </w:r>
    </w:p>
    <w:p w14:paraId="44554FA2" w14:textId="2D930BAE" w:rsidR="007D5E51" w:rsidRDefault="000F780F" w:rsidP="000F780F">
      <w:pPr>
        <w:jc w:val="both"/>
      </w:pPr>
      <w:r w:rsidRPr="000F780F">
        <w:t xml:space="preserve">Je rozdelená na oddiely ROM 0 (384 </w:t>
      </w:r>
      <w:proofErr w:type="spellStart"/>
      <w:r w:rsidRPr="000F780F">
        <w:t>kB</w:t>
      </w:r>
      <w:proofErr w:type="spellEnd"/>
      <w:r w:rsidRPr="000F780F">
        <w:t>) - mapovaný v pamäti inštrukcií v rozsahu 0x4000_0000 až</w:t>
      </w:r>
      <w:r w:rsidR="007067E2">
        <w:t> </w:t>
      </w:r>
      <w:r w:rsidRPr="000F780F">
        <w:t xml:space="preserve">0x4005_FFFF.  Zostávajúca časť - ROM 1 (64 </w:t>
      </w:r>
      <w:proofErr w:type="spellStart"/>
      <w:r w:rsidRPr="000F780F">
        <w:t>kB</w:t>
      </w:r>
      <w:proofErr w:type="spellEnd"/>
      <w:r w:rsidRPr="000F780F">
        <w:t>) je mapovaná na dátovej zbernici pre rozsah 0x3FF9_0000 až 0x3FF9_FFFF</w:t>
      </w:r>
      <w:r w:rsidR="00F76F57">
        <w:t xml:space="preserve"> (</w:t>
      </w:r>
      <w:r w:rsidR="0055639F">
        <w:t xml:space="preserve">vyjadrené v </w:t>
      </w:r>
      <w:r w:rsidR="00F76F57">
        <w:t>hexadecimáln</w:t>
      </w:r>
      <w:r w:rsidR="0055639F">
        <w:t>ej</w:t>
      </w:r>
      <w:r w:rsidR="00F76F57">
        <w:t xml:space="preserve"> hodnot</w:t>
      </w:r>
      <w:r w:rsidR="0055639F">
        <w:t>e</w:t>
      </w:r>
      <w:r w:rsidR="00F76F57">
        <w:t>)</w:t>
      </w:r>
      <w:r w:rsidRPr="000F780F">
        <w:t>. Pamäť SRAM je rozdelená na</w:t>
      </w:r>
      <w:r w:rsidR="001C466A">
        <w:t> </w:t>
      </w:r>
      <w:r w:rsidRPr="000F780F">
        <w:t xml:space="preserve">tri segmenty - SRAM0 (192 </w:t>
      </w:r>
      <w:proofErr w:type="spellStart"/>
      <w:r w:rsidRPr="000F780F">
        <w:t>kB</w:t>
      </w:r>
      <w:proofErr w:type="spellEnd"/>
      <w:r w:rsidRPr="000F780F">
        <w:t xml:space="preserve">), SRAM1 (128 </w:t>
      </w:r>
      <w:proofErr w:type="spellStart"/>
      <w:r w:rsidRPr="000F780F">
        <w:t>kB</w:t>
      </w:r>
      <w:proofErr w:type="spellEnd"/>
      <w:r w:rsidRPr="000F780F">
        <w:t xml:space="preserve">), SRAM2 (200 </w:t>
      </w:r>
      <w:proofErr w:type="spellStart"/>
      <w:r w:rsidRPr="000F780F">
        <w:t>kB</w:t>
      </w:r>
      <w:proofErr w:type="spellEnd"/>
      <w:r w:rsidRPr="000F780F">
        <w:t xml:space="preserve">). </w:t>
      </w:r>
    </w:p>
    <w:p w14:paraId="48F21F02" w14:textId="7239F6AC" w:rsidR="00142BDF" w:rsidRDefault="000F780F" w:rsidP="000F780F">
      <w:pPr>
        <w:jc w:val="both"/>
      </w:pPr>
      <w:r w:rsidRPr="000F780F">
        <w:t xml:space="preserve">Z pamäte SRAM0 je možné vyhradiť časť 64 </w:t>
      </w:r>
      <w:proofErr w:type="spellStart"/>
      <w:r w:rsidRPr="000F780F">
        <w:t>kB</w:t>
      </w:r>
      <w:proofErr w:type="spellEnd"/>
      <w:r w:rsidRPr="000F780F">
        <w:t xml:space="preserve"> pre cache externej pamäte. Zostávajúca časť SRAM0 (128 </w:t>
      </w:r>
      <w:proofErr w:type="spellStart"/>
      <w:r w:rsidRPr="000F780F">
        <w:t>kB</w:t>
      </w:r>
      <w:proofErr w:type="spellEnd"/>
      <w:r w:rsidRPr="000F780F">
        <w:t xml:space="preserve">) slúži na zápis a čítanie hlavným procesorom </w:t>
      </w:r>
      <w:proofErr w:type="spellStart"/>
      <w:r w:rsidRPr="000F780F">
        <w:t>Xtensa</w:t>
      </w:r>
      <w:proofErr w:type="spellEnd"/>
      <w:r w:rsidRPr="000F780F">
        <w:t xml:space="preserve"> </w:t>
      </w:r>
      <w:proofErr w:type="spellStart"/>
      <w:r w:rsidRPr="000F780F">
        <w:t>mikrokontroléru</w:t>
      </w:r>
      <w:proofErr w:type="spellEnd"/>
      <w:r w:rsidRPr="000F780F">
        <w:t xml:space="preserve"> ESP32, pristupovať </w:t>
      </w:r>
      <w:r w:rsidRPr="000F780F">
        <w:lastRenderedPageBreak/>
        <w:t>a</w:t>
      </w:r>
      <w:r w:rsidR="007067E2">
        <w:t> </w:t>
      </w:r>
      <w:r w:rsidRPr="000F780F">
        <w:t xml:space="preserve">zapisovať do nej môžu obe jadrá. V prípade, že sa alokovaná časť 64 </w:t>
      </w:r>
      <w:proofErr w:type="spellStart"/>
      <w:r w:rsidRPr="000F780F">
        <w:t>kB</w:t>
      </w:r>
      <w:proofErr w:type="spellEnd"/>
      <w:r w:rsidRPr="000F780F">
        <w:t xml:space="preserve"> na cache nepoužíva, je</w:t>
      </w:r>
      <w:r w:rsidR="001C466A">
        <w:t> </w:t>
      </w:r>
      <w:r w:rsidRPr="000F780F">
        <w:t>ju</w:t>
      </w:r>
      <w:r w:rsidR="001C466A">
        <w:t> </w:t>
      </w:r>
      <w:r w:rsidRPr="000F780F">
        <w:t>možné používať ako štandardnú RAM pamäť a pristupovať nej cez akékoľvek jadro procesora, je mapovaná na zbernici inštrukcií v rozsahu 0x4007_0000 až 0x4007_FFFF.</w:t>
      </w:r>
    </w:p>
    <w:p w14:paraId="6C6305F2" w14:textId="77777777" w:rsidR="004E01F2" w:rsidRDefault="000F780F" w:rsidP="000F780F">
      <w:pPr>
        <w:jc w:val="both"/>
      </w:pPr>
      <w:r w:rsidRPr="000F780F">
        <w:t>Zostávajúca časť SRAM0 je alokovaná tiež na zbernici inštrukcií v rozsahu 0x4008_0000 až</w:t>
      </w:r>
      <w:r w:rsidR="007067E2">
        <w:t> </w:t>
      </w:r>
      <w:r w:rsidRPr="000F780F">
        <w:t xml:space="preserve">0x4009_FFFF. Pamäť SRAM1 má veľkosť 128 </w:t>
      </w:r>
      <w:proofErr w:type="spellStart"/>
      <w:r w:rsidRPr="000F780F">
        <w:t>kB</w:t>
      </w:r>
      <w:proofErr w:type="spellEnd"/>
      <w:r w:rsidR="00C26848">
        <w:t xml:space="preserve">, je k nej </w:t>
      </w:r>
      <w:r w:rsidRPr="000F780F">
        <w:t>možné pristupovať cez inštrukčnú i</w:t>
      </w:r>
      <w:r w:rsidR="007067E2">
        <w:t> </w:t>
      </w:r>
      <w:r w:rsidRPr="000F780F">
        <w:t>dátovú zbernicu. Na dátovej má mapovanie 0x3FFE_0000 až 0x3FFF_FFFF a na inštrukčnej s</w:t>
      </w:r>
      <w:r w:rsidR="007067E2">
        <w:t> </w:t>
      </w:r>
      <w:r w:rsidRPr="000F780F">
        <w:t xml:space="preserve">0x400A_0000 až 0x400B_FFFF. Pamäť SRAM2 má vyhradenú veľkosť 200 </w:t>
      </w:r>
      <w:proofErr w:type="spellStart"/>
      <w:r w:rsidRPr="000F780F">
        <w:t>kB</w:t>
      </w:r>
      <w:proofErr w:type="spellEnd"/>
      <w:r w:rsidRPr="000F780F">
        <w:t>, je mapovaná na</w:t>
      </w:r>
      <w:r w:rsidR="007067E2">
        <w:t> </w:t>
      </w:r>
      <w:r w:rsidRPr="000F780F">
        <w:t xml:space="preserve">dátovej zbernici pre rozsah 0x3FFA_E000 až 0x3FFD_FFFF. Je k nej možné pristúpiť cez akékoľvek jadro procesora. </w:t>
      </w:r>
    </w:p>
    <w:p w14:paraId="0D19A5D5" w14:textId="393D30E0" w:rsidR="007D5E51" w:rsidRDefault="000F780F" w:rsidP="000F780F">
      <w:pPr>
        <w:jc w:val="both"/>
      </w:pPr>
      <w:r w:rsidRPr="000F780F">
        <w:t xml:space="preserve">DMA používa rovnakú adresáciu ako procesor dátovej zbernice pre zápis a čítanie do SRAM1 (0x3FFE_0000 až 0x3FFF_FFFF) a SRAM2 (0x3FFA_E000 až 0x3FFD_FFFF). </w:t>
      </w:r>
      <w:r w:rsidR="004E01F2">
        <w:t xml:space="preserve">Priamy prístup k pamäti využíva </w:t>
      </w:r>
      <w:r w:rsidRPr="000F780F">
        <w:t>celkom trinásť zberníc: UART0, UART1, UART2, SPI1</w:t>
      </w:r>
      <w:r w:rsidR="003D2BCD">
        <w:t xml:space="preserve"> (</w:t>
      </w:r>
      <w:r w:rsidR="003D2BCD">
        <w:rPr>
          <w:rStyle w:val="st"/>
        </w:rPr>
        <w:t>Synchrónne sériové periférne rozhranie</w:t>
      </w:r>
      <w:r w:rsidR="003D2BCD">
        <w:t>)</w:t>
      </w:r>
      <w:r w:rsidRPr="000F780F">
        <w:t xml:space="preserve">, SPI2, SPI3, I2S0, I2S1, SDIO, </w:t>
      </w:r>
      <w:proofErr w:type="spellStart"/>
      <w:r w:rsidRPr="000F780F">
        <w:t>Slave</w:t>
      </w:r>
      <w:proofErr w:type="spellEnd"/>
      <w:r w:rsidRPr="000F780F">
        <w:t xml:space="preserve"> SDMMC, EMAC, Bluetooth, WiFi. RTC FAST ja pamäť typu SRAM a má veľkosť 8 </w:t>
      </w:r>
      <w:proofErr w:type="spellStart"/>
      <w:r w:rsidRPr="000F780F">
        <w:t>kB</w:t>
      </w:r>
      <w:proofErr w:type="spellEnd"/>
      <w:r w:rsidRPr="000F780F">
        <w:t>. Čítať a zapisovať do nej môže iba PRO_CPU, procesor APP_CPU nemá k pamäti prístup. Je adresovaná 0x3FF8_0000 až 0x3FF8_1FFF na dátovej zbernici, respektíve na</w:t>
      </w:r>
      <w:r w:rsidR="007067E2">
        <w:t> </w:t>
      </w:r>
      <w:r w:rsidRPr="000F780F">
        <w:t>0x400C_0000 až 0x400C_1FFF na zbernici inštrukcií. RTC SLOW pamäť má rovnakú veľkosť ako</w:t>
      </w:r>
      <w:r w:rsidR="00E02FA0">
        <w:t> </w:t>
      </w:r>
      <w:r w:rsidRPr="000F780F">
        <w:t xml:space="preserve">RTC FAST. </w:t>
      </w:r>
    </w:p>
    <w:p w14:paraId="0B13F246" w14:textId="1626BE80" w:rsidR="00142BDF" w:rsidRDefault="000F780F" w:rsidP="000F780F">
      <w:pPr>
        <w:jc w:val="both"/>
      </w:pPr>
      <w:r w:rsidRPr="000F780F">
        <w:t xml:space="preserve">Pamäť je mapovaná </w:t>
      </w:r>
      <w:r w:rsidR="007D5E51">
        <w:t xml:space="preserve">v rozsahu </w:t>
      </w:r>
      <w:r w:rsidRPr="000F780F">
        <w:t xml:space="preserve">0x5000_0000 až 0x5000_1FFF na dátovej i inštrukčnej zbernici zároveň. K tejto pamäti môžu však pristupovať oba procesory </w:t>
      </w:r>
      <w:proofErr w:type="spellStart"/>
      <w:r w:rsidRPr="000F780F">
        <w:t>Xtensa</w:t>
      </w:r>
      <w:proofErr w:type="spellEnd"/>
      <w:r w:rsidRPr="000F780F">
        <w:t>. V prípade využívania ULP</w:t>
      </w:r>
      <w:r w:rsidR="003D2BCD">
        <w:t xml:space="preserve"> (</w:t>
      </w:r>
      <w:r w:rsidR="003D2BCD">
        <w:rPr>
          <w:rStyle w:val="st"/>
        </w:rPr>
        <w:t>Režim nízkeho odberu elektrickej energie</w:t>
      </w:r>
      <w:r w:rsidR="003D2BCD">
        <w:t>)</w:t>
      </w:r>
      <w:r w:rsidRPr="000F780F">
        <w:t xml:space="preserve"> koprocesora je táto pamäť vyhradená pre neho a slúži na uloženie jeho programu, odkiaľ ho spúšťa</w:t>
      </w:r>
      <w:r w:rsidR="007D5E51">
        <w:t>.</w:t>
      </w:r>
    </w:p>
    <w:p w14:paraId="06A6463C" w14:textId="77777777" w:rsidR="0026049B" w:rsidRPr="00634ED8" w:rsidRDefault="000F780F" w:rsidP="00EE298B">
      <w:pPr>
        <w:pStyle w:val="2Nadpis"/>
        <w:rPr>
          <w:rFonts w:cstheme="majorHAnsi"/>
        </w:rPr>
      </w:pPr>
      <w:bookmarkStart w:id="19" w:name="_Toc69660960"/>
      <w:r w:rsidRPr="00634ED8">
        <w:rPr>
          <w:rFonts w:cstheme="majorHAnsi"/>
        </w:rPr>
        <w:t>Externá pamäť</w:t>
      </w:r>
      <w:bookmarkEnd w:id="19"/>
      <w:r w:rsidRPr="00634ED8">
        <w:rPr>
          <w:rFonts w:cstheme="majorHAnsi"/>
        </w:rPr>
        <w:t xml:space="preserve"> </w:t>
      </w:r>
    </w:p>
    <w:p w14:paraId="2527440B" w14:textId="77777777" w:rsidR="00EB11ED" w:rsidRDefault="000F780F" w:rsidP="000F780F">
      <w:pPr>
        <w:jc w:val="both"/>
      </w:pPr>
      <w:r w:rsidRPr="000F780F">
        <w:t xml:space="preserve">K </w:t>
      </w:r>
      <w:proofErr w:type="spellStart"/>
      <w:r w:rsidRPr="000F780F">
        <w:t>mikrokontroléru</w:t>
      </w:r>
      <w:proofErr w:type="spellEnd"/>
      <w:r w:rsidRPr="000F780F">
        <w:t xml:space="preserve"> ESP32 je možné pripojiť externú pamäť typu </w:t>
      </w:r>
      <w:proofErr w:type="spellStart"/>
      <w:r w:rsidRPr="000F780F">
        <w:t>flash</w:t>
      </w:r>
      <w:proofErr w:type="spellEnd"/>
      <w:r w:rsidRPr="000F780F">
        <w:t xml:space="preserve"> a SRAM cez QSPI </w:t>
      </w:r>
      <w:r w:rsidR="0007244B">
        <w:t>(</w:t>
      </w:r>
      <w:r w:rsidR="0007244B">
        <w:rPr>
          <w:rStyle w:val="st"/>
        </w:rPr>
        <w:t>Štandard pre štvornásobné zrýchlenie SPI zbernice</w:t>
      </w:r>
      <w:r w:rsidR="0007244B">
        <w:t xml:space="preserve">) </w:t>
      </w:r>
      <w:r w:rsidRPr="000F780F">
        <w:t xml:space="preserve">zbernicu. Procesor </w:t>
      </w:r>
      <w:proofErr w:type="spellStart"/>
      <w:r w:rsidRPr="000F780F">
        <w:t>Xtensa</w:t>
      </w:r>
      <w:proofErr w:type="spellEnd"/>
      <w:r w:rsidRPr="000F780F">
        <w:t xml:space="preserve"> </w:t>
      </w:r>
      <w:proofErr w:type="spellStart"/>
      <w:r w:rsidRPr="000F780F">
        <w:t>mikrokontroléru</w:t>
      </w:r>
      <w:proofErr w:type="spellEnd"/>
      <w:r w:rsidRPr="000F780F">
        <w:t xml:space="preserve"> ESP32 pristupuje k externej pamäti cez Cache a MMU (Jednotka správy pamäte). Na základe dostupného adresného priestoru je možné využiť maximálne 16 MB externej </w:t>
      </w:r>
      <w:proofErr w:type="spellStart"/>
      <w:r w:rsidRPr="000F780F">
        <w:t>flash</w:t>
      </w:r>
      <w:proofErr w:type="spellEnd"/>
      <w:r w:rsidRPr="000F780F">
        <w:t xml:space="preserve"> pamäte a 8 MB externej SRAM pamäte. </w:t>
      </w:r>
    </w:p>
    <w:p w14:paraId="60848BA1" w14:textId="49ADFCEA" w:rsidR="00142BDF" w:rsidRDefault="000F780F" w:rsidP="000F780F">
      <w:pPr>
        <w:jc w:val="both"/>
      </w:pPr>
      <w:r w:rsidRPr="000F780F">
        <w:t xml:space="preserve">Externá SRAM pamäť sa pripája paralelne k existujúcej externej </w:t>
      </w:r>
      <w:proofErr w:type="spellStart"/>
      <w:r w:rsidRPr="000F780F">
        <w:t>flash</w:t>
      </w:r>
      <w:proofErr w:type="spellEnd"/>
      <w:r w:rsidRPr="000F780F">
        <w:t xml:space="preserve"> pamäti. ESP32 podporuje viacero typov SRAM pamätí, avšak </w:t>
      </w:r>
      <w:r w:rsidR="000D341A">
        <w:t>vývojársky</w:t>
      </w:r>
      <w:r w:rsidRPr="000F780F">
        <w:t xml:space="preserve"> </w:t>
      </w:r>
      <w:proofErr w:type="spellStart"/>
      <w:r w:rsidRPr="000F780F">
        <w:t>framework</w:t>
      </w:r>
      <w:proofErr w:type="spellEnd"/>
      <w:r w:rsidRPr="000F780F">
        <w:t xml:space="preserve"> ESP-IDF podporuje iba externá SRAM z</w:t>
      </w:r>
      <w:r w:rsidR="00E02FA0">
        <w:t> </w:t>
      </w:r>
      <w:r w:rsidRPr="000F780F">
        <w:t xml:space="preserve">vlastnej produkcie </w:t>
      </w:r>
      <w:proofErr w:type="spellStart"/>
      <w:r w:rsidRPr="000F780F">
        <w:t>Espressif</w:t>
      </w:r>
      <w:proofErr w:type="spellEnd"/>
      <w:r w:rsidRPr="000F780F">
        <w:t xml:space="preserve"> Systems s výrobným označením ESP-PSRAM32, ESP-PSRAM64. </w:t>
      </w:r>
    </w:p>
    <w:p w14:paraId="4E05207C" w14:textId="6E3A2F04" w:rsidR="00977ACB" w:rsidRDefault="000F780F" w:rsidP="000F780F">
      <w:pPr>
        <w:jc w:val="both"/>
      </w:pPr>
      <w:r w:rsidRPr="000F780F">
        <w:t>Externú SRAM pamäť označujeme aj ako PSRA</w:t>
      </w:r>
      <w:r w:rsidR="00776CA3">
        <w:t>M</w:t>
      </w:r>
      <w:r w:rsidRPr="000F780F">
        <w:t>. Alokácia PSRAM pamäte začína od ofsetu 0x3F80</w:t>
      </w:r>
      <w:r w:rsidR="00776CA3">
        <w:t>_</w:t>
      </w:r>
      <w:r w:rsidRPr="000F780F">
        <w:t xml:space="preserve">0000 (v prípade 4 MB </w:t>
      </w:r>
      <w:proofErr w:type="spellStart"/>
      <w:r w:rsidRPr="000F780F">
        <w:t>flash</w:t>
      </w:r>
      <w:proofErr w:type="spellEnd"/>
      <w:r w:rsidRPr="000F780F">
        <w:t xml:space="preserve"> pamäte). PSRAM obsluhuje používateľská aplikácia, zodpovedá </w:t>
      </w:r>
      <w:r w:rsidRPr="000F780F">
        <w:lastRenderedPageBreak/>
        <w:t xml:space="preserve">za správu pamäte, obsluhu vyrovnávacej pamäte. Externá </w:t>
      </w:r>
      <w:proofErr w:type="spellStart"/>
      <w:r w:rsidRPr="000F780F">
        <w:t>flash</w:t>
      </w:r>
      <w:proofErr w:type="spellEnd"/>
      <w:r w:rsidRPr="000F780F">
        <w:t xml:space="preserve"> pamäť je typom energeticky nezávislej pamäte. Dáta, ktoré sú do nej zapísané sú dostupné aj po odpojení a pripojení jej</w:t>
      </w:r>
      <w:r w:rsidR="001C466A">
        <w:t> </w:t>
      </w:r>
      <w:r w:rsidRPr="000F780F">
        <w:t xml:space="preserve">napájania. Pamäť typu </w:t>
      </w:r>
      <w:proofErr w:type="spellStart"/>
      <w:r w:rsidRPr="000F780F">
        <w:t>flash</w:t>
      </w:r>
      <w:proofErr w:type="spellEnd"/>
      <w:r w:rsidRPr="000F780F">
        <w:t xml:space="preserve"> je v prípade </w:t>
      </w:r>
      <w:proofErr w:type="spellStart"/>
      <w:r w:rsidRPr="000F780F">
        <w:t>mikrokontroléru</w:t>
      </w:r>
      <w:proofErr w:type="spellEnd"/>
      <w:r w:rsidRPr="000F780F">
        <w:t xml:space="preserve"> ESP32 obsiahnutá v samostatnom čipe, ktorý je s hlavným procesorom prepojený cez SPI zbernicu, ktorou sa dáta prenášajú. </w:t>
      </w:r>
    </w:p>
    <w:p w14:paraId="4EFD9E89" w14:textId="27F9C408" w:rsidR="00142BDF" w:rsidRDefault="000F780F" w:rsidP="000F780F">
      <w:pPr>
        <w:jc w:val="both"/>
      </w:pPr>
      <w:r w:rsidRPr="000F780F">
        <w:t xml:space="preserve">Veľkosť </w:t>
      </w:r>
      <w:proofErr w:type="spellStart"/>
      <w:r w:rsidRPr="000F780F">
        <w:t>flash</w:t>
      </w:r>
      <w:proofErr w:type="spellEnd"/>
      <w:r w:rsidRPr="000F780F">
        <w:t xml:space="preserve"> pamäte, ktorá je na ESP32 osadená je najčastejšie 4 MB s možnosťou jej rozšírenia na 16 MB. Do </w:t>
      </w:r>
      <w:proofErr w:type="spellStart"/>
      <w:r w:rsidRPr="000F780F">
        <w:t>flash</w:t>
      </w:r>
      <w:proofErr w:type="spellEnd"/>
      <w:r w:rsidRPr="000F780F">
        <w:t xml:space="preserve"> pamäte je možné zapísať používateľský program (aj viacero, ak existujú dostupné partície s podporou bootovania, ich typ sa v tabuľke partícii označuje ako </w:t>
      </w:r>
      <w:proofErr w:type="spellStart"/>
      <w:r w:rsidRPr="000F780F">
        <w:t>app</w:t>
      </w:r>
      <w:proofErr w:type="spellEnd"/>
      <w:r w:rsidRPr="000F780F">
        <w:t>), tabuľku part</w:t>
      </w:r>
      <w:r w:rsidR="00DE27C3">
        <w:t>í</w:t>
      </w:r>
      <w:r w:rsidRPr="000F780F">
        <w:t>c</w:t>
      </w:r>
      <w:r w:rsidR="00DE27C3">
        <w:t>i</w:t>
      </w:r>
      <w:r w:rsidRPr="000F780F">
        <w:t xml:space="preserve">i, ktorá umožňuje logické rozdelenie </w:t>
      </w:r>
      <w:proofErr w:type="spellStart"/>
      <w:r w:rsidRPr="000F780F">
        <w:t>flash</w:t>
      </w:r>
      <w:proofErr w:type="spellEnd"/>
      <w:r w:rsidRPr="000F780F">
        <w:t xml:space="preserve"> pamäte na </w:t>
      </w:r>
      <w:proofErr w:type="spellStart"/>
      <w:r w:rsidRPr="000F780F">
        <w:t>bootovateľné</w:t>
      </w:r>
      <w:proofErr w:type="spellEnd"/>
      <w:r w:rsidRPr="000F780F">
        <w:t xml:space="preserve"> partície s firmvérom, oddiel </w:t>
      </w:r>
      <w:proofErr w:type="spellStart"/>
      <w:r w:rsidRPr="000F780F">
        <w:t>Bootloadera</w:t>
      </w:r>
      <w:proofErr w:type="spellEnd"/>
      <w:r w:rsidRPr="000F780F">
        <w:t xml:space="preserve"> (zavádzača) a SPIFFS </w:t>
      </w:r>
      <w:proofErr w:type="spellStart"/>
      <w:r w:rsidRPr="000F780F">
        <w:t>filesystému</w:t>
      </w:r>
      <w:proofErr w:type="spellEnd"/>
      <w:r w:rsidRPr="000F780F">
        <w:t xml:space="preserve">. </w:t>
      </w:r>
    </w:p>
    <w:p w14:paraId="1930AEAC" w14:textId="2DA0843C" w:rsidR="004E01F2" w:rsidRDefault="000F780F" w:rsidP="004E01F2">
      <w:pPr>
        <w:jc w:val="both"/>
      </w:pPr>
      <w:r w:rsidRPr="000F780F">
        <w:t xml:space="preserve">Do </w:t>
      </w:r>
      <w:proofErr w:type="spellStart"/>
      <w:r w:rsidRPr="000F780F">
        <w:t>flash</w:t>
      </w:r>
      <w:proofErr w:type="spellEnd"/>
      <w:r w:rsidRPr="000F780F">
        <w:t xml:space="preserve"> pamäte je možné zapísať aj rôzne dáta a súbory (do SPIFFS </w:t>
      </w:r>
      <w:proofErr w:type="spellStart"/>
      <w:r w:rsidRPr="000F780F">
        <w:t>filesystému</w:t>
      </w:r>
      <w:proofErr w:type="spellEnd"/>
      <w:r w:rsidRPr="000F780F">
        <w:t xml:space="preserve">), ku ktorým môže pristupovať </w:t>
      </w:r>
      <w:proofErr w:type="spellStart"/>
      <w:r w:rsidRPr="000F780F">
        <w:t>mikrokontróler</w:t>
      </w:r>
      <w:proofErr w:type="spellEnd"/>
      <w:r w:rsidRPr="000F780F">
        <w:t xml:space="preserve"> v užívateľskej aplikácii. Najčastejšie sú to konfigurácie, obrázky, textové súbory, kaskádové štýly, súbory </w:t>
      </w:r>
      <w:proofErr w:type="spellStart"/>
      <w:r w:rsidRPr="000F780F">
        <w:t>Javascriptu</w:t>
      </w:r>
      <w:proofErr w:type="spellEnd"/>
      <w:r w:rsidRPr="000F780F">
        <w:t xml:space="preserve">, ktoré je možné použiť vo vlastnej používateľskej aplikácii napríklad pri implementácii </w:t>
      </w:r>
      <w:r w:rsidR="001E7AAD">
        <w:t>HTTP</w:t>
      </w:r>
      <w:r w:rsidR="0007244B">
        <w:t xml:space="preserve"> (</w:t>
      </w:r>
      <w:r w:rsidR="0007244B">
        <w:rPr>
          <w:rStyle w:val="st"/>
        </w:rPr>
        <w:t>Hypertextový prenosový protokol</w:t>
      </w:r>
      <w:r w:rsidR="0007244B">
        <w:t>)</w:t>
      </w:r>
      <w:r w:rsidRPr="000F780F">
        <w:t xml:space="preserve"> </w:t>
      </w:r>
      <w:proofErr w:type="spellStart"/>
      <w:r w:rsidRPr="000F780F">
        <w:t>webservera</w:t>
      </w:r>
      <w:proofErr w:type="spellEnd"/>
      <w:r w:rsidRPr="000F780F">
        <w:t xml:space="preserve"> bežiaceho na platforme ESP32, ktorá má všetky zdroje HTML</w:t>
      </w:r>
      <w:r w:rsidR="0007244B">
        <w:t xml:space="preserve"> (</w:t>
      </w:r>
      <w:r w:rsidR="0007244B">
        <w:rPr>
          <w:rStyle w:val="st"/>
        </w:rPr>
        <w:t>Hypertextový značkovací jazyk</w:t>
      </w:r>
      <w:r w:rsidR="0007244B">
        <w:t>)</w:t>
      </w:r>
      <w:r w:rsidRPr="000F780F">
        <w:t xml:space="preserve"> stránky uložené vo vlastnej pamäti.</w:t>
      </w:r>
    </w:p>
    <w:p w14:paraId="7B15C877" w14:textId="5B7C5CF5" w:rsidR="00142BDF" w:rsidRPr="00634ED8" w:rsidRDefault="001F2F86" w:rsidP="00EE298B">
      <w:pPr>
        <w:pStyle w:val="2Nadpis"/>
        <w:rPr>
          <w:rFonts w:cstheme="majorHAnsi"/>
        </w:rPr>
      </w:pPr>
      <w:bookmarkStart w:id="20" w:name="_Toc69660961"/>
      <w:r w:rsidRPr="00634ED8">
        <w:rPr>
          <w:rFonts w:cstheme="majorHAnsi"/>
        </w:rPr>
        <w:t>Tabuľka partícii</w:t>
      </w:r>
      <w:bookmarkEnd w:id="20"/>
    </w:p>
    <w:p w14:paraId="77AB7459" w14:textId="2AC0F4A1" w:rsidR="00142BDF" w:rsidRDefault="000F780F" w:rsidP="000F780F">
      <w:pPr>
        <w:jc w:val="both"/>
      </w:pPr>
      <w:proofErr w:type="spellStart"/>
      <w:r w:rsidRPr="000F780F">
        <w:t>Mikrokontróler</w:t>
      </w:r>
      <w:proofErr w:type="spellEnd"/>
      <w:r w:rsidRPr="000F780F">
        <w:t xml:space="preserve"> ESP32 dokáže mať niekoľko na sebe nezávislých partícii uložených vo </w:t>
      </w:r>
      <w:proofErr w:type="spellStart"/>
      <w:r w:rsidRPr="000F780F">
        <w:t>flash</w:t>
      </w:r>
      <w:proofErr w:type="spellEnd"/>
      <w:r w:rsidRPr="000F780F">
        <w:t xml:space="preserve"> pamäti. Na preddefinovanom ofsete vo </w:t>
      </w:r>
      <w:proofErr w:type="spellStart"/>
      <w:r w:rsidRPr="000F780F">
        <w:t>flash</w:t>
      </w:r>
      <w:proofErr w:type="spellEnd"/>
      <w:r w:rsidRPr="000F780F">
        <w:t xml:space="preserve"> pamäte - štandardne 0x8000 je zapísaná tabuľka partícii [</w:t>
      </w:r>
      <w:r w:rsidR="009428FF">
        <w:t>1</w:t>
      </w:r>
      <w:r w:rsidR="007F318B">
        <w:t>6</w:t>
      </w:r>
      <w:r w:rsidRPr="000F780F">
        <w:t xml:space="preserve">], ktorá rozdeľuje priestor vo </w:t>
      </w:r>
      <w:proofErr w:type="spellStart"/>
      <w:r w:rsidRPr="000F780F">
        <w:t>flash</w:t>
      </w:r>
      <w:proofErr w:type="spellEnd"/>
      <w:r w:rsidRPr="000F780F">
        <w:t xml:space="preserve"> pamäti na logické celky, kde je každá partícia opísaná svoji názvom, typom (rozdeľujeme systémové, </w:t>
      </w:r>
      <w:proofErr w:type="spellStart"/>
      <w:r w:rsidRPr="000F780F">
        <w:t>bootovateľné</w:t>
      </w:r>
      <w:proofErr w:type="spellEnd"/>
      <w:r w:rsidRPr="000F780F">
        <w:t xml:space="preserve">, dátové partície a iné druhy), začiatočným ofsetom a veľkosťou.. Tabuľka má pevnú veľkosť, do ktorej sa zmestí </w:t>
      </w:r>
      <w:r w:rsidR="0019537F">
        <w:t>o</w:t>
      </w:r>
      <w:r w:rsidRPr="000F780F">
        <w:t xml:space="preserve">pis až 95 partícii. </w:t>
      </w:r>
    </w:p>
    <w:p w14:paraId="6DDD0A87" w14:textId="69B02C3A" w:rsidR="0065386C" w:rsidRDefault="000F780F" w:rsidP="00C86F99">
      <w:pPr>
        <w:jc w:val="both"/>
      </w:pPr>
      <w:r w:rsidRPr="000F780F">
        <w:t xml:space="preserve">Tabuľka partícii v rozhraní ESP-IDF využíva dva štandardné typy, ktoré sa najčastejšie používajú - Single </w:t>
      </w:r>
      <w:proofErr w:type="spellStart"/>
      <w:r w:rsidRPr="000F780F">
        <w:t>Factory</w:t>
      </w:r>
      <w:proofErr w:type="spellEnd"/>
      <w:r w:rsidRPr="000F780F">
        <w:t xml:space="preserve"> </w:t>
      </w:r>
      <w:proofErr w:type="spellStart"/>
      <w:r w:rsidRPr="000F780F">
        <w:t>App</w:t>
      </w:r>
      <w:proofErr w:type="spellEnd"/>
      <w:r w:rsidRPr="000F780F">
        <w:t>, no OTA</w:t>
      </w:r>
      <w:r w:rsidR="002B3AA5">
        <w:t xml:space="preserve"> </w:t>
      </w:r>
      <w:r w:rsidRPr="000F780F">
        <w:t xml:space="preserve">a </w:t>
      </w:r>
      <w:proofErr w:type="spellStart"/>
      <w:r w:rsidRPr="000F780F">
        <w:t>Factory</w:t>
      </w:r>
      <w:proofErr w:type="spellEnd"/>
      <w:r w:rsidRPr="000F780F">
        <w:t xml:space="preserve"> </w:t>
      </w:r>
      <w:proofErr w:type="spellStart"/>
      <w:r w:rsidRPr="000F780F">
        <w:t>App</w:t>
      </w:r>
      <w:proofErr w:type="spellEnd"/>
      <w:r w:rsidRPr="000F780F">
        <w:t xml:space="preserve">, </w:t>
      </w:r>
      <w:proofErr w:type="spellStart"/>
      <w:r w:rsidRPr="000F780F">
        <w:t>two</w:t>
      </w:r>
      <w:proofErr w:type="spellEnd"/>
      <w:r w:rsidRPr="000F780F">
        <w:t xml:space="preserve"> OTA </w:t>
      </w:r>
      <w:proofErr w:type="spellStart"/>
      <w:r w:rsidRPr="000F780F">
        <w:t>definitions</w:t>
      </w:r>
      <w:proofErr w:type="spellEnd"/>
      <w:r w:rsidRPr="000F780F">
        <w:t>. Prvý menovaný typ je vhodný pre</w:t>
      </w:r>
      <w:r w:rsidR="00E02FA0">
        <w:t> </w:t>
      </w:r>
      <w:r w:rsidRPr="000F780F">
        <w:t>jeden firmvér, ktorý tvorí používateľská aplikácia. Pre metódy aktualizácie firmvéru s</w:t>
      </w:r>
      <w:r w:rsidR="007067E2">
        <w:t> </w:t>
      </w:r>
      <w:r w:rsidRPr="000F780F">
        <w:t xml:space="preserve">možnosťou jeho uloženia do inej dostupnej partície je vhodný druhý typ - </w:t>
      </w:r>
      <w:proofErr w:type="spellStart"/>
      <w:r w:rsidRPr="000F780F">
        <w:t>Factor</w:t>
      </w:r>
      <w:proofErr w:type="spellEnd"/>
      <w:r w:rsidRPr="000F780F">
        <w:t xml:space="preserve"> </w:t>
      </w:r>
      <w:proofErr w:type="spellStart"/>
      <w:r w:rsidRPr="000F780F">
        <w:t>App</w:t>
      </w:r>
      <w:proofErr w:type="spellEnd"/>
      <w:r w:rsidRPr="000F780F">
        <w:t xml:space="preserve">, </w:t>
      </w:r>
      <w:proofErr w:type="spellStart"/>
      <w:r w:rsidRPr="000F780F">
        <w:t>two</w:t>
      </w:r>
      <w:proofErr w:type="spellEnd"/>
      <w:r w:rsidRPr="000F780F">
        <w:t xml:space="preserve"> OTA </w:t>
      </w:r>
      <w:proofErr w:type="spellStart"/>
      <w:r w:rsidRPr="000F780F">
        <w:t>definitions</w:t>
      </w:r>
      <w:proofErr w:type="spellEnd"/>
      <w:r w:rsidRPr="000F780F">
        <w:t xml:space="preserve">, ktorý umožňuje okrem hlavnej aplikácie firmvéru spúšťať aj firmvér uložený na dvoch </w:t>
      </w:r>
      <w:proofErr w:type="spellStart"/>
      <w:r w:rsidRPr="000F780F">
        <w:t>bootovateľných</w:t>
      </w:r>
      <w:proofErr w:type="spellEnd"/>
      <w:r w:rsidRPr="000F780F">
        <w:t xml:space="preserve"> OTA partíciách, celkovo tri firmvéry.</w:t>
      </w:r>
      <w:r w:rsidR="007A52A2">
        <w:t xml:space="preserve"> </w:t>
      </w:r>
    </w:p>
    <w:p w14:paraId="013196A5" w14:textId="2D3EB4D1" w:rsidR="00C86F99" w:rsidRDefault="007A52A2" w:rsidP="00C86F99">
      <w:pPr>
        <w:jc w:val="both"/>
      </w:pPr>
      <w:r>
        <w:t xml:space="preserve">Každá </w:t>
      </w:r>
      <w:proofErr w:type="spellStart"/>
      <w:r>
        <w:t>bootovateľná</w:t>
      </w:r>
      <w:proofErr w:type="spellEnd"/>
      <w:r>
        <w:t xml:space="preserve"> (aplikačná) partícia má štandardne veľkosť 1MB pre program. Tento typ schémy partícii som využil aj v mojej diplomovej práci</w:t>
      </w:r>
      <w:r w:rsidR="0065386C">
        <w:t>, nakoľko OTA aktualizáciu využívam</w:t>
      </w:r>
      <w:r>
        <w:t>.</w:t>
      </w:r>
      <w:r w:rsidR="000F780F" w:rsidRPr="000F780F">
        <w:t xml:space="preserve"> V</w:t>
      </w:r>
      <w:r w:rsidR="007067E2">
        <w:t> </w:t>
      </w:r>
      <w:r w:rsidR="000F780F" w:rsidRPr="000F780F">
        <w:t xml:space="preserve">prípade tohto typu s viacnásobnou </w:t>
      </w:r>
      <w:proofErr w:type="spellStart"/>
      <w:r w:rsidR="000F780F" w:rsidRPr="000F780F">
        <w:t>bootovateľnom</w:t>
      </w:r>
      <w:proofErr w:type="spellEnd"/>
      <w:r w:rsidR="000F780F" w:rsidRPr="000F780F">
        <w:t xml:space="preserve"> partíciou je do tabuľky pridaná aj partícia OTA_DATA, ktorá </w:t>
      </w:r>
      <w:r w:rsidR="0019537F">
        <w:t>o</w:t>
      </w:r>
      <w:r w:rsidR="000F780F" w:rsidRPr="000F780F">
        <w:t xml:space="preserve">pisuje príznak pre </w:t>
      </w:r>
      <w:proofErr w:type="spellStart"/>
      <w:r w:rsidR="000F780F" w:rsidRPr="000F780F">
        <w:t>Bootloader</w:t>
      </w:r>
      <w:proofErr w:type="spellEnd"/>
      <w:r w:rsidR="000F780F" w:rsidRPr="000F780F">
        <w:t xml:space="preserve"> (zavádzač), ktorý firmvér má prioritne bootovať.</w:t>
      </w:r>
    </w:p>
    <w:p w14:paraId="4E15A726" w14:textId="286C6DCD" w:rsidR="00EB48FD" w:rsidRDefault="000F780F" w:rsidP="000F780F">
      <w:pPr>
        <w:jc w:val="both"/>
      </w:pPr>
      <w:r w:rsidRPr="000F780F">
        <w:lastRenderedPageBreak/>
        <w:t>Ak je OTA_DATA prázdna, bootuje sa továrenská verzia</w:t>
      </w:r>
      <w:r w:rsidR="00894325">
        <w:t xml:space="preserve"> z partície FACTORY</w:t>
      </w:r>
      <w:r w:rsidRPr="000F780F">
        <w:t>, čo je firmvér, ktorý je možné nahrať iba prostredníctvom USB-UART</w:t>
      </w:r>
      <w:r w:rsidR="00F46970">
        <w:t xml:space="preserve"> </w:t>
      </w:r>
      <w:r w:rsidRPr="000F780F">
        <w:t xml:space="preserve">rozhrania. Okrem </w:t>
      </w:r>
      <w:proofErr w:type="spellStart"/>
      <w:r w:rsidRPr="000F780F">
        <w:t>firmvérových</w:t>
      </w:r>
      <w:proofErr w:type="spellEnd"/>
      <w:r w:rsidRPr="000F780F">
        <w:t xml:space="preserve"> partícii sú v tabuľke partícii zapísané aj iné partície dátového a konfiguračného významu.</w:t>
      </w:r>
      <w:r w:rsidR="00B978AF">
        <w:t xml:space="preserve"> Štandardná tabuľka partícii pre OTA aplikácie má celkovo tri </w:t>
      </w:r>
      <w:proofErr w:type="spellStart"/>
      <w:r w:rsidR="00B978AF">
        <w:t>bootovate</w:t>
      </w:r>
      <w:r w:rsidR="007223F4">
        <w:t>ľ</w:t>
      </w:r>
      <w:r w:rsidR="00B978AF">
        <w:t>né</w:t>
      </w:r>
      <w:proofErr w:type="spellEnd"/>
      <w:r w:rsidR="00B978AF">
        <w:t xml:space="preserve"> partície označené ako aplikačné (APP). </w:t>
      </w:r>
    </w:p>
    <w:p w14:paraId="64164684" w14:textId="573D82E1" w:rsidR="00B978AF" w:rsidRPr="00EB48FD" w:rsidRDefault="00B978AF" w:rsidP="000F780F">
      <w:pPr>
        <w:jc w:val="both"/>
        <w:rPr>
          <w:b/>
          <w:bCs/>
        </w:rPr>
      </w:pPr>
      <w:r w:rsidRPr="00EB48FD">
        <w:rPr>
          <w:b/>
          <w:bCs/>
        </w:rPr>
        <w:t xml:space="preserve">Tabuľka </w:t>
      </w:r>
      <w:r w:rsidR="00EB48FD" w:rsidRPr="00EB48FD">
        <w:rPr>
          <w:b/>
          <w:bCs/>
        </w:rPr>
        <w:t xml:space="preserve">partícii </w:t>
      </w:r>
      <w:r w:rsidRPr="00EB48FD">
        <w:rPr>
          <w:b/>
          <w:bCs/>
        </w:rPr>
        <w:t>je zapísaná v .</w:t>
      </w:r>
      <w:proofErr w:type="spellStart"/>
      <w:r w:rsidRPr="00EB48FD">
        <w:rPr>
          <w:b/>
          <w:bCs/>
        </w:rPr>
        <w:t>csv</w:t>
      </w:r>
      <w:proofErr w:type="spellEnd"/>
      <w:r w:rsidRPr="00EB48FD">
        <w:rPr>
          <w:b/>
          <w:bCs/>
        </w:rPr>
        <w:t xml:space="preserve"> formáte:</w:t>
      </w:r>
    </w:p>
    <w:p w14:paraId="36142027" w14:textId="1052F247" w:rsidR="00B978AF" w:rsidRPr="008810E7" w:rsidRDefault="00B978AF" w:rsidP="008810E7">
      <w:pPr>
        <w:ind w:left="708"/>
        <w:rPr>
          <w:rFonts w:ascii="Times New Roman" w:hAnsi="Times New Roman" w:cs="Times New Roman"/>
        </w:rPr>
      </w:pPr>
      <w:r w:rsidRPr="008810E7">
        <w:rPr>
          <w:rFonts w:ascii="Times New Roman" w:hAnsi="Times New Roman" w:cs="Times New Roman"/>
          <w:sz w:val="18"/>
          <w:szCs w:val="18"/>
        </w:rPr>
        <w:t xml:space="preserve"># ESP-IDF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Partition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 Table </w:t>
      </w:r>
      <w:r w:rsidRPr="008810E7">
        <w:rPr>
          <w:rFonts w:ascii="Times New Roman" w:hAnsi="Times New Roman" w:cs="Times New Roman"/>
          <w:sz w:val="18"/>
          <w:szCs w:val="18"/>
        </w:rPr>
        <w:br/>
        <w:t xml:space="preserve">#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Name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 Type,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SubType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Offset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Size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Flags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 </w:t>
      </w:r>
      <w:r w:rsidRPr="008810E7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nvs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   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nvs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   0x9000,  0x4000, </w:t>
      </w:r>
      <w:r w:rsidRPr="008810E7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otadata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ota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   0xd000,  0x2000, </w:t>
      </w:r>
      <w:r w:rsidRPr="008810E7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phy_init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phy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   0xf000,  0x1000, </w:t>
      </w:r>
      <w:r w:rsidRPr="008810E7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factory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app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factory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0x10000,  1M, </w:t>
      </w:r>
      <w:r w:rsidRPr="008810E7">
        <w:rPr>
          <w:rFonts w:ascii="Times New Roman" w:hAnsi="Times New Roman" w:cs="Times New Roman"/>
          <w:sz w:val="18"/>
          <w:szCs w:val="18"/>
        </w:rPr>
        <w:br/>
        <w:t xml:space="preserve">ota_0,   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app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 xml:space="preserve">,  ota_0,   0x110000, 1M, </w:t>
      </w:r>
      <w:r w:rsidRPr="008810E7">
        <w:rPr>
          <w:rFonts w:ascii="Times New Roman" w:hAnsi="Times New Roman" w:cs="Times New Roman"/>
          <w:sz w:val="18"/>
          <w:szCs w:val="18"/>
        </w:rPr>
        <w:br/>
        <w:t xml:space="preserve">ota_1,    </w:t>
      </w:r>
      <w:proofErr w:type="spellStart"/>
      <w:r w:rsidRPr="008810E7">
        <w:rPr>
          <w:rFonts w:ascii="Times New Roman" w:hAnsi="Times New Roman" w:cs="Times New Roman"/>
          <w:sz w:val="18"/>
          <w:szCs w:val="18"/>
        </w:rPr>
        <w:t>app</w:t>
      </w:r>
      <w:proofErr w:type="spellEnd"/>
      <w:r w:rsidRPr="008810E7">
        <w:rPr>
          <w:rFonts w:ascii="Times New Roman" w:hAnsi="Times New Roman" w:cs="Times New Roman"/>
          <w:sz w:val="18"/>
          <w:szCs w:val="18"/>
        </w:rPr>
        <w:t>,  ota_1,   0x210000, 1M,</w:t>
      </w:r>
      <w:r w:rsidR="00643F69" w:rsidRPr="008810E7">
        <w:rPr>
          <w:rFonts w:ascii="Times New Roman" w:hAnsi="Times New Roman" w:cs="Times New Roman"/>
        </w:rPr>
        <w:t xml:space="preserve"> </w:t>
      </w:r>
    </w:p>
    <w:p w14:paraId="3450CFB2" w14:textId="0962BDE4" w:rsidR="00492A95" w:rsidRDefault="00142BDF" w:rsidP="000F780F">
      <w:pPr>
        <w:jc w:val="both"/>
      </w:pPr>
      <w:r w:rsidRPr="00142BDF">
        <w:t>Tabuľku partícii je možné plne prispôsobiť pre potreby finálnej aplikácie. V prostredí ESP-IDF je</w:t>
      </w:r>
      <w:r w:rsidR="007067E2">
        <w:t> </w:t>
      </w:r>
      <w:r w:rsidRPr="00142BDF">
        <w:t xml:space="preserve">možné tabuľku partícii importovať </w:t>
      </w:r>
      <w:r w:rsidR="00B978AF">
        <w:t>v .</w:t>
      </w:r>
      <w:proofErr w:type="spellStart"/>
      <w:r w:rsidR="00B978AF">
        <w:t>csv</w:t>
      </w:r>
      <w:proofErr w:type="spellEnd"/>
      <w:r w:rsidR="00B978AF">
        <w:t xml:space="preserve"> formáte s vlastnou štruktúrou</w:t>
      </w:r>
      <w:r w:rsidR="00EB11ED">
        <w:t xml:space="preserve"> logického rozdelenia </w:t>
      </w:r>
      <w:proofErr w:type="spellStart"/>
      <w:r w:rsidR="00EB11ED">
        <w:t>flash</w:t>
      </w:r>
      <w:proofErr w:type="spellEnd"/>
      <w:r w:rsidR="00EB11ED">
        <w:t xml:space="preserve"> pamäte</w:t>
      </w:r>
      <w:r w:rsidRPr="00142BDF">
        <w:t xml:space="preserve">. </w:t>
      </w:r>
      <w:r w:rsidR="007820EF">
        <w:t xml:space="preserve">V procese kompilácie je tabuľka partícii skompilovaná do binárnej podoby. </w:t>
      </w:r>
      <w:r w:rsidRPr="00142BDF">
        <w:t>Každej partícii je možné priradiť aj značku (</w:t>
      </w:r>
      <w:proofErr w:type="spellStart"/>
      <w:r w:rsidRPr="00142BDF">
        <w:t>Flag</w:t>
      </w:r>
      <w:proofErr w:type="spellEnd"/>
      <w:r w:rsidRPr="00142BDF">
        <w:t>), ktorým je možné nastaviť partícii systémovú funkcionalitu, napríklad šifrovanie jej obsahu na danom ofsete</w:t>
      </w:r>
      <w:r w:rsidR="00AD3829">
        <w:t xml:space="preserve">, ak sa šifrovanie </w:t>
      </w:r>
      <w:proofErr w:type="spellStart"/>
      <w:r w:rsidR="00AD3829">
        <w:t>flash</w:t>
      </w:r>
      <w:proofErr w:type="spellEnd"/>
      <w:r w:rsidR="00AD3829">
        <w:t xml:space="preserve"> pamäte používa</w:t>
      </w:r>
      <w:r w:rsidRPr="00142BDF">
        <w:t xml:space="preserve">. </w:t>
      </w:r>
    </w:p>
    <w:p w14:paraId="6C9D2E90" w14:textId="750269C5" w:rsidR="00973E7E" w:rsidRDefault="00142BDF" w:rsidP="000F780F">
      <w:pPr>
        <w:jc w:val="both"/>
      </w:pPr>
      <w:proofErr w:type="spellStart"/>
      <w:r w:rsidRPr="00142BDF">
        <w:t>Bootovateľné</w:t>
      </w:r>
      <w:proofErr w:type="spellEnd"/>
      <w:r w:rsidRPr="00142BDF">
        <w:t xml:space="preserve"> partície (typ </w:t>
      </w:r>
      <w:proofErr w:type="spellStart"/>
      <w:r w:rsidRPr="00142BDF">
        <w:t>app</w:t>
      </w:r>
      <w:proofErr w:type="spellEnd"/>
      <w:r w:rsidRPr="00142BDF">
        <w:t>) sú šifrované vždy bez nutnosti nastaviť značku (</w:t>
      </w:r>
      <w:proofErr w:type="spellStart"/>
      <w:r w:rsidRPr="00142BDF">
        <w:t>Flag</w:t>
      </w:r>
      <w:proofErr w:type="spellEnd"/>
      <w:r w:rsidRPr="00142BDF">
        <w:t>), ak je povole</w:t>
      </w:r>
      <w:r w:rsidR="00AD3829">
        <w:t xml:space="preserve">né šifrovanie </w:t>
      </w:r>
      <w:proofErr w:type="spellStart"/>
      <w:r w:rsidR="00AD3829">
        <w:t>flash</w:t>
      </w:r>
      <w:proofErr w:type="spellEnd"/>
      <w:r w:rsidR="00AD3829">
        <w:t xml:space="preserve"> pamäte</w:t>
      </w:r>
      <w:r w:rsidR="00492A95">
        <w:t xml:space="preserve">. Na Obr. </w:t>
      </w:r>
      <w:r w:rsidR="00206B60">
        <w:t>5</w:t>
      </w:r>
      <w:r w:rsidR="00492A95">
        <w:t xml:space="preserve"> je bloková schéma </w:t>
      </w:r>
      <w:proofErr w:type="spellStart"/>
      <w:r w:rsidR="00492A95">
        <w:t>flash</w:t>
      </w:r>
      <w:proofErr w:type="spellEnd"/>
      <w:r w:rsidR="00492A95">
        <w:t xml:space="preserve"> pamäte, kde je viditeľný ofset zápisu </w:t>
      </w:r>
      <w:proofErr w:type="spellStart"/>
      <w:r w:rsidR="00492A95">
        <w:t>Bootloadera</w:t>
      </w:r>
      <w:proofErr w:type="spellEnd"/>
      <w:r w:rsidR="00492A95">
        <w:t>, tabuľky partícii a jednotlivých aplikačných a systémových partícii, ktoré tabuľka definuje vyššie v .</w:t>
      </w:r>
      <w:proofErr w:type="spellStart"/>
      <w:r w:rsidR="00492A95">
        <w:t>csv</w:t>
      </w:r>
      <w:proofErr w:type="spellEnd"/>
      <w:r w:rsidR="00492A95">
        <w:t xml:space="preserve"> formáte.</w:t>
      </w:r>
    </w:p>
    <w:p w14:paraId="30453B97" w14:textId="77777777" w:rsidR="00907E43" w:rsidRDefault="00907E43" w:rsidP="00907E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3389F9" wp14:editId="1DD94CA7">
            <wp:extent cx="3348228" cy="4320540"/>
            <wp:effectExtent l="0" t="0" r="0" b="381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228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DC6" w14:textId="72DC7948" w:rsidR="00492A95" w:rsidRDefault="00907E43" w:rsidP="00907E43">
      <w:pPr>
        <w:pStyle w:val="Popis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4772B6">
        <w:rPr>
          <w:noProof/>
        </w:rPr>
        <w:t>5</w:t>
      </w:r>
      <w:r>
        <w:fldChar w:fldCharType="end"/>
      </w:r>
      <w:r>
        <w:rPr>
          <w:noProof/>
        </w:rPr>
        <w:t xml:space="preserve"> </w:t>
      </w:r>
      <w:r w:rsidRPr="002E2ADE">
        <w:rPr>
          <w:noProof/>
        </w:rPr>
        <w:t>Bloková schéma flash pamäte s ofsetmi a rozdelením jednotlivých partícii</w:t>
      </w:r>
    </w:p>
    <w:p w14:paraId="3CE21D75" w14:textId="77777777" w:rsidR="00973E7E" w:rsidRPr="00634ED8" w:rsidRDefault="00142BDF" w:rsidP="00EE298B">
      <w:pPr>
        <w:pStyle w:val="2Nadpis"/>
        <w:rPr>
          <w:rFonts w:cstheme="majorHAnsi"/>
        </w:rPr>
      </w:pPr>
      <w:bookmarkStart w:id="21" w:name="_Toc69660962"/>
      <w:proofErr w:type="spellStart"/>
      <w:r w:rsidRPr="00634ED8">
        <w:rPr>
          <w:rFonts w:cstheme="majorHAnsi"/>
        </w:rPr>
        <w:t>eFuses</w:t>
      </w:r>
      <w:bookmarkEnd w:id="21"/>
      <w:proofErr w:type="spellEnd"/>
      <w:r w:rsidRPr="00634ED8">
        <w:rPr>
          <w:rFonts w:cstheme="majorHAnsi"/>
        </w:rPr>
        <w:t xml:space="preserve"> </w:t>
      </w:r>
    </w:p>
    <w:p w14:paraId="61053648" w14:textId="0487625E" w:rsidR="00142BDF" w:rsidRDefault="00142BDF" w:rsidP="000F780F">
      <w:pPr>
        <w:jc w:val="both"/>
      </w:pPr>
      <w:proofErr w:type="spellStart"/>
      <w:r w:rsidRPr="00142BDF">
        <w:t>Mikrokontróler</w:t>
      </w:r>
      <w:proofErr w:type="spellEnd"/>
      <w:r w:rsidRPr="00142BDF">
        <w:t xml:space="preserve"> ESP32 obsahuje niekoľko interných pamäťových blokov </w:t>
      </w:r>
      <w:r w:rsidR="0007244B">
        <w:t>–</w:t>
      </w:r>
      <w:r w:rsidRPr="00142BDF">
        <w:t xml:space="preserve"> </w:t>
      </w:r>
      <w:proofErr w:type="spellStart"/>
      <w:r w:rsidRPr="00142BDF">
        <w:t>eFuses</w:t>
      </w:r>
      <w:proofErr w:type="spellEnd"/>
      <w:r w:rsidR="0007244B">
        <w:t xml:space="preserve"> (</w:t>
      </w:r>
      <w:r w:rsidR="0007244B">
        <w:rPr>
          <w:rStyle w:val="st"/>
        </w:rPr>
        <w:t xml:space="preserve">elektronická poistka – </w:t>
      </w:r>
      <w:proofErr w:type="spellStart"/>
      <w:r w:rsidR="0007244B">
        <w:rPr>
          <w:rStyle w:val="st"/>
        </w:rPr>
        <w:t>jednorázovo</w:t>
      </w:r>
      <w:proofErr w:type="spellEnd"/>
      <w:r w:rsidR="0007244B">
        <w:rPr>
          <w:rStyle w:val="st"/>
        </w:rPr>
        <w:t xml:space="preserve"> programovateľná pamäť</w:t>
      </w:r>
      <w:r w:rsidR="0007244B">
        <w:t>)</w:t>
      </w:r>
      <w:r w:rsidRPr="00142BDF">
        <w:t xml:space="preserve"> [</w:t>
      </w:r>
      <w:r w:rsidR="009428FF">
        <w:t>1</w:t>
      </w:r>
      <w:r w:rsidR="007F318B">
        <w:t>7</w:t>
      </w:r>
      <w:r w:rsidRPr="00142BDF">
        <w:t xml:space="preserve">]. Tieto bloky sú </w:t>
      </w:r>
      <w:proofErr w:type="spellStart"/>
      <w:r w:rsidRPr="00142BDF">
        <w:t>jednorázovo</w:t>
      </w:r>
      <w:proofErr w:type="spellEnd"/>
      <w:r w:rsidRPr="00142BDF">
        <w:t xml:space="preserve"> programovateľnou pamäťou a majú veľkosť 256 bitov. Každý z blokov </w:t>
      </w:r>
      <w:proofErr w:type="spellStart"/>
      <w:r w:rsidRPr="00142BDF">
        <w:t>eFuses</w:t>
      </w:r>
      <w:proofErr w:type="spellEnd"/>
      <w:r w:rsidRPr="00142BDF">
        <w:t xml:space="preserve"> je rozdelený do ôsmich 32-bitových registrov. Každý register funguje aj ako 1-bitové pole, ktoré umožňuje </w:t>
      </w:r>
      <w:proofErr w:type="spellStart"/>
      <w:r w:rsidRPr="00142BDF">
        <w:t>jednorázový</w:t>
      </w:r>
      <w:proofErr w:type="spellEnd"/>
      <w:r w:rsidRPr="00142BDF">
        <w:t xml:space="preserve"> zápis do tejto pamäte. ESP32 má celkovo štyri </w:t>
      </w:r>
      <w:proofErr w:type="spellStart"/>
      <w:r w:rsidRPr="00142BDF">
        <w:t>eFuse</w:t>
      </w:r>
      <w:proofErr w:type="spellEnd"/>
      <w:r w:rsidRPr="00142BDF">
        <w:t xml:space="preserve"> bloky. Sú označené názvom</w:t>
      </w:r>
      <w:r w:rsidR="0007244B">
        <w:t xml:space="preserve"> </w:t>
      </w:r>
      <w:proofErr w:type="spellStart"/>
      <w:r w:rsidR="0007244B">
        <w:t>Block</w:t>
      </w:r>
      <w:proofErr w:type="spellEnd"/>
      <w:r w:rsidR="0007244B">
        <w:t>, respektíve</w:t>
      </w:r>
      <w:r w:rsidRPr="00142BDF">
        <w:t xml:space="preserve"> BLK (</w:t>
      </w:r>
      <w:r w:rsidR="0007244B">
        <w:rPr>
          <w:rStyle w:val="st"/>
        </w:rPr>
        <w:t xml:space="preserve">Označenie bloku </w:t>
      </w:r>
      <w:proofErr w:type="spellStart"/>
      <w:r w:rsidR="0007244B">
        <w:rPr>
          <w:rStyle w:val="st"/>
        </w:rPr>
        <w:t>jednorázovo</w:t>
      </w:r>
      <w:proofErr w:type="spellEnd"/>
      <w:r w:rsidR="0007244B">
        <w:rPr>
          <w:rStyle w:val="st"/>
        </w:rPr>
        <w:t xml:space="preserve"> programovateľnej pamäte </w:t>
      </w:r>
      <w:proofErr w:type="spellStart"/>
      <w:r w:rsidR="0007244B">
        <w:rPr>
          <w:rStyle w:val="st"/>
        </w:rPr>
        <w:t>eFuse</w:t>
      </w:r>
      <w:proofErr w:type="spellEnd"/>
      <w:r w:rsidRPr="00142BDF">
        <w:t>) a indexom, ktorý ich charakterizuje 0 až 3.</w:t>
      </w:r>
    </w:p>
    <w:p w14:paraId="5DC7E330" w14:textId="0ADCC892" w:rsidR="00973E7E" w:rsidRDefault="00973E7E" w:rsidP="000F780F">
      <w:pPr>
        <w:jc w:val="both"/>
      </w:pPr>
      <w:r>
        <w:t xml:space="preserve">Z pohľadu použitých </w:t>
      </w:r>
      <w:proofErr w:type="spellStart"/>
      <w:r>
        <w:t>eFuses</w:t>
      </w:r>
      <w:proofErr w:type="spellEnd"/>
      <w:r>
        <w:t xml:space="preserve"> v </w:t>
      </w:r>
      <w:proofErr w:type="spellStart"/>
      <w:r>
        <w:t>mikrokontroléri</w:t>
      </w:r>
      <w:proofErr w:type="spellEnd"/>
      <w:r>
        <w:t xml:space="preserve"> ESP32</w:t>
      </w:r>
      <w:r w:rsidR="00EA6A6E">
        <w:t xml:space="preserve"> </w:t>
      </w:r>
      <w:r>
        <w:t>ich môžeme rozdeliť na:</w:t>
      </w:r>
    </w:p>
    <w:p w14:paraId="5E34737A" w14:textId="3F56EF94" w:rsidR="00973E7E" w:rsidRDefault="00977892" w:rsidP="00973E7E">
      <w:pPr>
        <w:pStyle w:val="Odsekzoznamu"/>
        <w:numPr>
          <w:ilvl w:val="0"/>
          <w:numId w:val="25"/>
        </w:numPr>
        <w:jc w:val="both"/>
      </w:pPr>
      <w:r>
        <w:t>k</w:t>
      </w:r>
      <w:r w:rsidR="00973E7E">
        <w:t>alibračné (Kalibrácia napäťovej referencie, ADC</w:t>
      </w:r>
      <w:r w:rsidR="008D4337">
        <w:t xml:space="preserve"> – analógovo-digitálny prevodník</w:t>
      </w:r>
      <w:r w:rsidR="00973E7E">
        <w:t>)</w:t>
      </w:r>
      <w:r>
        <w:t>,</w:t>
      </w:r>
    </w:p>
    <w:p w14:paraId="58DFB00D" w14:textId="2F1F4569" w:rsidR="00973E7E" w:rsidRDefault="00977892" w:rsidP="00973E7E">
      <w:pPr>
        <w:pStyle w:val="Odsekzoznamu"/>
        <w:numPr>
          <w:ilvl w:val="0"/>
          <w:numId w:val="25"/>
        </w:numPr>
        <w:jc w:val="both"/>
      </w:pPr>
      <w:r>
        <w:t>k</w:t>
      </w:r>
      <w:r w:rsidR="00973E7E">
        <w:t xml:space="preserve">onfiguračné (konfigurácia </w:t>
      </w:r>
      <w:r w:rsidR="00372720">
        <w:t>SDIO rozhrania, signálov</w:t>
      </w:r>
      <w:r w:rsidR="00973E7E">
        <w:t>)</w:t>
      </w:r>
      <w:r>
        <w:t>,</w:t>
      </w:r>
    </w:p>
    <w:p w14:paraId="5B7A709E" w14:textId="6E56912D" w:rsidR="00973E7E" w:rsidRDefault="00973E7E" w:rsidP="00973E7E">
      <w:pPr>
        <w:pStyle w:val="Odsekzoznamu"/>
        <w:numPr>
          <w:ilvl w:val="0"/>
          <w:numId w:val="25"/>
        </w:numPr>
        <w:jc w:val="both"/>
      </w:pPr>
      <w:proofErr w:type="spellStart"/>
      <w:r>
        <w:t>eFuse</w:t>
      </w:r>
      <w:proofErr w:type="spellEnd"/>
      <w:r>
        <w:t xml:space="preserve"> </w:t>
      </w:r>
      <w:proofErr w:type="spellStart"/>
      <w:r>
        <w:t>fuses</w:t>
      </w:r>
      <w:proofErr w:type="spellEnd"/>
      <w:r>
        <w:t xml:space="preserve"> (Poistkové </w:t>
      </w:r>
      <w:proofErr w:type="spellStart"/>
      <w:r>
        <w:t>eFuses</w:t>
      </w:r>
      <w:proofErr w:type="spellEnd"/>
      <w:r w:rsidR="00372720">
        <w:t xml:space="preserve"> – rezervácia BLK3, maska bitových polí </w:t>
      </w:r>
      <w:proofErr w:type="spellStart"/>
      <w:r w:rsidR="00372720">
        <w:t>eFuses</w:t>
      </w:r>
      <w:proofErr w:type="spellEnd"/>
      <w:r>
        <w:t>)</w:t>
      </w:r>
      <w:r w:rsidR="00977892">
        <w:t>,</w:t>
      </w:r>
    </w:p>
    <w:p w14:paraId="516005E6" w14:textId="15A14567" w:rsidR="00973E7E" w:rsidRDefault="00973E7E" w:rsidP="00973E7E">
      <w:pPr>
        <w:pStyle w:val="Odsekzoznamu"/>
        <w:numPr>
          <w:ilvl w:val="0"/>
          <w:numId w:val="25"/>
        </w:numPr>
        <w:jc w:val="both"/>
      </w:pPr>
      <w:proofErr w:type="spellStart"/>
      <w:r>
        <w:t>eFuses</w:t>
      </w:r>
      <w:proofErr w:type="spellEnd"/>
      <w:r>
        <w:t xml:space="preserve"> identity (MAC</w:t>
      </w:r>
      <w:r w:rsidR="00372720">
        <w:t xml:space="preserve">, </w:t>
      </w:r>
      <w:proofErr w:type="spellStart"/>
      <w:r w:rsidR="00372720">
        <w:t>Chip</w:t>
      </w:r>
      <w:proofErr w:type="spellEnd"/>
      <w:r w:rsidR="00372720">
        <w:t xml:space="preserve"> </w:t>
      </w:r>
      <w:proofErr w:type="spellStart"/>
      <w:r w:rsidR="00372720">
        <w:t>revision</w:t>
      </w:r>
      <w:proofErr w:type="spellEnd"/>
      <w:r>
        <w:t>)</w:t>
      </w:r>
      <w:r w:rsidR="00977892">
        <w:t>,</w:t>
      </w:r>
    </w:p>
    <w:p w14:paraId="1A586FC0" w14:textId="63516D2C" w:rsidR="00973E7E" w:rsidRDefault="00977892" w:rsidP="00973E7E">
      <w:pPr>
        <w:pStyle w:val="Odsekzoznamu"/>
        <w:numPr>
          <w:ilvl w:val="0"/>
          <w:numId w:val="25"/>
        </w:numPr>
        <w:jc w:val="both"/>
      </w:pPr>
      <w:r>
        <w:t>b</w:t>
      </w:r>
      <w:r w:rsidR="00973E7E">
        <w:t>ezpečnostné</w:t>
      </w:r>
      <w:r w:rsidR="00372720">
        <w:t xml:space="preserve"> (JTAG, </w:t>
      </w:r>
      <w:r w:rsidR="00AD3829">
        <w:t xml:space="preserve">šifrovanie </w:t>
      </w:r>
      <w:proofErr w:type="spellStart"/>
      <w:r w:rsidR="00AD3829">
        <w:t>flash</w:t>
      </w:r>
      <w:proofErr w:type="spellEnd"/>
      <w:r w:rsidR="00AD3829">
        <w:t xml:space="preserve"> pamäte</w:t>
      </w:r>
      <w:r w:rsidR="00372720">
        <w:t xml:space="preserve">, </w:t>
      </w:r>
      <w:proofErr w:type="spellStart"/>
      <w:r w:rsidR="00372720">
        <w:t>Secure</w:t>
      </w:r>
      <w:proofErr w:type="spellEnd"/>
      <w:r w:rsidR="00372720">
        <w:t xml:space="preserve"> </w:t>
      </w:r>
      <w:proofErr w:type="spellStart"/>
      <w:r w:rsidR="00372720">
        <w:t>Boot</w:t>
      </w:r>
      <w:proofErr w:type="spellEnd"/>
      <w:r w:rsidR="00372720">
        <w:t>, DEBUG)</w:t>
      </w:r>
      <w:r>
        <w:t>.</w:t>
      </w:r>
    </w:p>
    <w:p w14:paraId="49AACEDD" w14:textId="395F0B5F" w:rsidR="00142BDF" w:rsidRDefault="00142BDF" w:rsidP="000F780F">
      <w:pPr>
        <w:jc w:val="both"/>
      </w:pPr>
      <w:r w:rsidRPr="00142BDF">
        <w:lastRenderedPageBreak/>
        <w:t xml:space="preserve">Po zapísaní do systémových </w:t>
      </w:r>
      <w:proofErr w:type="spellStart"/>
      <w:r w:rsidRPr="00142BDF">
        <w:t>eFuse</w:t>
      </w:r>
      <w:proofErr w:type="spellEnd"/>
      <w:r w:rsidRPr="00142BDF">
        <w:t xml:space="preserve"> nie je možné jej obsah softvérovo prečítať, používa ich výhradné hardvérový podprogram, napríklad </w:t>
      </w:r>
      <w:proofErr w:type="spellStart"/>
      <w:r w:rsidRPr="00142BDF">
        <w:t>Secure</w:t>
      </w:r>
      <w:proofErr w:type="spellEnd"/>
      <w:r w:rsidRPr="00142BDF">
        <w:t xml:space="preserve"> </w:t>
      </w:r>
      <w:proofErr w:type="spellStart"/>
      <w:r w:rsidRPr="00142BDF">
        <w:t>Boot</w:t>
      </w:r>
      <w:proofErr w:type="spellEnd"/>
      <w:r w:rsidRPr="00142BDF">
        <w:t xml:space="preserve"> pri BLK2. Blok </w:t>
      </w:r>
      <w:proofErr w:type="spellStart"/>
      <w:r w:rsidRPr="00142BDF">
        <w:t>eFuse</w:t>
      </w:r>
      <w:proofErr w:type="spellEnd"/>
      <w:r w:rsidRPr="00142BDF">
        <w:t xml:space="preserve"> BLK0 má niekoľko polí do</w:t>
      </w:r>
      <w:r w:rsidR="007067E2">
        <w:t> </w:t>
      </w:r>
      <w:r w:rsidRPr="00142BDF">
        <w:t xml:space="preserve">ktorých je možné zapísať hodnotu a majú aj systémový význam, napríklad potvrdzovacia poistka ABS_DONE_0 (1-bitové pole), ktorá permanentne spúšťa </w:t>
      </w:r>
      <w:proofErr w:type="spellStart"/>
      <w:r w:rsidRPr="00142BDF">
        <w:t>Secure</w:t>
      </w:r>
      <w:proofErr w:type="spellEnd"/>
      <w:r w:rsidRPr="00142BDF">
        <w:t xml:space="preserve"> </w:t>
      </w:r>
      <w:proofErr w:type="spellStart"/>
      <w:r w:rsidRPr="00142BDF">
        <w:t>Boot</w:t>
      </w:r>
      <w:proofErr w:type="spellEnd"/>
      <w:r w:rsidRPr="00142BDF">
        <w:t xml:space="preserve"> bez možnosti jeho vypnutia. Dva bloky - </w:t>
      </w:r>
      <w:proofErr w:type="spellStart"/>
      <w:r w:rsidRPr="00142BDF">
        <w:t>eFuses</w:t>
      </w:r>
      <w:proofErr w:type="spellEnd"/>
      <w:r w:rsidRPr="00142BDF">
        <w:t xml:space="preserve"> BLK1 a BLK2 sú </w:t>
      </w:r>
      <w:r w:rsidR="005C6FBE">
        <w:t xml:space="preserve">takzvané </w:t>
      </w:r>
      <w:r w:rsidRPr="00142BDF">
        <w:t xml:space="preserve">systémové poistky. Blok </w:t>
      </w:r>
      <w:proofErr w:type="spellStart"/>
      <w:r w:rsidRPr="00142BDF">
        <w:t>eFuse</w:t>
      </w:r>
      <w:proofErr w:type="spellEnd"/>
      <w:r w:rsidRPr="00142BDF">
        <w:t xml:space="preserve"> BLK1 </w:t>
      </w:r>
      <w:r w:rsidR="00AD3829">
        <w:t xml:space="preserve">je úložiskom symetrického AES kľúča pre šifrovanie / dešifrovanie </w:t>
      </w:r>
      <w:proofErr w:type="spellStart"/>
      <w:r w:rsidR="00AD3829">
        <w:t>flash</w:t>
      </w:r>
      <w:proofErr w:type="spellEnd"/>
      <w:r w:rsidR="00AD3829">
        <w:t xml:space="preserve"> pamäte</w:t>
      </w:r>
      <w:r w:rsidRPr="00142BDF">
        <w:t>.</w:t>
      </w:r>
      <w:r w:rsidR="005C6FBE">
        <w:t xml:space="preserve"> Veľkosť tejto </w:t>
      </w:r>
      <w:proofErr w:type="spellStart"/>
      <w:r w:rsidR="005C6FBE">
        <w:t>eFuse</w:t>
      </w:r>
      <w:proofErr w:type="spellEnd"/>
      <w:r w:rsidR="005C6FBE">
        <w:t xml:space="preserve"> pamäte je 256 bitov.</w:t>
      </w:r>
      <w:r w:rsidRPr="00142BDF">
        <w:t xml:space="preserve"> </w:t>
      </w:r>
    </w:p>
    <w:p w14:paraId="10062275" w14:textId="5BFBDCF0" w:rsidR="004E01F2" w:rsidRDefault="00AD3829" w:rsidP="001F2F86">
      <w:pPr>
        <w:jc w:val="both"/>
      </w:pPr>
      <w:r>
        <w:t xml:space="preserve">Pamäťový blok </w:t>
      </w:r>
      <w:proofErr w:type="spellStart"/>
      <w:r>
        <w:t>eFuse</w:t>
      </w:r>
      <w:proofErr w:type="spellEnd"/>
      <w:r>
        <w:t xml:space="preserve"> BLK2 má rovnakú veľkosť 256 bitov. Je úložiskom pre šifrovací AES kľúč, ktorý sa používa pri výpočte odtlačku, ktorým je možné verifikovať softvérový </w:t>
      </w:r>
      <w:proofErr w:type="spellStart"/>
      <w:r>
        <w:t>Bootloader</w:t>
      </w:r>
      <w:proofErr w:type="spellEnd"/>
      <w:r>
        <w:t xml:space="preserve"> a zabezpečiť tak </w:t>
      </w:r>
      <w:proofErr w:type="spellStart"/>
      <w:r>
        <w:t>bootovací</w:t>
      </w:r>
      <w:proofErr w:type="spellEnd"/>
      <w:r>
        <w:t xml:space="preserve"> proces</w:t>
      </w:r>
      <w:r w:rsidR="00142BDF" w:rsidRPr="00142BDF">
        <w:t xml:space="preserve">. Posledným </w:t>
      </w:r>
      <w:proofErr w:type="spellStart"/>
      <w:r w:rsidR="00142BDF" w:rsidRPr="00142BDF">
        <w:t>eFuse</w:t>
      </w:r>
      <w:proofErr w:type="spellEnd"/>
      <w:r w:rsidR="00142BDF" w:rsidRPr="00142BDF">
        <w:t xml:space="preserve"> </w:t>
      </w:r>
      <w:proofErr w:type="spellStart"/>
      <w:r w:rsidR="00142BDF" w:rsidRPr="00142BDF">
        <w:t>pamätovým</w:t>
      </w:r>
      <w:proofErr w:type="spellEnd"/>
      <w:r w:rsidR="00142BDF" w:rsidRPr="00142BDF">
        <w:t xml:space="preserve"> blokom je BLK3, ktorým je možné nastaviť špecifickú MAC adresu </w:t>
      </w:r>
      <w:proofErr w:type="spellStart"/>
      <w:r w:rsidR="00142BDF" w:rsidRPr="00142BDF">
        <w:t>mikrokontroléru</w:t>
      </w:r>
      <w:proofErr w:type="spellEnd"/>
      <w:r w:rsidR="00142BDF" w:rsidRPr="00142BDF">
        <w:t xml:space="preserve"> ESP32, prípadne môže byť použitá aj</w:t>
      </w:r>
      <w:r w:rsidR="007067E2">
        <w:t> </w:t>
      </w:r>
      <w:r w:rsidR="00142BDF" w:rsidRPr="00142BDF">
        <w:t>na</w:t>
      </w:r>
      <w:r w:rsidR="007067E2">
        <w:t> </w:t>
      </w:r>
      <w:r w:rsidR="00142BDF" w:rsidRPr="00142BDF">
        <w:t>používateľskú aplikáciu.</w:t>
      </w:r>
    </w:p>
    <w:p w14:paraId="6F6AA2F1" w14:textId="2A963DD8" w:rsidR="00142BDF" w:rsidRPr="00634ED8" w:rsidRDefault="00ED124D" w:rsidP="00643F69">
      <w:pPr>
        <w:pStyle w:val="1Nadpis"/>
        <w:rPr>
          <w:rFonts w:cstheme="majorHAnsi"/>
        </w:rPr>
      </w:pPr>
      <w:bookmarkStart w:id="22" w:name="_Toc69660963"/>
      <w:proofErr w:type="spellStart"/>
      <w:r w:rsidRPr="00634ED8">
        <w:rPr>
          <w:rFonts w:cstheme="majorHAnsi"/>
        </w:rPr>
        <w:lastRenderedPageBreak/>
        <w:t>Nízkopríkonový</w:t>
      </w:r>
      <w:proofErr w:type="spellEnd"/>
      <w:r w:rsidRPr="00634ED8">
        <w:rPr>
          <w:rFonts w:cstheme="majorHAnsi"/>
        </w:rPr>
        <w:t xml:space="preserve"> režim </w:t>
      </w:r>
      <w:proofErr w:type="spellStart"/>
      <w:r w:rsidRPr="00634ED8">
        <w:rPr>
          <w:rFonts w:cstheme="majorHAnsi"/>
        </w:rPr>
        <w:t>mikrokontroléru</w:t>
      </w:r>
      <w:proofErr w:type="spellEnd"/>
      <w:r w:rsidRPr="00634ED8">
        <w:rPr>
          <w:rFonts w:cstheme="majorHAnsi"/>
        </w:rPr>
        <w:t xml:space="preserve"> ESP32</w:t>
      </w:r>
      <w:bookmarkEnd w:id="22"/>
    </w:p>
    <w:p w14:paraId="5F2BCA15" w14:textId="70A52C4E" w:rsidR="0026049B" w:rsidRDefault="00142BDF" w:rsidP="00DB68A1">
      <w:pPr>
        <w:jc w:val="both"/>
      </w:pPr>
      <w:r w:rsidRPr="00142BDF">
        <w:t xml:space="preserve">Nízka spotreba je jednou z priorít </w:t>
      </w:r>
      <w:proofErr w:type="spellStart"/>
      <w:r w:rsidRPr="00142BDF">
        <w:t>IoT</w:t>
      </w:r>
      <w:proofErr w:type="spellEnd"/>
      <w:r w:rsidR="007223F4">
        <w:t xml:space="preserve"> </w:t>
      </w:r>
      <w:r w:rsidRPr="00142BDF">
        <w:t>aplikácii [</w:t>
      </w:r>
      <w:r w:rsidR="009428FF">
        <w:t>1</w:t>
      </w:r>
      <w:r w:rsidR="007F318B">
        <w:t>8</w:t>
      </w:r>
      <w:r w:rsidRPr="00142BDF">
        <w:t>]. Tieto aplikácie nazývame aj</w:t>
      </w:r>
      <w:r w:rsidR="007067E2">
        <w:t> </w:t>
      </w:r>
      <w:r w:rsidRPr="00142BDF">
        <w:t>ULP (</w:t>
      </w:r>
      <w:proofErr w:type="spellStart"/>
      <w:r w:rsidRPr="00142BDF">
        <w:t>Ultra-Low</w:t>
      </w:r>
      <w:proofErr w:type="spellEnd"/>
      <w:r w:rsidRPr="00142BDF">
        <w:t xml:space="preserve"> </w:t>
      </w:r>
      <w:proofErr w:type="spellStart"/>
      <w:r w:rsidRPr="00142BDF">
        <w:t>Power</w:t>
      </w:r>
      <w:proofErr w:type="spellEnd"/>
      <w:r w:rsidRPr="00142BDF">
        <w:t xml:space="preserve">), teda aplikácie s </w:t>
      </w:r>
      <w:proofErr w:type="spellStart"/>
      <w:r w:rsidRPr="00142BDF">
        <w:t>ultra</w:t>
      </w:r>
      <w:proofErr w:type="spellEnd"/>
      <w:r w:rsidRPr="00142BDF">
        <w:t>-nízkou spotrebou elektrickej energie</w:t>
      </w:r>
      <w:r w:rsidR="00495EE7">
        <w:t>, alebo s </w:t>
      </w:r>
      <w:proofErr w:type="spellStart"/>
      <w:r w:rsidR="00495EE7">
        <w:t>nízkopríkonovým</w:t>
      </w:r>
      <w:proofErr w:type="spellEnd"/>
      <w:r w:rsidR="00495EE7">
        <w:t xml:space="preserve"> režimom</w:t>
      </w:r>
      <w:r w:rsidRPr="00142BDF">
        <w:t>. Využitie týchto aplikácii je predovšetkým v implementáciách s</w:t>
      </w:r>
      <w:r w:rsidR="00E02FA0">
        <w:t> </w:t>
      </w:r>
      <w:r w:rsidRPr="00142BDF">
        <w:t xml:space="preserve">prevádzkou na batériu. ESP32 umožňuje vypnúť hlavný procesor </w:t>
      </w:r>
      <w:proofErr w:type="spellStart"/>
      <w:r w:rsidRPr="00142BDF">
        <w:t>Xtensa</w:t>
      </w:r>
      <w:proofErr w:type="spellEnd"/>
      <w:r w:rsidRPr="00142BDF">
        <w:t>, WiFi a Bluetooth modem v nečinnosti zariadenia. Dokáže tým výrazným spôsobom znížiť spotrebu elektrickej energie na</w:t>
      </w:r>
      <w:r w:rsidR="00E02FA0">
        <w:t> </w:t>
      </w:r>
      <w:r w:rsidRPr="00142BDF">
        <w:t xml:space="preserve">minimum. </w:t>
      </w:r>
    </w:p>
    <w:p w14:paraId="0CDFF6D2" w14:textId="5A4C74C6" w:rsidR="00F150AE" w:rsidRDefault="00142BDF" w:rsidP="00DB68A1">
      <w:pPr>
        <w:jc w:val="both"/>
      </w:pPr>
      <w:r w:rsidRPr="00142BDF">
        <w:t xml:space="preserve">Tento jav nazývame aj režimom spánku </w:t>
      </w:r>
      <w:proofErr w:type="spellStart"/>
      <w:r w:rsidRPr="00142BDF">
        <w:t>mikrokontroléru</w:t>
      </w:r>
      <w:proofErr w:type="spellEnd"/>
      <w:r w:rsidR="00495EE7">
        <w:t xml:space="preserve">, ktorý rozlišujeme na základe toho, ktoré periférie a hlavné časti </w:t>
      </w:r>
      <w:proofErr w:type="spellStart"/>
      <w:r w:rsidR="00495EE7">
        <w:t>mikrokontroléru</w:t>
      </w:r>
      <w:proofErr w:type="spellEnd"/>
      <w:r w:rsidR="00495EE7">
        <w:t xml:space="preserve"> sú vypnuté, neaktívne</w:t>
      </w:r>
      <w:r w:rsidRPr="00142BDF">
        <w:t xml:space="preserve">. </w:t>
      </w:r>
      <w:r w:rsidR="00636C0B">
        <w:t xml:space="preserve">Jednotlivé podporované režimy spánky </w:t>
      </w:r>
      <w:proofErr w:type="spellStart"/>
      <w:r w:rsidR="00636C0B">
        <w:t>mikrokontrolérom</w:t>
      </w:r>
      <w:proofErr w:type="spellEnd"/>
      <w:r w:rsidR="00636C0B">
        <w:t xml:space="preserve"> ESP32 sú opísané v Tab. 1. </w:t>
      </w:r>
      <w:r w:rsidRPr="00142BDF">
        <w:t>Pre opätovné zapnutie hlavné procesora, modemu WiFi / Bluetooth konektivity je nutné prebudiť hlavný procesor.</w:t>
      </w:r>
    </w:p>
    <w:p w14:paraId="1696A1A6" w14:textId="1B0BE05E" w:rsidR="00DB68A1" w:rsidRDefault="00DB68A1" w:rsidP="00DB68A1">
      <w:pPr>
        <w:pStyle w:val="Popis"/>
        <w:keepNext/>
      </w:pPr>
      <w:bookmarkStart w:id="23" w:name="_Toc69661055"/>
      <w:r>
        <w:t xml:space="preserve">Tab. </w:t>
      </w:r>
      <w:r w:rsidR="002C72D2">
        <w:fldChar w:fldCharType="begin"/>
      </w:r>
      <w:r w:rsidR="002C72D2">
        <w:instrText xml:space="preserve"> SEQ Tab. \* ARABIC </w:instrText>
      </w:r>
      <w:r w:rsidR="002C72D2">
        <w:fldChar w:fldCharType="separate"/>
      </w:r>
      <w:r w:rsidR="00911A2F">
        <w:rPr>
          <w:noProof/>
        </w:rPr>
        <w:t>1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4D5972">
        <w:rPr>
          <w:noProof/>
        </w:rPr>
        <w:t>Prevádzkové režimy mikrokontroléru ESP32  a stav periférii</w:t>
      </w:r>
      <w:bookmarkEnd w:id="2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547"/>
        <w:gridCol w:w="963"/>
        <w:gridCol w:w="1872"/>
        <w:gridCol w:w="1639"/>
        <w:gridCol w:w="1756"/>
      </w:tblGrid>
      <w:tr w:rsidR="00142BDF" w14:paraId="1CCCF0AA" w14:textId="77777777" w:rsidTr="00142BDF">
        <w:tc>
          <w:tcPr>
            <w:tcW w:w="2547" w:type="dxa"/>
          </w:tcPr>
          <w:p w14:paraId="66367540" w14:textId="6F7E6D21" w:rsidR="00142BDF" w:rsidRPr="00142BDF" w:rsidRDefault="00142BDF" w:rsidP="00142BDF">
            <w:pPr>
              <w:jc w:val="center"/>
              <w:rPr>
                <w:b/>
                <w:bCs/>
              </w:rPr>
            </w:pPr>
            <w:r w:rsidRPr="00142BDF">
              <w:rPr>
                <w:b/>
                <w:bCs/>
              </w:rPr>
              <w:t>Prevádzkový režim</w:t>
            </w:r>
          </w:p>
        </w:tc>
        <w:tc>
          <w:tcPr>
            <w:tcW w:w="963" w:type="dxa"/>
          </w:tcPr>
          <w:p w14:paraId="523D0A4A" w14:textId="681CF167" w:rsidR="00142BDF" w:rsidRPr="00142BDF" w:rsidRDefault="00142BDF" w:rsidP="00142BDF">
            <w:pPr>
              <w:jc w:val="center"/>
              <w:rPr>
                <w:b/>
                <w:bCs/>
              </w:rPr>
            </w:pPr>
            <w:r w:rsidRPr="00142BDF">
              <w:rPr>
                <w:b/>
                <w:bCs/>
              </w:rPr>
              <w:t>Aktívny</w:t>
            </w:r>
          </w:p>
        </w:tc>
        <w:tc>
          <w:tcPr>
            <w:tcW w:w="1872" w:type="dxa"/>
          </w:tcPr>
          <w:p w14:paraId="0AC0A442" w14:textId="6D69C618" w:rsidR="00142BDF" w:rsidRPr="00142BDF" w:rsidRDefault="00142BDF" w:rsidP="00142BDF">
            <w:pPr>
              <w:jc w:val="center"/>
              <w:rPr>
                <w:b/>
                <w:bCs/>
              </w:rPr>
            </w:pPr>
            <w:r w:rsidRPr="00142BDF">
              <w:rPr>
                <w:b/>
                <w:bCs/>
              </w:rPr>
              <w:t>Modem-</w:t>
            </w:r>
            <w:proofErr w:type="spellStart"/>
            <w:r w:rsidRPr="00142BDF">
              <w:rPr>
                <w:b/>
                <w:bCs/>
              </w:rPr>
              <w:t>sleep</w:t>
            </w:r>
            <w:proofErr w:type="spellEnd"/>
          </w:p>
        </w:tc>
        <w:tc>
          <w:tcPr>
            <w:tcW w:w="1639" w:type="dxa"/>
          </w:tcPr>
          <w:p w14:paraId="1B6A369F" w14:textId="76C1BB38" w:rsidR="00142BDF" w:rsidRPr="00142BDF" w:rsidRDefault="00142BDF" w:rsidP="00142BDF">
            <w:pPr>
              <w:jc w:val="center"/>
              <w:rPr>
                <w:b/>
                <w:bCs/>
              </w:rPr>
            </w:pPr>
            <w:proofErr w:type="spellStart"/>
            <w:r w:rsidRPr="00142BDF">
              <w:rPr>
                <w:b/>
                <w:bCs/>
              </w:rPr>
              <w:t>Light-sleep</w:t>
            </w:r>
            <w:proofErr w:type="spellEnd"/>
          </w:p>
        </w:tc>
        <w:tc>
          <w:tcPr>
            <w:tcW w:w="1756" w:type="dxa"/>
          </w:tcPr>
          <w:p w14:paraId="54BE1F8B" w14:textId="271F0E71" w:rsidR="00142BDF" w:rsidRPr="00142BDF" w:rsidRDefault="00142BDF" w:rsidP="00142BDF">
            <w:pPr>
              <w:jc w:val="center"/>
              <w:rPr>
                <w:b/>
                <w:bCs/>
              </w:rPr>
            </w:pPr>
            <w:proofErr w:type="spellStart"/>
            <w:r w:rsidRPr="00142BDF">
              <w:rPr>
                <w:b/>
                <w:bCs/>
              </w:rPr>
              <w:t>Deep-sleep</w:t>
            </w:r>
            <w:proofErr w:type="spellEnd"/>
          </w:p>
        </w:tc>
      </w:tr>
      <w:tr w:rsidR="00142BDF" w14:paraId="15DFB842" w14:textId="77777777" w:rsidTr="00142BDF">
        <w:tc>
          <w:tcPr>
            <w:tcW w:w="2547" w:type="dxa"/>
          </w:tcPr>
          <w:p w14:paraId="7D396313" w14:textId="65461A81" w:rsidR="00142BDF" w:rsidRPr="00142BDF" w:rsidRDefault="00142BDF" w:rsidP="00142BDF">
            <w:pPr>
              <w:jc w:val="center"/>
              <w:rPr>
                <w:b/>
                <w:bCs/>
              </w:rPr>
            </w:pPr>
            <w:r w:rsidRPr="00142BDF">
              <w:rPr>
                <w:b/>
                <w:bCs/>
              </w:rPr>
              <w:t>Hardvér</w:t>
            </w:r>
          </w:p>
        </w:tc>
        <w:tc>
          <w:tcPr>
            <w:tcW w:w="963" w:type="dxa"/>
          </w:tcPr>
          <w:p w14:paraId="1D9ACE62" w14:textId="6D79D6CC" w:rsidR="00142BDF" w:rsidRDefault="00142BDF" w:rsidP="00142BDF">
            <w:pPr>
              <w:jc w:val="center"/>
            </w:pPr>
            <w:r>
              <w:t>-</w:t>
            </w:r>
          </w:p>
        </w:tc>
        <w:tc>
          <w:tcPr>
            <w:tcW w:w="1872" w:type="dxa"/>
          </w:tcPr>
          <w:p w14:paraId="56EC5074" w14:textId="76323077" w:rsidR="00142BDF" w:rsidRDefault="00142BDF" w:rsidP="00142BDF">
            <w:pPr>
              <w:jc w:val="center"/>
            </w:pPr>
            <w:r>
              <w:t>-</w:t>
            </w:r>
          </w:p>
        </w:tc>
        <w:tc>
          <w:tcPr>
            <w:tcW w:w="1639" w:type="dxa"/>
          </w:tcPr>
          <w:p w14:paraId="42D75D97" w14:textId="7E7A35D8" w:rsidR="00142BDF" w:rsidRDefault="00142BDF" w:rsidP="00142BDF">
            <w:pPr>
              <w:jc w:val="center"/>
            </w:pPr>
            <w:r>
              <w:t>-</w:t>
            </w:r>
          </w:p>
        </w:tc>
        <w:tc>
          <w:tcPr>
            <w:tcW w:w="1756" w:type="dxa"/>
          </w:tcPr>
          <w:p w14:paraId="5B2E2F76" w14:textId="31709FF9" w:rsidR="00142BDF" w:rsidRDefault="00142BDF" w:rsidP="00142BDF">
            <w:pPr>
              <w:jc w:val="center"/>
            </w:pPr>
            <w:r>
              <w:t>-</w:t>
            </w:r>
          </w:p>
        </w:tc>
      </w:tr>
      <w:tr w:rsidR="00142BDF" w14:paraId="3A5DB1A9" w14:textId="77777777" w:rsidTr="00142BDF">
        <w:tc>
          <w:tcPr>
            <w:tcW w:w="2547" w:type="dxa"/>
          </w:tcPr>
          <w:p w14:paraId="42AC6F27" w14:textId="61AB59CB" w:rsidR="00142BDF" w:rsidRDefault="00142BDF" w:rsidP="00142BDF">
            <w:pPr>
              <w:jc w:val="center"/>
            </w:pPr>
            <w:proofErr w:type="spellStart"/>
            <w:r>
              <w:t>Xtensa</w:t>
            </w:r>
            <w:proofErr w:type="spellEnd"/>
            <w:r>
              <w:t xml:space="preserve"> CPU</w:t>
            </w:r>
          </w:p>
        </w:tc>
        <w:tc>
          <w:tcPr>
            <w:tcW w:w="963" w:type="dxa"/>
          </w:tcPr>
          <w:p w14:paraId="6C310754" w14:textId="705A64A9" w:rsidR="00142BDF" w:rsidRDefault="00142BDF" w:rsidP="00142BDF">
            <w:pPr>
              <w:jc w:val="center"/>
            </w:pPr>
            <w:r>
              <w:t>ZAP</w:t>
            </w:r>
          </w:p>
        </w:tc>
        <w:tc>
          <w:tcPr>
            <w:tcW w:w="1872" w:type="dxa"/>
          </w:tcPr>
          <w:p w14:paraId="2FF30B64" w14:textId="0671D80B" w:rsidR="00142BDF" w:rsidRDefault="00142BDF" w:rsidP="00142BDF">
            <w:pPr>
              <w:jc w:val="center"/>
            </w:pPr>
            <w:r>
              <w:t>ZAP</w:t>
            </w:r>
          </w:p>
        </w:tc>
        <w:tc>
          <w:tcPr>
            <w:tcW w:w="1639" w:type="dxa"/>
          </w:tcPr>
          <w:p w14:paraId="1A08C822" w14:textId="5075B2A2" w:rsidR="00142BDF" w:rsidRDefault="00142BDF" w:rsidP="00142BDF">
            <w:pPr>
              <w:jc w:val="center"/>
            </w:pPr>
            <w:r>
              <w:t>PAUSED</w:t>
            </w:r>
          </w:p>
        </w:tc>
        <w:tc>
          <w:tcPr>
            <w:tcW w:w="1756" w:type="dxa"/>
          </w:tcPr>
          <w:p w14:paraId="5DF27ACB" w14:textId="6854C1D5" w:rsidR="00142BDF" w:rsidRDefault="00142BDF" w:rsidP="00142BDF">
            <w:pPr>
              <w:jc w:val="center"/>
            </w:pPr>
            <w:r>
              <w:t>VYP</w:t>
            </w:r>
          </w:p>
        </w:tc>
      </w:tr>
      <w:tr w:rsidR="00142BDF" w14:paraId="0343EBA6" w14:textId="77777777" w:rsidTr="00142BDF">
        <w:tc>
          <w:tcPr>
            <w:tcW w:w="2547" w:type="dxa"/>
          </w:tcPr>
          <w:p w14:paraId="37757A29" w14:textId="545EF2EA" w:rsidR="00142BDF" w:rsidRDefault="00142BDF" w:rsidP="00142BDF">
            <w:pPr>
              <w:jc w:val="center"/>
            </w:pPr>
            <w:r>
              <w:t>WiFi/Bluetooth modem</w:t>
            </w:r>
          </w:p>
        </w:tc>
        <w:tc>
          <w:tcPr>
            <w:tcW w:w="963" w:type="dxa"/>
          </w:tcPr>
          <w:p w14:paraId="30DC4199" w14:textId="3AA3A391" w:rsidR="00142BDF" w:rsidRDefault="00142BDF" w:rsidP="00142BDF">
            <w:pPr>
              <w:jc w:val="center"/>
            </w:pPr>
            <w:r>
              <w:t>ZAP</w:t>
            </w:r>
          </w:p>
        </w:tc>
        <w:tc>
          <w:tcPr>
            <w:tcW w:w="1872" w:type="dxa"/>
          </w:tcPr>
          <w:p w14:paraId="0CCD6819" w14:textId="2738ED57" w:rsidR="00142BDF" w:rsidRDefault="00142BDF" w:rsidP="00142BDF">
            <w:pPr>
              <w:jc w:val="center"/>
            </w:pPr>
            <w:r>
              <w:t>VYP</w:t>
            </w:r>
          </w:p>
        </w:tc>
        <w:tc>
          <w:tcPr>
            <w:tcW w:w="1639" w:type="dxa"/>
          </w:tcPr>
          <w:p w14:paraId="3F1F2E92" w14:textId="40D54737" w:rsidR="00142BDF" w:rsidRDefault="00142BDF" w:rsidP="00142BDF">
            <w:pPr>
              <w:jc w:val="center"/>
            </w:pPr>
            <w:r>
              <w:t>VYP</w:t>
            </w:r>
          </w:p>
        </w:tc>
        <w:tc>
          <w:tcPr>
            <w:tcW w:w="1756" w:type="dxa"/>
          </w:tcPr>
          <w:p w14:paraId="2A4A6651" w14:textId="649718D1" w:rsidR="00142BDF" w:rsidRDefault="00142BDF" w:rsidP="00142BDF">
            <w:pPr>
              <w:jc w:val="center"/>
            </w:pPr>
            <w:r>
              <w:t>VYP</w:t>
            </w:r>
          </w:p>
        </w:tc>
      </w:tr>
      <w:tr w:rsidR="00142BDF" w14:paraId="6142CEF4" w14:textId="77777777" w:rsidTr="00142BDF">
        <w:tc>
          <w:tcPr>
            <w:tcW w:w="2547" w:type="dxa"/>
          </w:tcPr>
          <w:p w14:paraId="5FB3F7F3" w14:textId="0EB74D6D" w:rsidR="00142BDF" w:rsidRDefault="00142BDF" w:rsidP="00142BDF">
            <w:pPr>
              <w:jc w:val="center"/>
            </w:pPr>
            <w:r>
              <w:t>RTC pamäť a periférie</w:t>
            </w:r>
          </w:p>
        </w:tc>
        <w:tc>
          <w:tcPr>
            <w:tcW w:w="963" w:type="dxa"/>
          </w:tcPr>
          <w:p w14:paraId="163C0B69" w14:textId="421A835C" w:rsidR="00142BDF" w:rsidRDefault="00142BDF" w:rsidP="00142BDF">
            <w:pPr>
              <w:jc w:val="center"/>
            </w:pPr>
            <w:r>
              <w:t>ZAP</w:t>
            </w:r>
          </w:p>
        </w:tc>
        <w:tc>
          <w:tcPr>
            <w:tcW w:w="1872" w:type="dxa"/>
          </w:tcPr>
          <w:p w14:paraId="188E755E" w14:textId="39BB05EB" w:rsidR="00142BDF" w:rsidRDefault="00142BDF" w:rsidP="00142BDF">
            <w:pPr>
              <w:jc w:val="center"/>
            </w:pPr>
            <w:r>
              <w:t>ZAP</w:t>
            </w:r>
          </w:p>
        </w:tc>
        <w:tc>
          <w:tcPr>
            <w:tcW w:w="1639" w:type="dxa"/>
          </w:tcPr>
          <w:p w14:paraId="2C394FCC" w14:textId="3A9B2399" w:rsidR="00142BDF" w:rsidRDefault="00142BDF" w:rsidP="00142BDF">
            <w:pPr>
              <w:jc w:val="center"/>
            </w:pPr>
            <w:r>
              <w:t>ZAP</w:t>
            </w:r>
          </w:p>
        </w:tc>
        <w:tc>
          <w:tcPr>
            <w:tcW w:w="1756" w:type="dxa"/>
          </w:tcPr>
          <w:p w14:paraId="2DB704E0" w14:textId="4FCFA86A" w:rsidR="00142BDF" w:rsidRDefault="00142BDF" w:rsidP="00142BDF">
            <w:pPr>
              <w:jc w:val="center"/>
            </w:pPr>
            <w:r>
              <w:t>ZAP</w:t>
            </w:r>
          </w:p>
        </w:tc>
      </w:tr>
      <w:tr w:rsidR="00142BDF" w14:paraId="77B3A32C" w14:textId="77777777" w:rsidTr="00142BDF">
        <w:tc>
          <w:tcPr>
            <w:tcW w:w="2547" w:type="dxa"/>
          </w:tcPr>
          <w:p w14:paraId="5B0A4EB7" w14:textId="4F98347F" w:rsidR="00142BDF" w:rsidRDefault="00142BDF" w:rsidP="00142BDF">
            <w:pPr>
              <w:jc w:val="center"/>
            </w:pPr>
            <w:r>
              <w:t>ULP koprocesor</w:t>
            </w:r>
          </w:p>
        </w:tc>
        <w:tc>
          <w:tcPr>
            <w:tcW w:w="963" w:type="dxa"/>
          </w:tcPr>
          <w:p w14:paraId="357AA7C9" w14:textId="73C13CA6" w:rsidR="00142BDF" w:rsidRDefault="00142BDF" w:rsidP="00142BDF">
            <w:pPr>
              <w:jc w:val="center"/>
            </w:pPr>
            <w:r>
              <w:t>ZAP</w:t>
            </w:r>
          </w:p>
        </w:tc>
        <w:tc>
          <w:tcPr>
            <w:tcW w:w="1872" w:type="dxa"/>
          </w:tcPr>
          <w:p w14:paraId="3D8393AD" w14:textId="73791EA0" w:rsidR="00142BDF" w:rsidRDefault="00142BDF" w:rsidP="00142BDF">
            <w:pPr>
              <w:jc w:val="center"/>
            </w:pPr>
            <w:r>
              <w:t>ZAP</w:t>
            </w:r>
          </w:p>
        </w:tc>
        <w:tc>
          <w:tcPr>
            <w:tcW w:w="1639" w:type="dxa"/>
          </w:tcPr>
          <w:p w14:paraId="7BC51C86" w14:textId="13E812BA" w:rsidR="00142BDF" w:rsidRDefault="00142BDF" w:rsidP="00142BDF">
            <w:pPr>
              <w:jc w:val="center"/>
            </w:pPr>
            <w:r>
              <w:t>ZAP</w:t>
            </w:r>
          </w:p>
        </w:tc>
        <w:tc>
          <w:tcPr>
            <w:tcW w:w="1756" w:type="dxa"/>
          </w:tcPr>
          <w:p w14:paraId="53E44839" w14:textId="2C10D455" w:rsidR="00142BDF" w:rsidRDefault="00142BDF" w:rsidP="00142BDF">
            <w:pPr>
              <w:jc w:val="center"/>
            </w:pPr>
            <w:r>
              <w:t>ZAP / VYP</w:t>
            </w:r>
          </w:p>
        </w:tc>
      </w:tr>
    </w:tbl>
    <w:p w14:paraId="6AFDBBFD" w14:textId="77777777" w:rsidR="00142BDF" w:rsidRDefault="00142BDF" w:rsidP="00142BDF">
      <w:pPr>
        <w:jc w:val="both"/>
      </w:pPr>
    </w:p>
    <w:p w14:paraId="63CCA847" w14:textId="77777777" w:rsidR="00142BDF" w:rsidRPr="007067E2" w:rsidRDefault="00142BDF" w:rsidP="00142BDF">
      <w:pPr>
        <w:jc w:val="both"/>
        <w:rPr>
          <w:b/>
          <w:bCs/>
        </w:rPr>
      </w:pPr>
      <w:r w:rsidRPr="007067E2">
        <w:rPr>
          <w:b/>
          <w:bCs/>
        </w:rPr>
        <w:t>Pre prebudenie čipu ESP32 v režime ľahkého spánku (</w:t>
      </w:r>
      <w:proofErr w:type="spellStart"/>
      <w:r w:rsidRPr="007067E2">
        <w:rPr>
          <w:b/>
          <w:bCs/>
        </w:rPr>
        <w:t>Light</w:t>
      </w:r>
      <w:proofErr w:type="spellEnd"/>
      <w:r w:rsidRPr="007067E2">
        <w:rPr>
          <w:b/>
          <w:bCs/>
        </w:rPr>
        <w:t xml:space="preserve"> </w:t>
      </w:r>
      <w:proofErr w:type="spellStart"/>
      <w:r w:rsidRPr="007067E2">
        <w:rPr>
          <w:b/>
          <w:bCs/>
        </w:rPr>
        <w:t>Sleep</w:t>
      </w:r>
      <w:proofErr w:type="spellEnd"/>
      <w:r w:rsidRPr="007067E2">
        <w:rPr>
          <w:b/>
          <w:bCs/>
        </w:rPr>
        <w:t xml:space="preserve">) je možné využiť tieto druhy zdrojov: </w:t>
      </w:r>
    </w:p>
    <w:p w14:paraId="7262807F" w14:textId="228FC938" w:rsidR="00142BDF" w:rsidRDefault="00142BDF" w:rsidP="00142BDF">
      <w:pPr>
        <w:pStyle w:val="Odsekzoznamu"/>
        <w:numPr>
          <w:ilvl w:val="0"/>
          <w:numId w:val="22"/>
        </w:numPr>
        <w:jc w:val="both"/>
      </w:pPr>
      <w:r w:rsidRPr="00142BDF">
        <w:rPr>
          <w:b/>
          <w:bCs/>
        </w:rPr>
        <w:t>UART</w:t>
      </w:r>
      <w:r w:rsidRPr="00142BDF">
        <w:t xml:space="preserve"> - prebudí čip ESP32, ak sa na RX (prijímači) objaví určitý počet signálov v logickej 1, ktoré indikujú príjem dát. Používa počítadlo v prerušení na vzostupnú (pozitívnu) hranu - tzv. RISING </w:t>
      </w:r>
      <w:proofErr w:type="spellStart"/>
      <w:r w:rsidRPr="00142BDF">
        <w:t>edge</w:t>
      </w:r>
      <w:proofErr w:type="spellEnd"/>
      <w:r w:rsidRPr="00142BDF">
        <w:t xml:space="preserve"> pri prechode z logickej 0 do logickej 1. Na základe rozhodovacieho prahu - počet signálov UART prebudí a môže prijímať dáta (existujúce dáta - signály, ktoré realizovali prebudenie nie sú uložené v </w:t>
      </w:r>
      <w:proofErr w:type="spellStart"/>
      <w:r w:rsidRPr="00142BDF">
        <w:t>buffri</w:t>
      </w:r>
      <w:proofErr w:type="spellEnd"/>
      <w:r w:rsidRPr="00142BDF">
        <w:t xml:space="preserve"> UART zbernice)</w:t>
      </w:r>
      <w:r w:rsidR="00977892">
        <w:t>,</w:t>
      </w:r>
    </w:p>
    <w:p w14:paraId="378AE70C" w14:textId="662D0E81" w:rsidR="00142BDF" w:rsidRDefault="00142BDF" w:rsidP="00142BDF">
      <w:pPr>
        <w:pStyle w:val="Odsekzoznamu"/>
        <w:numPr>
          <w:ilvl w:val="0"/>
          <w:numId w:val="22"/>
        </w:numPr>
        <w:jc w:val="both"/>
      </w:pPr>
      <w:r w:rsidRPr="00142BDF">
        <w:rPr>
          <w:b/>
          <w:bCs/>
        </w:rPr>
        <w:t>GPIO</w:t>
      </w:r>
      <w:r w:rsidRPr="00142BDF">
        <w:t xml:space="preserve"> - umožňuje využiť akýkoľvek GPIO vývod a definovať na ňom očakávanú logickú úroveň, ktorá prebudí hlavný čip </w:t>
      </w:r>
      <w:proofErr w:type="spellStart"/>
      <w:r w:rsidRPr="00142BDF">
        <w:t>Xtensa</w:t>
      </w:r>
      <w:proofErr w:type="spellEnd"/>
      <w:r w:rsidRPr="00142BDF">
        <w:t xml:space="preserve"> </w:t>
      </w:r>
      <w:proofErr w:type="spellStart"/>
      <w:r w:rsidRPr="00142BDF">
        <w:t>mikrokontroléru</w:t>
      </w:r>
      <w:proofErr w:type="spellEnd"/>
      <w:r w:rsidRPr="00142BDF">
        <w:t xml:space="preserve"> ESP32, ak sa na danom vývode objaví</w:t>
      </w:r>
      <w:r w:rsidR="007067E2">
        <w:t>.</w:t>
      </w:r>
    </w:p>
    <w:p w14:paraId="5BB38750" w14:textId="77777777" w:rsidR="006F282F" w:rsidRPr="007067E2" w:rsidRDefault="00142BDF" w:rsidP="00142BDF">
      <w:pPr>
        <w:jc w:val="both"/>
        <w:rPr>
          <w:b/>
          <w:bCs/>
        </w:rPr>
      </w:pPr>
      <w:r w:rsidRPr="007067E2">
        <w:rPr>
          <w:b/>
          <w:bCs/>
        </w:rPr>
        <w:t>Pre prebudenie čipu ESP32 v režime hlbokého spánku (</w:t>
      </w:r>
      <w:proofErr w:type="spellStart"/>
      <w:r w:rsidRPr="007067E2">
        <w:rPr>
          <w:b/>
          <w:bCs/>
        </w:rPr>
        <w:t>Deep</w:t>
      </w:r>
      <w:proofErr w:type="spellEnd"/>
      <w:r w:rsidRPr="007067E2">
        <w:rPr>
          <w:b/>
          <w:bCs/>
        </w:rPr>
        <w:t xml:space="preserve"> </w:t>
      </w:r>
      <w:proofErr w:type="spellStart"/>
      <w:r w:rsidRPr="007067E2">
        <w:rPr>
          <w:b/>
          <w:bCs/>
        </w:rPr>
        <w:t>Sleep</w:t>
      </w:r>
      <w:proofErr w:type="spellEnd"/>
      <w:r w:rsidRPr="007067E2">
        <w:rPr>
          <w:b/>
          <w:bCs/>
        </w:rPr>
        <w:t xml:space="preserve">) je možné využiť až štyri druhy zdrojov: </w:t>
      </w:r>
    </w:p>
    <w:p w14:paraId="28A5D0D2" w14:textId="602D736C" w:rsidR="006F282F" w:rsidRDefault="00142BDF" w:rsidP="006F282F">
      <w:pPr>
        <w:pStyle w:val="Odsekzoznamu"/>
        <w:numPr>
          <w:ilvl w:val="0"/>
          <w:numId w:val="23"/>
        </w:numPr>
        <w:jc w:val="both"/>
      </w:pPr>
      <w:proofErr w:type="spellStart"/>
      <w:r w:rsidRPr="006F282F">
        <w:rPr>
          <w:b/>
          <w:bCs/>
        </w:rPr>
        <w:lastRenderedPageBreak/>
        <w:t>Timer</w:t>
      </w:r>
      <w:proofErr w:type="spellEnd"/>
      <w:r w:rsidRPr="00142BDF">
        <w:t xml:space="preserve"> - RTC </w:t>
      </w:r>
      <w:proofErr w:type="spellStart"/>
      <w:r w:rsidRPr="00142BDF">
        <w:t>kontróler</w:t>
      </w:r>
      <w:proofErr w:type="spellEnd"/>
      <w:r w:rsidRPr="00142BDF">
        <w:t xml:space="preserve"> má </w:t>
      </w:r>
      <w:proofErr w:type="spellStart"/>
      <w:r w:rsidRPr="00142BDF">
        <w:t>Timer</w:t>
      </w:r>
      <w:proofErr w:type="spellEnd"/>
      <w:r w:rsidRPr="00142BDF">
        <w:t xml:space="preserve"> (časovač), prostredníctvom ktorého dokáže zobudiť hlavný procesor </w:t>
      </w:r>
      <w:proofErr w:type="spellStart"/>
      <w:r w:rsidRPr="00142BDF">
        <w:t>mikrokontróleru</w:t>
      </w:r>
      <w:proofErr w:type="spellEnd"/>
      <w:r w:rsidRPr="00142BDF">
        <w:t xml:space="preserve"> ESP32 po určitom zadanom čase, kedy dôjde k pretečeniu časovača. Časovač je možné nastavovať prostredníctvom parametra v</w:t>
      </w:r>
      <w:r w:rsidR="00977892">
        <w:t> </w:t>
      </w:r>
      <w:proofErr w:type="spellStart"/>
      <w:r w:rsidRPr="00142BDF">
        <w:t>mikrosekundách</w:t>
      </w:r>
      <w:proofErr w:type="spellEnd"/>
      <w:r w:rsidR="00977892">
        <w:t>,</w:t>
      </w:r>
      <w:r w:rsidRPr="00142BDF">
        <w:t xml:space="preserve"> </w:t>
      </w:r>
    </w:p>
    <w:p w14:paraId="1C7A6EBA" w14:textId="264E0F1F" w:rsidR="006F282F" w:rsidRDefault="00142BDF" w:rsidP="006F282F">
      <w:pPr>
        <w:pStyle w:val="Odsekzoznamu"/>
        <w:numPr>
          <w:ilvl w:val="0"/>
          <w:numId w:val="23"/>
        </w:numPr>
        <w:jc w:val="both"/>
      </w:pPr>
      <w:r w:rsidRPr="006F282F">
        <w:rPr>
          <w:b/>
          <w:bCs/>
        </w:rPr>
        <w:t>Dotyk</w:t>
      </w:r>
      <w:r w:rsidRPr="00142BDF">
        <w:t xml:space="preserve"> - využíva detekciu zmeny analógovej hodnoty na preddefinovanom vstupnom vývode s podporou TOUCH (snímania dotyku) funkcie. Dotykom sa vykoná kapacitná zmena, na ktorú dokáže </w:t>
      </w:r>
      <w:proofErr w:type="spellStart"/>
      <w:r w:rsidRPr="00142BDF">
        <w:t>mikrokontróler</w:t>
      </w:r>
      <w:proofErr w:type="spellEnd"/>
      <w:r w:rsidRPr="00142BDF">
        <w:t xml:space="preserve"> reagovať </w:t>
      </w:r>
      <w:r w:rsidR="00DB0769">
        <w:t xml:space="preserve">čítaním analógovej hodnoty vývodu </w:t>
      </w:r>
      <w:r w:rsidRPr="00142BDF">
        <w:t>a</w:t>
      </w:r>
      <w:r w:rsidR="001C466A">
        <w:t> </w:t>
      </w:r>
      <w:r w:rsidRPr="00142BDF">
        <w:t>pri</w:t>
      </w:r>
      <w:r w:rsidR="001C466A">
        <w:t> </w:t>
      </w:r>
      <w:r w:rsidRPr="00142BDF">
        <w:t xml:space="preserve">prekročení rozhodovacieho prahu prebudí hlavný procesor </w:t>
      </w:r>
      <w:proofErr w:type="spellStart"/>
      <w:r w:rsidRPr="00142BDF">
        <w:t>Xtensa</w:t>
      </w:r>
      <w:proofErr w:type="spellEnd"/>
      <w:r w:rsidRPr="00142BDF">
        <w:t xml:space="preserve"> </w:t>
      </w:r>
      <w:proofErr w:type="spellStart"/>
      <w:r w:rsidRPr="00142BDF">
        <w:t>mikrokontroléru</w:t>
      </w:r>
      <w:proofErr w:type="spellEnd"/>
      <w:r w:rsidRPr="00142BDF">
        <w:t xml:space="preserve"> ESP32</w:t>
      </w:r>
      <w:r w:rsidR="00977892">
        <w:t>,</w:t>
      </w:r>
    </w:p>
    <w:p w14:paraId="504A9F27" w14:textId="6E076819" w:rsidR="006F282F" w:rsidRDefault="00142BDF" w:rsidP="006F282F">
      <w:pPr>
        <w:pStyle w:val="Odsekzoznamu"/>
        <w:numPr>
          <w:ilvl w:val="0"/>
          <w:numId w:val="23"/>
        </w:numPr>
        <w:jc w:val="both"/>
      </w:pPr>
      <w:r w:rsidRPr="006F282F">
        <w:rPr>
          <w:b/>
          <w:bCs/>
        </w:rPr>
        <w:t>Externé prebudenie</w:t>
      </w:r>
      <w:r w:rsidRPr="00142BDF">
        <w:t xml:space="preserve"> - RTC IO (vstupno-výstupný) modul pracuje s logikou, ktorá dokáže zobudiť hlavný čip ESP32, ak je RTC GPIO</w:t>
      </w:r>
      <w:r w:rsidR="00272A18">
        <w:t xml:space="preserve"> </w:t>
      </w:r>
      <w:r w:rsidRPr="00142BDF">
        <w:t>nastavený na požadovanú logickú úroveň. Existuje aj rozšírenie tohto prebudenia o skupinu vývodov, kde sa skúma logická úroveň všetkých vývodov v tejto skupine a po nadobudnutí špecifickej úrovne sa hlavný čip ESP32 prebudí</w:t>
      </w:r>
      <w:r w:rsidR="00977892">
        <w:t>,</w:t>
      </w:r>
    </w:p>
    <w:p w14:paraId="78E4AEEA" w14:textId="375FBE74" w:rsidR="006F282F" w:rsidRDefault="00142BDF" w:rsidP="006F282F">
      <w:pPr>
        <w:pStyle w:val="Odsekzoznamu"/>
        <w:numPr>
          <w:ilvl w:val="0"/>
          <w:numId w:val="23"/>
        </w:numPr>
        <w:jc w:val="both"/>
      </w:pPr>
      <w:r w:rsidRPr="006F282F">
        <w:rPr>
          <w:b/>
          <w:bCs/>
        </w:rPr>
        <w:t>ULP koprocesor</w:t>
      </w:r>
      <w:r w:rsidRPr="00142BDF">
        <w:t xml:space="preserve"> - spúšťa svoj program uložený v RTC SLOW pamäti v režime spánku hlavného procesora </w:t>
      </w:r>
      <w:proofErr w:type="spellStart"/>
      <w:r w:rsidRPr="00142BDF">
        <w:t>Xtensa</w:t>
      </w:r>
      <w:proofErr w:type="spellEnd"/>
      <w:r w:rsidRPr="00142BDF">
        <w:t>. Dokáže obsluhovať ADC, vykonávať merania zo senzorov, dokáže pristupovať k RTC registrom a čítať / zapisovať do nich. Pri určitej udalosti - napríklad prekročení rozhodovacieho prahu ADC prevodníka dokáže hlavný čip ESP32 zobudiť</w:t>
      </w:r>
      <w:r w:rsidR="00C26848">
        <w:t>.</w:t>
      </w:r>
    </w:p>
    <w:p w14:paraId="70EE7AF1" w14:textId="384C735E" w:rsidR="00495EE7" w:rsidRDefault="00142BDF" w:rsidP="006F282F">
      <w:pPr>
        <w:jc w:val="both"/>
      </w:pPr>
      <w:r w:rsidRPr="00142BDF">
        <w:t>Koprocesor [</w:t>
      </w:r>
      <w:r w:rsidR="009428FF">
        <w:t>1</w:t>
      </w:r>
      <w:r w:rsidR="007F318B">
        <w:t>9</w:t>
      </w:r>
      <w:r w:rsidRPr="00142BDF">
        <w:t>] využíva 32-bitové inštrukcie s</w:t>
      </w:r>
      <w:r w:rsidR="00F6046B">
        <w:t> možnosťou využívania pamäte RTC SLOW</w:t>
      </w:r>
      <w:r w:rsidR="00EB48FD">
        <w:t>, ktorá má</w:t>
      </w:r>
      <w:r w:rsidR="001C466A">
        <w:t> </w:t>
      </w:r>
      <w:r w:rsidRPr="00142BDF">
        <w:t>32-</w:t>
      </w:r>
      <w:r w:rsidR="00F6046B">
        <w:t xml:space="preserve"> bitový adresný priestor. M</w:t>
      </w:r>
      <w:r w:rsidRPr="00142BDF">
        <w:t xml:space="preserve">á vlastné štyri 16-bitové registre do ktorých môže ukladať dáta. </w:t>
      </w:r>
      <w:r w:rsidR="006F282F">
        <w:t xml:space="preserve">Majú označenie </w:t>
      </w:r>
      <w:r w:rsidRPr="00142BDF">
        <w:t>R0</w:t>
      </w:r>
      <w:r w:rsidR="006F282F">
        <w:t xml:space="preserve"> až </w:t>
      </w:r>
      <w:r w:rsidRPr="00142BDF">
        <w:t xml:space="preserve">R3. Má vlastný 8-bitový </w:t>
      </w:r>
      <w:proofErr w:type="spellStart"/>
      <w:r w:rsidRPr="00142BDF">
        <w:t>čítačový</w:t>
      </w:r>
      <w:proofErr w:type="spellEnd"/>
      <w:r w:rsidRPr="00142BDF">
        <w:t xml:space="preserve"> register, ktorý môže byť použitý pre beh slučiek, pristupuje naň cez špeciálne inštrukcie</w:t>
      </w:r>
      <w:r w:rsidR="006F282F" w:rsidRPr="006F282F">
        <w:t xml:space="preserve">.  </w:t>
      </w:r>
    </w:p>
    <w:p w14:paraId="314E7C81" w14:textId="4548F5C2" w:rsidR="00142BDF" w:rsidRDefault="006F282F" w:rsidP="006F282F">
      <w:pPr>
        <w:jc w:val="both"/>
      </w:pPr>
      <w:r w:rsidRPr="006F282F">
        <w:t xml:space="preserve">Programový kód, ktorý dokáže vykonávať musí byť zapísaný v jazyku </w:t>
      </w:r>
      <w:proofErr w:type="spellStart"/>
      <w:r w:rsidRPr="006F282F">
        <w:t>Assembler</w:t>
      </w:r>
      <w:proofErr w:type="spellEnd"/>
      <w:r w:rsidRPr="006F282F">
        <w:t xml:space="preserve"> a kompiluje sa</w:t>
      </w:r>
      <w:r w:rsidR="00E02FA0">
        <w:t> </w:t>
      </w:r>
      <w:r w:rsidRPr="006F282F">
        <w:t>spoločne s hlavnou - užívateľskou aplikáciou.</w:t>
      </w:r>
      <w:r w:rsidR="00495EE7">
        <w:t xml:space="preserve"> </w:t>
      </w:r>
      <w:r w:rsidRPr="006F282F">
        <w:t>ALU (</w:t>
      </w:r>
      <w:r w:rsidR="008D4337">
        <w:t>aritmeticko-logická jednotka</w:t>
      </w:r>
      <w:r w:rsidRPr="006F282F">
        <w:t>) inštrukcie, obsluhu registrov RTC_CNTL, RTC_IO, SENS a</w:t>
      </w:r>
      <w:r w:rsidR="007067E2">
        <w:t> </w:t>
      </w:r>
      <w:r w:rsidRPr="006F282F">
        <w:t>inštrukcie pre prácu s pamäťou dokáže koprocesor obslúžiť v</w:t>
      </w:r>
      <w:r w:rsidR="00E02FA0">
        <w:t> </w:t>
      </w:r>
      <w:r w:rsidRPr="006F282F">
        <w:t>jednom cykle. Pre obsluhu externých zberníc (napríklad ADC) potrebuje 2 až 4 cykly na</w:t>
      </w:r>
      <w:r w:rsidR="00E02FA0">
        <w:t> </w:t>
      </w:r>
      <w:r w:rsidRPr="006F282F">
        <w:t>základe vykonávanej operácie.</w:t>
      </w:r>
    </w:p>
    <w:p w14:paraId="1F65F4F3" w14:textId="312D01BD" w:rsidR="006F282F" w:rsidRPr="00634ED8" w:rsidRDefault="00636C0B" w:rsidP="00643F69">
      <w:pPr>
        <w:pStyle w:val="1Nadpis"/>
        <w:rPr>
          <w:rFonts w:cstheme="majorHAnsi"/>
        </w:rPr>
      </w:pPr>
      <w:bookmarkStart w:id="24" w:name="_Toc69660964"/>
      <w:r w:rsidRPr="00634ED8">
        <w:rPr>
          <w:rFonts w:cstheme="majorHAnsi"/>
        </w:rPr>
        <w:lastRenderedPageBreak/>
        <w:t xml:space="preserve">Vývojársky </w:t>
      </w:r>
      <w:proofErr w:type="spellStart"/>
      <w:r w:rsidRPr="00634ED8">
        <w:rPr>
          <w:rFonts w:cstheme="majorHAnsi"/>
        </w:rPr>
        <w:t>framework</w:t>
      </w:r>
      <w:proofErr w:type="spellEnd"/>
      <w:r w:rsidRPr="00634ED8">
        <w:rPr>
          <w:rFonts w:cstheme="majorHAnsi"/>
        </w:rPr>
        <w:t xml:space="preserve"> </w:t>
      </w:r>
      <w:r w:rsidR="006F282F" w:rsidRPr="00634ED8">
        <w:rPr>
          <w:rFonts w:cstheme="majorHAnsi"/>
        </w:rPr>
        <w:t>ESP-IDF</w:t>
      </w:r>
      <w:bookmarkEnd w:id="24"/>
    </w:p>
    <w:p w14:paraId="3F94FC58" w14:textId="427C1777" w:rsidR="00EE298B" w:rsidRDefault="006F282F" w:rsidP="006F282F">
      <w:pPr>
        <w:jc w:val="both"/>
      </w:pPr>
      <w:proofErr w:type="spellStart"/>
      <w:r w:rsidRPr="006F282F">
        <w:t>Framework</w:t>
      </w:r>
      <w:proofErr w:type="spellEnd"/>
      <w:r w:rsidRPr="006F282F">
        <w:t xml:space="preserve"> pre vývoj </w:t>
      </w:r>
      <w:proofErr w:type="spellStart"/>
      <w:r w:rsidRPr="006F282F">
        <w:t>IoT</w:t>
      </w:r>
      <w:proofErr w:type="spellEnd"/>
      <w:r w:rsidRPr="006F282F">
        <w:t xml:space="preserve"> aplikácii [</w:t>
      </w:r>
      <w:r w:rsidR="007F318B">
        <w:t>20</w:t>
      </w:r>
      <w:r w:rsidRPr="006F282F">
        <w:t>]  založený na jazyku C pre platformu ESP32. Obsahuje API (</w:t>
      </w:r>
      <w:r w:rsidR="0007244B">
        <w:rPr>
          <w:rStyle w:val="st"/>
        </w:rPr>
        <w:t>rozhranie pre programovanie aplikácii), zahŕňa</w:t>
      </w:r>
      <w:r w:rsidR="0007244B" w:rsidRPr="006F282F">
        <w:t xml:space="preserve"> </w:t>
      </w:r>
      <w:r w:rsidRPr="006F282F">
        <w:t>knižnice a</w:t>
      </w:r>
      <w:r w:rsidR="0007244B">
        <w:t xml:space="preserve"> ukážkové </w:t>
      </w:r>
      <w:r w:rsidRPr="006F282F">
        <w:t>zdrojové kódy</w:t>
      </w:r>
      <w:r w:rsidR="00636C0B">
        <w:t xml:space="preserve"> - projekty</w:t>
      </w:r>
      <w:r w:rsidR="0007244B">
        <w:t xml:space="preserve"> pre</w:t>
      </w:r>
      <w:r w:rsidR="00E02FA0">
        <w:t> </w:t>
      </w:r>
      <w:r w:rsidR="0007244B">
        <w:t>základnú obsluhu zberníc, rozhraní</w:t>
      </w:r>
      <w:r w:rsidRPr="006F282F">
        <w:t xml:space="preserve"> a komponenty pre obsluhu konkrétnej aplikácie. Obsahuje </w:t>
      </w:r>
      <w:proofErr w:type="spellStart"/>
      <w:r w:rsidRPr="006F282F">
        <w:t>toolchain</w:t>
      </w:r>
      <w:proofErr w:type="spellEnd"/>
      <w:r w:rsidRPr="006F282F">
        <w:t xml:space="preserve"> pre</w:t>
      </w:r>
      <w:r w:rsidR="007067E2">
        <w:t> </w:t>
      </w:r>
      <w:r w:rsidRPr="006F282F">
        <w:t xml:space="preserve">kompiláciu programu s </w:t>
      </w:r>
      <w:proofErr w:type="spellStart"/>
      <w:r w:rsidRPr="006F282F">
        <w:t>build</w:t>
      </w:r>
      <w:proofErr w:type="spellEnd"/>
      <w:r w:rsidRPr="006F282F">
        <w:t xml:space="preserve"> systémom </w:t>
      </w:r>
      <w:proofErr w:type="spellStart"/>
      <w:r w:rsidRPr="006F282F">
        <w:t>CMake</w:t>
      </w:r>
      <w:proofErr w:type="spellEnd"/>
      <w:r w:rsidRPr="006F282F">
        <w:t xml:space="preserve"> a</w:t>
      </w:r>
      <w:r w:rsidR="00636C0B">
        <w:t> </w:t>
      </w:r>
      <w:proofErr w:type="spellStart"/>
      <w:r w:rsidR="00636C0B">
        <w:t>Ninja</w:t>
      </w:r>
      <w:proofErr w:type="spellEnd"/>
      <w:r w:rsidRPr="006F282F">
        <w:t xml:space="preserve">. </w:t>
      </w:r>
    </w:p>
    <w:p w14:paraId="4176A351" w14:textId="7DAEF9AA" w:rsidR="006F282F" w:rsidRDefault="006F282F" w:rsidP="006F282F">
      <w:pPr>
        <w:jc w:val="both"/>
      </w:pPr>
      <w:r w:rsidRPr="006F282F">
        <w:t xml:space="preserve">Cieľom </w:t>
      </w:r>
      <w:proofErr w:type="spellStart"/>
      <w:r w:rsidR="00636C0B">
        <w:t>frameworku</w:t>
      </w:r>
      <w:proofErr w:type="spellEnd"/>
      <w:r w:rsidR="00636C0B">
        <w:t xml:space="preserve"> </w:t>
      </w:r>
      <w:r w:rsidRPr="006F282F">
        <w:t xml:space="preserve">je ponúknuť základné implementácie pre vývojárov </w:t>
      </w:r>
      <w:proofErr w:type="spellStart"/>
      <w:r w:rsidRPr="006F282F">
        <w:t>IoT</w:t>
      </w:r>
      <w:proofErr w:type="spellEnd"/>
      <w:r w:rsidRPr="006F282F">
        <w:t xml:space="preserve"> aplikácii s Bluetooth a</w:t>
      </w:r>
      <w:r w:rsidR="00E02FA0">
        <w:t> </w:t>
      </w:r>
      <w:r w:rsidRPr="006F282F">
        <w:t xml:space="preserve">WiFi konektivitou, ktoré sú bezpečné, poskytujú možnosť riadenia spotreby elektrickej energie zariadenia, ktorá je častokrát kľúčovým parametrom úspešnej </w:t>
      </w:r>
      <w:r w:rsidR="0007244B">
        <w:t xml:space="preserve">(kritickej) </w:t>
      </w:r>
      <w:r w:rsidRPr="006F282F">
        <w:t>aplikácie prevádzkovanej na batériu</w:t>
      </w:r>
      <w:r w:rsidR="0007244B">
        <w:t xml:space="preserve"> </w:t>
      </w:r>
      <w:r w:rsidRPr="006F282F">
        <w:t xml:space="preserve">pre </w:t>
      </w:r>
      <w:proofErr w:type="spellStart"/>
      <w:r w:rsidRPr="006F282F">
        <w:t>IoT</w:t>
      </w:r>
      <w:proofErr w:type="spellEnd"/>
      <w:r w:rsidR="0007244B">
        <w:t xml:space="preserve"> aplikácie</w:t>
      </w:r>
      <w:r w:rsidRPr="006F282F">
        <w:t xml:space="preserve">. </w:t>
      </w:r>
    </w:p>
    <w:p w14:paraId="01CEFAF4" w14:textId="20ABAD61" w:rsidR="00F6046B" w:rsidRDefault="006F282F" w:rsidP="006F282F">
      <w:pPr>
        <w:jc w:val="both"/>
      </w:pPr>
      <w:r w:rsidRPr="006F282F">
        <w:t>Súčasťou ESP-IDF aj jednoduché konzolové rozhranie, ktoré slúži pre výber cieľového projektu, jeho kompiláciu</w:t>
      </w:r>
      <w:r w:rsidR="00636C0B">
        <w:t xml:space="preserve"> vstavanými nástrojmi</w:t>
      </w:r>
      <w:r w:rsidRPr="006F282F">
        <w:t>,</w:t>
      </w:r>
      <w:r w:rsidR="00636C0B">
        <w:t xml:space="preserve"> možnosť konfigurácie každého príkladu zvlášť,</w:t>
      </w:r>
      <w:r w:rsidRPr="006F282F">
        <w:t xml:space="preserve"> možnosť využitia</w:t>
      </w:r>
      <w:r w:rsidR="00636C0B">
        <w:t xml:space="preserve"> vstavaných vývojárskych nástrojov pre </w:t>
      </w:r>
      <w:r w:rsidRPr="006F282F">
        <w:t xml:space="preserve">prácu s </w:t>
      </w:r>
      <w:proofErr w:type="spellStart"/>
      <w:r w:rsidRPr="006F282F">
        <w:t>flash</w:t>
      </w:r>
      <w:proofErr w:type="spellEnd"/>
      <w:r w:rsidRPr="006F282F">
        <w:t xml:space="preserve"> pamäťou, pamäťou </w:t>
      </w:r>
      <w:proofErr w:type="spellStart"/>
      <w:r w:rsidRPr="006F282F">
        <w:t>eFuses</w:t>
      </w:r>
      <w:proofErr w:type="spellEnd"/>
      <w:r w:rsidRPr="006F282F">
        <w:t xml:space="preserve"> ESP32 a</w:t>
      </w:r>
      <w:r w:rsidR="00E02FA0">
        <w:t> </w:t>
      </w:r>
      <w:r w:rsidRPr="006F282F">
        <w:t>pre</w:t>
      </w:r>
      <w:r w:rsidR="00E02FA0">
        <w:t> </w:t>
      </w:r>
      <w:r w:rsidRPr="006F282F">
        <w:t>kryptografické operácie</w:t>
      </w:r>
      <w:r w:rsidR="00E14174">
        <w:t xml:space="preserve">. </w:t>
      </w:r>
    </w:p>
    <w:p w14:paraId="207FD480" w14:textId="380F9DC5" w:rsidR="00F6046B" w:rsidRPr="00634ED8" w:rsidRDefault="00F6046B" w:rsidP="00643F69">
      <w:pPr>
        <w:pStyle w:val="2Nadpis"/>
        <w:rPr>
          <w:rFonts w:cstheme="majorHAnsi"/>
        </w:rPr>
      </w:pPr>
      <w:bookmarkStart w:id="25" w:name="_Toc69660965"/>
      <w:r w:rsidRPr="00634ED8">
        <w:rPr>
          <w:rFonts w:cstheme="majorHAnsi"/>
        </w:rPr>
        <w:t>Vývojárske nástroje v ESP-IDF</w:t>
      </w:r>
      <w:bookmarkEnd w:id="25"/>
    </w:p>
    <w:p w14:paraId="39BAE2F9" w14:textId="77777777" w:rsidR="00040A6F" w:rsidRDefault="00BE43C9" w:rsidP="006F282F">
      <w:pPr>
        <w:jc w:val="both"/>
      </w:pPr>
      <w:proofErr w:type="spellStart"/>
      <w:r>
        <w:t>Framework</w:t>
      </w:r>
      <w:proofErr w:type="spellEnd"/>
      <w:r>
        <w:t xml:space="preserve"> ESP-IDF má viacero vývojárskych nástrojov, ktoré sú spustiteľné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scripty</w:t>
      </w:r>
      <w:proofErr w:type="spellEnd"/>
      <w:r>
        <w:t xml:space="preserve">. Zároveň dokážu spracovať aj vstupné argumenty, ktoré sa zadávajú do konzolovej aplikácie ESP-IDF.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dokáže vstupný argument prečítať a spustiť funkciu, ktorá je týmto argumentom definovaná</w:t>
      </w:r>
      <w:r w:rsidR="00040A6F">
        <w:t xml:space="preserve"> priamo v </w:t>
      </w:r>
      <w:proofErr w:type="spellStart"/>
      <w:r w:rsidR="00040A6F">
        <w:t>scripte</w:t>
      </w:r>
      <w:proofErr w:type="spellEnd"/>
      <w:r w:rsidR="00040A6F">
        <w:t>, prípadne využíva import iných .</w:t>
      </w:r>
      <w:proofErr w:type="spellStart"/>
      <w:r w:rsidR="00040A6F">
        <w:t>py</w:t>
      </w:r>
      <w:proofErr w:type="spellEnd"/>
      <w:r w:rsidR="00040A6F">
        <w:t xml:space="preserve"> </w:t>
      </w:r>
      <w:proofErr w:type="spellStart"/>
      <w:r w:rsidR="00040A6F">
        <w:t>scriptov</w:t>
      </w:r>
      <w:proofErr w:type="spellEnd"/>
      <w:r w:rsidR="00040A6F">
        <w:t>, ktoré majú danú funkciu definovanú a dokážu ju vykonať</w:t>
      </w:r>
      <w:r>
        <w:t xml:space="preserve">. </w:t>
      </w:r>
    </w:p>
    <w:p w14:paraId="210F25FF" w14:textId="5B200531" w:rsidR="00BE43C9" w:rsidRDefault="00BE43C9" w:rsidP="006F282F">
      <w:pPr>
        <w:jc w:val="both"/>
      </w:pPr>
      <w:r>
        <w:t xml:space="preserve">Základným nástrojom je </w:t>
      </w:r>
      <w:r w:rsidR="00040A6F">
        <w:t>idf</w:t>
      </w:r>
      <w:r w:rsidR="00E14174">
        <w:t>.</w:t>
      </w:r>
      <w:r w:rsidR="00344773">
        <w:t>py</w:t>
      </w:r>
      <w:r w:rsidR="00E14174">
        <w:t xml:space="preserve"> zabezpečuje funkcie </w:t>
      </w:r>
      <w:r>
        <w:t xml:space="preserve">nástroja </w:t>
      </w:r>
      <w:proofErr w:type="spellStart"/>
      <w:r w:rsidR="00E14174">
        <w:t>make</w:t>
      </w:r>
      <w:proofErr w:type="spellEnd"/>
      <w:r w:rsidR="00E14174">
        <w:t xml:space="preserve">, </w:t>
      </w:r>
      <w:r>
        <w:t xml:space="preserve">teda vykonáva príkazy súvisiace s </w:t>
      </w:r>
      <w:r w:rsidR="00E14174">
        <w:t>kompiláci</w:t>
      </w:r>
      <w:r>
        <w:t>ou</w:t>
      </w:r>
      <w:r w:rsidR="00E14174">
        <w:t xml:space="preserve"> programu</w:t>
      </w:r>
      <w:r w:rsidR="00636C0B">
        <w:t xml:space="preserve"> zo zdrojov</w:t>
      </w:r>
      <w:r>
        <w:t xml:space="preserve">. </w:t>
      </w:r>
      <w:r w:rsidR="00F96B34">
        <w:t xml:space="preserve">Príkazom </w:t>
      </w:r>
      <w:r w:rsidR="00F96B34" w:rsidRPr="00F96B34">
        <w:rPr>
          <w:rFonts w:ascii="Times New Roman" w:hAnsi="Times New Roman" w:cs="Times New Roman"/>
          <w:sz w:val="18"/>
          <w:szCs w:val="18"/>
        </w:rPr>
        <w:t xml:space="preserve">idf.py </w:t>
      </w:r>
      <w:proofErr w:type="spellStart"/>
      <w:r w:rsidR="00F96B34" w:rsidRPr="00F96B34">
        <w:rPr>
          <w:rFonts w:ascii="Times New Roman" w:hAnsi="Times New Roman" w:cs="Times New Roman"/>
          <w:sz w:val="18"/>
          <w:szCs w:val="18"/>
        </w:rPr>
        <w:t>menuconfig</w:t>
      </w:r>
      <w:proofErr w:type="spellEnd"/>
      <w:r w:rsidR="00F96B34" w:rsidRPr="00F96B34">
        <w:rPr>
          <w:sz w:val="18"/>
          <w:szCs w:val="18"/>
        </w:rPr>
        <w:t xml:space="preserve"> </w:t>
      </w:r>
      <w:r w:rsidR="00F96B34">
        <w:t xml:space="preserve">umožňuje vyvolať konfiguračné menu – </w:t>
      </w:r>
      <w:proofErr w:type="spellStart"/>
      <w:r w:rsidR="00F96B34">
        <w:t>Menuconfig</w:t>
      </w:r>
      <w:proofErr w:type="spellEnd"/>
      <w:r w:rsidR="00F96B34">
        <w:t xml:space="preserve"> pre nastavenie aktuálne otvoreného projektu pre potreby vývojára. </w:t>
      </w:r>
      <w:r>
        <w:t xml:space="preserve">Dokáže iniciovať </w:t>
      </w:r>
      <w:r w:rsidR="00E14174">
        <w:t xml:space="preserve">zápis </w:t>
      </w:r>
      <w:r w:rsidR="00636C0B">
        <w:t xml:space="preserve">skompilovaného </w:t>
      </w:r>
      <w:r w:rsidR="00E14174">
        <w:t>programu</w:t>
      </w:r>
      <w:r w:rsidR="00636C0B">
        <w:t xml:space="preserve"> (firmvéru)</w:t>
      </w:r>
      <w:r>
        <w:t xml:space="preserve"> a ďalších súčastí</w:t>
      </w:r>
      <w:r w:rsidR="00E14174">
        <w:t xml:space="preserve"> do </w:t>
      </w:r>
      <w:proofErr w:type="spellStart"/>
      <w:r w:rsidR="00E14174">
        <w:t>flash</w:t>
      </w:r>
      <w:proofErr w:type="spellEnd"/>
      <w:r w:rsidR="00E14174">
        <w:t xml:space="preserve"> pamäte a obdobné operácie</w:t>
      </w:r>
      <w:r w:rsidR="00636C0B">
        <w:t xml:space="preserve"> súvisiace s programom</w:t>
      </w:r>
      <w:r w:rsidR="00E14174">
        <w:t xml:space="preserve">. </w:t>
      </w:r>
    </w:p>
    <w:p w14:paraId="22CC6781" w14:textId="5A640A25" w:rsidR="00E14174" w:rsidRDefault="00E14174" w:rsidP="006F282F">
      <w:pPr>
        <w:jc w:val="both"/>
      </w:pPr>
      <w:r>
        <w:t xml:space="preserve">Nástroj </w:t>
      </w:r>
      <w:r w:rsidR="00040A6F">
        <w:t>esptool</w:t>
      </w:r>
      <w:r>
        <w:t>.</w:t>
      </w:r>
      <w:r w:rsidR="00344773">
        <w:t>py</w:t>
      </w:r>
      <w:r>
        <w:t xml:space="preserve"> slúži na priamy zápis</w:t>
      </w:r>
      <w:r w:rsidR="001C466A">
        <w:t xml:space="preserve"> do </w:t>
      </w:r>
      <w:proofErr w:type="spellStart"/>
      <w:r w:rsidR="001C466A">
        <w:t>flash</w:t>
      </w:r>
      <w:proofErr w:type="spellEnd"/>
      <w:r w:rsidR="001C466A">
        <w:t xml:space="preserve"> pamäte</w:t>
      </w:r>
      <w:r>
        <w:t xml:space="preserve"> (najčastejšie </w:t>
      </w:r>
      <w:r w:rsidR="00BE43C9">
        <w:t xml:space="preserve">je </w:t>
      </w:r>
      <w:r>
        <w:t xml:space="preserve">spúšťaný nástrojom </w:t>
      </w:r>
      <w:r w:rsidR="00040A6F">
        <w:t>idf</w:t>
      </w:r>
      <w:r>
        <w:t>.</w:t>
      </w:r>
      <w:r w:rsidR="00344773">
        <w:t>py</w:t>
      </w:r>
      <w:r>
        <w:t>)</w:t>
      </w:r>
      <w:r w:rsidR="00BE43C9">
        <w:t>, dokáže z </w:t>
      </w:r>
      <w:proofErr w:type="spellStart"/>
      <w:r w:rsidR="00BE43C9">
        <w:t>flash</w:t>
      </w:r>
      <w:proofErr w:type="spellEnd"/>
      <w:r w:rsidR="00BE43C9">
        <w:t xml:space="preserve"> pamäte aj čítať jej obsah</w:t>
      </w:r>
      <w:r>
        <w:t xml:space="preserve">. Označenie ESPTOOL je zároveň aj </w:t>
      </w:r>
      <w:r w:rsidR="001C466A">
        <w:t>označením pre balík vstavaných</w:t>
      </w:r>
      <w:r>
        <w:t xml:space="preserve"> nástrojov</w:t>
      </w:r>
      <w:r w:rsidR="001C466A">
        <w:t xml:space="preserve"> do prostredia ESP-IDF</w:t>
      </w:r>
      <w:r>
        <w:t xml:space="preserve"> (</w:t>
      </w:r>
      <w:r w:rsidR="00040A6F">
        <w:t>esptool</w:t>
      </w:r>
      <w:r>
        <w:t>.</w:t>
      </w:r>
      <w:r w:rsidR="00344773">
        <w:t>py</w:t>
      </w:r>
      <w:r>
        <w:t xml:space="preserve">, </w:t>
      </w:r>
      <w:r w:rsidR="00040A6F">
        <w:t>espsecure</w:t>
      </w:r>
      <w:r>
        <w:t>.</w:t>
      </w:r>
      <w:r w:rsidR="00344773">
        <w:t>py</w:t>
      </w:r>
      <w:r>
        <w:t xml:space="preserve"> a </w:t>
      </w:r>
      <w:r w:rsidR="00040A6F">
        <w:t>espefuse</w:t>
      </w:r>
      <w:r>
        <w:t>.</w:t>
      </w:r>
      <w:r w:rsidR="00344773">
        <w:t>py</w:t>
      </w:r>
      <w:r>
        <w:t>).</w:t>
      </w:r>
    </w:p>
    <w:p w14:paraId="6C7C7828" w14:textId="771FC329" w:rsidR="00C82C9F" w:rsidRDefault="00E14174" w:rsidP="006F282F">
      <w:pPr>
        <w:jc w:val="both"/>
      </w:pPr>
      <w:r>
        <w:t>Pre kryp</w:t>
      </w:r>
      <w:r w:rsidR="00BE43C9">
        <w:t>t</w:t>
      </w:r>
      <w:r>
        <w:t xml:space="preserve">ografické operácie je do prostredia ESP-IDF vstavaný nástroj </w:t>
      </w:r>
      <w:r w:rsidR="00040A6F">
        <w:t>espsecure</w:t>
      </w:r>
      <w:r>
        <w:t>.</w:t>
      </w:r>
      <w:r w:rsidR="00344773">
        <w:t>py</w:t>
      </w:r>
      <w:r>
        <w:t>.</w:t>
      </w:r>
      <w:r w:rsidR="00636C0B">
        <w:t xml:space="preserve"> Nástroj </w:t>
      </w:r>
      <w:r w:rsidR="00040A6F">
        <w:t>espefuse</w:t>
      </w:r>
      <w:r w:rsidR="00636C0B">
        <w:t>.</w:t>
      </w:r>
      <w:r w:rsidR="00344773">
        <w:t>py</w:t>
      </w:r>
      <w:r w:rsidR="00636C0B">
        <w:t xml:space="preserve"> slúži pre prácu s </w:t>
      </w:r>
      <w:proofErr w:type="spellStart"/>
      <w:r w:rsidR="00636C0B">
        <w:t>jednorázovo</w:t>
      </w:r>
      <w:proofErr w:type="spellEnd"/>
      <w:r w:rsidR="00636C0B">
        <w:t xml:space="preserve"> programovateľnými pamäťami </w:t>
      </w:r>
      <w:proofErr w:type="spellStart"/>
      <w:r w:rsidR="00636C0B">
        <w:t>eFuses</w:t>
      </w:r>
      <w:proofErr w:type="spellEnd"/>
      <w:r>
        <w:t>. Všetky nástroje je</w:t>
      </w:r>
      <w:r w:rsidR="007067E2">
        <w:t> </w:t>
      </w:r>
      <w:r>
        <w:t xml:space="preserve">možné obsluhovať z príkazového riadku ESP-IDF. Nakoľko však nástroj </w:t>
      </w:r>
      <w:r w:rsidR="00040A6F">
        <w:t>espsecure</w:t>
      </w:r>
      <w:r>
        <w:t>.</w:t>
      </w:r>
      <w:r w:rsidR="00344773">
        <w:t>py</w:t>
      </w:r>
      <w:r>
        <w:t xml:space="preserve"> a </w:t>
      </w:r>
      <w:r w:rsidR="00040A6F">
        <w:t>espefuse</w:t>
      </w:r>
      <w:r>
        <w:t>.</w:t>
      </w:r>
      <w:r w:rsidR="00344773">
        <w:t>py</w:t>
      </w:r>
      <w:r>
        <w:t xml:space="preserve"> nemá podporu spustenia v celom systéme Windows</w:t>
      </w:r>
      <w:r w:rsidR="00C82C9F">
        <w:t xml:space="preserve"> ale iba z ich priečinka</w:t>
      </w:r>
      <w:r>
        <w:t>,</w:t>
      </w:r>
      <w:r w:rsidR="00636C0B">
        <w:t xml:space="preserve"> kde </w:t>
      </w:r>
      <w:r w:rsidR="00636C0B">
        <w:lastRenderedPageBreak/>
        <w:t>sú</w:t>
      </w:r>
      <w:r w:rsidR="00E02FA0">
        <w:t> </w:t>
      </w:r>
      <w:r w:rsidR="00636C0B">
        <w:t>umiestnené,</w:t>
      </w:r>
      <w:r>
        <w:t xml:space="preserve"> je nutné balík nainštalovať </w:t>
      </w:r>
      <w:r w:rsidR="00C82C9F">
        <w:t>s </w:t>
      </w:r>
      <w:proofErr w:type="spellStart"/>
      <w:r w:rsidR="00C82C9F">
        <w:t>celosystémovou</w:t>
      </w:r>
      <w:proofErr w:type="spellEnd"/>
      <w:r w:rsidR="00C82C9F">
        <w:t xml:space="preserve"> podporou, čo zaručí, že je možné nástroj spustiť kdekoľvek v</w:t>
      </w:r>
      <w:r w:rsidR="00636C0B">
        <w:t xml:space="preserve"> operačnom </w:t>
      </w:r>
      <w:r w:rsidR="00C82C9F">
        <w:t>systéme z príkazového riadku.</w:t>
      </w:r>
    </w:p>
    <w:p w14:paraId="434F99B3" w14:textId="458253C5" w:rsidR="006F282F" w:rsidRDefault="00BE43C9" w:rsidP="006F282F">
      <w:pPr>
        <w:jc w:val="both"/>
      </w:pPr>
      <w:r>
        <w:t>D</w:t>
      </w:r>
      <w:r w:rsidR="006F282F" w:rsidRPr="006F282F">
        <w:t xml:space="preserve">o </w:t>
      </w:r>
      <w:proofErr w:type="spellStart"/>
      <w:r w:rsidR="006F282F" w:rsidRPr="006F282F">
        <w:t>frameworku</w:t>
      </w:r>
      <w:proofErr w:type="spellEnd"/>
      <w:r w:rsidR="006F282F" w:rsidRPr="006F282F">
        <w:t xml:space="preserve"> ESP-IDF sú implementované aj</w:t>
      </w:r>
      <w:r>
        <w:t xml:space="preserve"> </w:t>
      </w:r>
      <w:r w:rsidR="006F282F" w:rsidRPr="006F282F">
        <w:t>komponenty vďaka ktorým je</w:t>
      </w:r>
      <w:r w:rsidR="007067E2">
        <w:t> </w:t>
      </w:r>
      <w:r w:rsidR="006F282F" w:rsidRPr="006F282F">
        <w:t xml:space="preserve">možné konfigurovať špecifické požiadavky aplikácie, napríklad - využitie </w:t>
      </w:r>
      <w:r w:rsidR="00636C0B">
        <w:t xml:space="preserve">hardvérového </w:t>
      </w:r>
      <w:r w:rsidR="006F282F" w:rsidRPr="006F282F">
        <w:t>kryptografického akcelerátora</w:t>
      </w:r>
      <w:r w:rsidR="00636C0B">
        <w:t xml:space="preserve"> AES</w:t>
      </w:r>
      <w:r w:rsidR="000919B9">
        <w:t xml:space="preserve"> (</w:t>
      </w:r>
      <w:proofErr w:type="spellStart"/>
      <w:r w:rsidR="000919B9">
        <w:t>Advanced</w:t>
      </w:r>
      <w:proofErr w:type="spellEnd"/>
      <w:r w:rsidR="000919B9">
        <w:t xml:space="preserve"> </w:t>
      </w:r>
      <w:proofErr w:type="spellStart"/>
      <w:r w:rsidR="000919B9">
        <w:t>Encryption</w:t>
      </w:r>
      <w:proofErr w:type="spellEnd"/>
      <w:r w:rsidR="000919B9">
        <w:t xml:space="preserve"> Standard)</w:t>
      </w:r>
      <w:r w:rsidR="006F282F" w:rsidRPr="006F282F">
        <w:t xml:space="preserve">, </w:t>
      </w:r>
      <w:r>
        <w:t xml:space="preserve">využitie koprocesora pre aplikácie s nízkym prúdovým odberom, </w:t>
      </w:r>
      <w:r w:rsidR="006F282F" w:rsidRPr="006F282F">
        <w:t xml:space="preserve">vyhradenie </w:t>
      </w:r>
      <w:proofErr w:type="spellStart"/>
      <w:r>
        <w:t>stacku</w:t>
      </w:r>
      <w:proofErr w:type="spellEnd"/>
      <w:r>
        <w:t xml:space="preserve"> </w:t>
      </w:r>
      <w:r w:rsidR="00636C0B">
        <w:t xml:space="preserve">pre hlavný </w:t>
      </w:r>
      <w:proofErr w:type="spellStart"/>
      <w:r w:rsidR="00636C0B">
        <w:t>task</w:t>
      </w:r>
      <w:proofErr w:type="spellEnd"/>
      <w:r w:rsidR="006F282F" w:rsidRPr="006F282F">
        <w:t xml:space="preserve">, </w:t>
      </w:r>
      <w:r>
        <w:t xml:space="preserve">umožnenie </w:t>
      </w:r>
      <w:r w:rsidR="006F282F" w:rsidRPr="006F282F">
        <w:t>spätn</w:t>
      </w:r>
      <w:r>
        <w:t>ej</w:t>
      </w:r>
      <w:r w:rsidR="006F282F" w:rsidRPr="006F282F">
        <w:t xml:space="preserve"> kompatibilit</w:t>
      </w:r>
      <w:r>
        <w:t>y</w:t>
      </w:r>
      <w:r w:rsidR="006F282F" w:rsidRPr="006F282F">
        <w:t xml:space="preserve"> s predchádzajúcimi verziami ESP-IDF</w:t>
      </w:r>
      <w:r>
        <w:t xml:space="preserve"> (týka sa najmä </w:t>
      </w:r>
      <w:proofErr w:type="spellStart"/>
      <w:r>
        <w:t>deprecated</w:t>
      </w:r>
      <w:proofErr w:type="spellEnd"/>
      <w:r>
        <w:t xml:space="preserve"> funkcií v programových implementáciách so starším API)</w:t>
      </w:r>
      <w:r w:rsidR="00636C0B">
        <w:t xml:space="preserve">, nastavenie </w:t>
      </w:r>
      <w:proofErr w:type="spellStart"/>
      <w:r w:rsidR="00636C0B">
        <w:t>ignorácie</w:t>
      </w:r>
      <w:proofErr w:type="spellEnd"/>
      <w:r>
        <w:t xml:space="preserve"> a</w:t>
      </w:r>
      <w:r w:rsidR="00E02FA0">
        <w:t> </w:t>
      </w:r>
      <w:r>
        <w:t>obídenie</w:t>
      </w:r>
      <w:r w:rsidR="00636C0B">
        <w:t xml:space="preserve"> bezpečnostných prvkov pre vývojárske účely</w:t>
      </w:r>
      <w:r w:rsidR="006F282F" w:rsidRPr="006F282F">
        <w:t xml:space="preserve"> a iné... </w:t>
      </w:r>
    </w:p>
    <w:p w14:paraId="6E9E73CB" w14:textId="745163E8" w:rsidR="00F6046B" w:rsidRPr="00634ED8" w:rsidRDefault="00F6046B" w:rsidP="00643F69">
      <w:pPr>
        <w:pStyle w:val="2Nadpis"/>
        <w:rPr>
          <w:rFonts w:cstheme="majorHAnsi"/>
        </w:rPr>
      </w:pPr>
      <w:bookmarkStart w:id="26" w:name="_Toc69660966"/>
      <w:r w:rsidRPr="00634ED8">
        <w:rPr>
          <w:rFonts w:cstheme="majorHAnsi"/>
        </w:rPr>
        <w:t xml:space="preserve">Vývoj </w:t>
      </w:r>
      <w:proofErr w:type="spellStart"/>
      <w:r w:rsidR="00BE43C9" w:rsidRPr="00634ED8">
        <w:rPr>
          <w:rFonts w:cstheme="majorHAnsi"/>
        </w:rPr>
        <w:t>frameworku</w:t>
      </w:r>
      <w:proofErr w:type="spellEnd"/>
      <w:r w:rsidR="00BE43C9" w:rsidRPr="00634ED8">
        <w:rPr>
          <w:rFonts w:cstheme="majorHAnsi"/>
        </w:rPr>
        <w:t xml:space="preserve"> </w:t>
      </w:r>
      <w:r w:rsidRPr="00634ED8">
        <w:rPr>
          <w:rFonts w:cstheme="majorHAnsi"/>
        </w:rPr>
        <w:t>ESP-IDF</w:t>
      </w:r>
      <w:bookmarkEnd w:id="26"/>
    </w:p>
    <w:p w14:paraId="5B830E26" w14:textId="4A24535A" w:rsidR="00C82C9F" w:rsidRDefault="006F282F" w:rsidP="006F282F">
      <w:pPr>
        <w:jc w:val="both"/>
      </w:pPr>
      <w:proofErr w:type="spellStart"/>
      <w:r w:rsidRPr="006F282F">
        <w:t>Espressif</w:t>
      </w:r>
      <w:proofErr w:type="spellEnd"/>
      <w:r w:rsidRPr="006F282F">
        <w:t xml:space="preserve"> Systems vyvíja </w:t>
      </w:r>
      <w:proofErr w:type="spellStart"/>
      <w:r w:rsidRPr="006F282F">
        <w:t>framework</w:t>
      </w:r>
      <w:proofErr w:type="spellEnd"/>
      <w:r w:rsidRPr="006F282F">
        <w:t xml:space="preserve"> ESP-IDF na </w:t>
      </w:r>
      <w:proofErr w:type="spellStart"/>
      <w:r w:rsidRPr="006F282F">
        <w:t>Githube</w:t>
      </w:r>
      <w:proofErr w:type="spellEnd"/>
      <w:r w:rsidRPr="006F282F">
        <w:t xml:space="preserve"> v repozitári projektu. Projekt je vyvíjaný v</w:t>
      </w:r>
      <w:r w:rsidR="00EF1E35">
        <w:t> </w:t>
      </w:r>
      <w:r w:rsidRPr="006F282F">
        <w:t xml:space="preserve">niekoľkých verziách zároveň v príslušných vetvách projektu - tzv. </w:t>
      </w:r>
      <w:proofErr w:type="spellStart"/>
      <w:r w:rsidRPr="006F282F">
        <w:t>branches</w:t>
      </w:r>
      <w:proofErr w:type="spellEnd"/>
      <w:r w:rsidRPr="006F282F">
        <w:t xml:space="preserve">. Vývojár si tak môže nainštalovať konkrétnu verziu ESP-IDF, ktorú chce využívať vrátane aktuálne vyvíjanej / </w:t>
      </w:r>
      <w:proofErr w:type="spellStart"/>
      <w:r w:rsidRPr="006F282F">
        <w:t>release</w:t>
      </w:r>
      <w:proofErr w:type="spellEnd"/>
      <w:r w:rsidRPr="006F282F">
        <w:t xml:space="preserve"> (produkčnej - </w:t>
      </w:r>
      <w:proofErr w:type="spellStart"/>
      <w:r w:rsidRPr="006F282F">
        <w:t>stable</w:t>
      </w:r>
      <w:proofErr w:type="spellEnd"/>
      <w:r w:rsidRPr="006F282F">
        <w:t xml:space="preserve">) verzie projektu. </w:t>
      </w:r>
    </w:p>
    <w:p w14:paraId="6DCBF49D" w14:textId="7BC0BA7A" w:rsidR="00C82C9F" w:rsidRDefault="006F282F" w:rsidP="006F282F">
      <w:pPr>
        <w:jc w:val="both"/>
      </w:pPr>
      <w:r w:rsidRPr="006F282F">
        <w:t xml:space="preserve">Každá z verzii ESP-IDF má samostatnú dokumentáciu na webových stránkach </w:t>
      </w:r>
      <w:proofErr w:type="spellStart"/>
      <w:r w:rsidRPr="006F282F">
        <w:t>frameworku</w:t>
      </w:r>
      <w:proofErr w:type="spellEnd"/>
      <w:r w:rsidRPr="006F282F">
        <w:t>: https://docs.espressif.com/projects/esp-idf/en/latest/esp32/. V</w:t>
      </w:r>
      <w:r w:rsidR="0031445B">
        <w:t> </w:t>
      </w:r>
      <w:r w:rsidRPr="006F282F">
        <w:t xml:space="preserve">mojej diplomovej práci som využil </w:t>
      </w:r>
      <w:proofErr w:type="spellStart"/>
      <w:r w:rsidRPr="006F282F">
        <w:t>release</w:t>
      </w:r>
      <w:proofErr w:type="spellEnd"/>
      <w:r w:rsidRPr="006F282F">
        <w:t xml:space="preserve"> verziu ESP-IDF</w:t>
      </w:r>
      <w:r w:rsidR="000B5E19">
        <w:t xml:space="preserve"> </w:t>
      </w:r>
      <w:r w:rsidR="00636C0B">
        <w:t xml:space="preserve">3.3, v neskorších mesiacoch vývoja následne </w:t>
      </w:r>
      <w:r w:rsidR="000B5E19">
        <w:t>4.0</w:t>
      </w:r>
      <w:r w:rsidRPr="006F282F">
        <w:t xml:space="preserve"> </w:t>
      </w:r>
      <w:r w:rsidR="000B5E19">
        <w:t>a</w:t>
      </w:r>
      <w:r w:rsidR="00636C0B">
        <w:t> pre finálnu aplikáciu ESP-IDF vo verzii</w:t>
      </w:r>
      <w:r w:rsidR="000B5E19">
        <w:t xml:space="preserve"> </w:t>
      </w:r>
      <w:r w:rsidRPr="006F282F">
        <w:t>4.2 [</w:t>
      </w:r>
      <w:r w:rsidR="007971A4">
        <w:t>2</w:t>
      </w:r>
      <w:r w:rsidR="007F318B">
        <w:t>1</w:t>
      </w:r>
      <w:r w:rsidRPr="006F282F">
        <w:t xml:space="preserve">], čo je posledná </w:t>
      </w:r>
      <w:proofErr w:type="spellStart"/>
      <w:r w:rsidRPr="006F282F">
        <w:t>release</w:t>
      </w:r>
      <w:proofErr w:type="spellEnd"/>
      <w:r w:rsidRPr="006F282F">
        <w:t xml:space="preserve"> verzia s najvyšším číslom verzie </w:t>
      </w:r>
      <w:proofErr w:type="spellStart"/>
      <w:r w:rsidRPr="006F282F">
        <w:t>frameworku</w:t>
      </w:r>
      <w:proofErr w:type="spellEnd"/>
      <w:r w:rsidRPr="006F282F">
        <w:t xml:space="preserve"> zo 7. Decembra 2020. V aktívnom vývoji je verzia 3.3.X, 4.1.X a verzia 4.3, ktorá je</w:t>
      </w:r>
      <w:r w:rsidR="007067E2">
        <w:t> </w:t>
      </w:r>
      <w:r w:rsidRPr="006F282F">
        <w:t>aktuálne v pre-</w:t>
      </w:r>
      <w:proofErr w:type="spellStart"/>
      <w:r w:rsidRPr="006F282F">
        <w:t>release</w:t>
      </w:r>
      <w:proofErr w:type="spellEnd"/>
      <w:r w:rsidRPr="006F282F">
        <w:t xml:space="preserve"> testovacej verzii. </w:t>
      </w:r>
    </w:p>
    <w:p w14:paraId="7869C384" w14:textId="68799813" w:rsidR="00E402B8" w:rsidRDefault="006F282F" w:rsidP="006F282F">
      <w:pPr>
        <w:jc w:val="both"/>
      </w:pPr>
      <w:r w:rsidRPr="006F282F">
        <w:t xml:space="preserve">Každá z posledných </w:t>
      </w:r>
      <w:proofErr w:type="spellStart"/>
      <w:r w:rsidRPr="006F282F">
        <w:t>release</w:t>
      </w:r>
      <w:proofErr w:type="spellEnd"/>
      <w:r w:rsidRPr="006F282F">
        <w:t xml:space="preserve"> verzií má podporu po určitý čas pokým bude dostávať aktualizácie a</w:t>
      </w:r>
      <w:r w:rsidR="0031445B">
        <w:t> </w:t>
      </w:r>
      <w:r w:rsidRPr="006F282F">
        <w:t>budú v nej vyriešené chyby</w:t>
      </w:r>
      <w:r w:rsidR="00636C0B">
        <w:t xml:space="preserve"> a bude dostávať bezpečnostné záplaty</w:t>
      </w:r>
      <w:r w:rsidRPr="006F282F">
        <w:t xml:space="preserve"> vývojármi </w:t>
      </w:r>
      <w:proofErr w:type="spellStart"/>
      <w:r w:rsidRPr="006F282F">
        <w:t>Espressif</w:t>
      </w:r>
      <w:proofErr w:type="spellEnd"/>
      <w:r w:rsidRPr="006F282F">
        <w:t xml:space="preserve"> Systems a</w:t>
      </w:r>
      <w:r w:rsidR="00E02FA0">
        <w:t> </w:t>
      </w:r>
      <w:r w:rsidRPr="006F282F">
        <w:t xml:space="preserve">komunitou vývojárov. Dĺžka podpory pre verzie 4.X je 30 mesiacov. Verzia ESP-IDF 4.2 má </w:t>
      </w:r>
      <w:r w:rsidR="002D08EF">
        <w:t xml:space="preserve">softvérovú </w:t>
      </w:r>
      <w:r w:rsidRPr="006F282F">
        <w:t xml:space="preserve">podporu do Júna 2023. Vývoj aktuálnych verzií </w:t>
      </w:r>
      <w:proofErr w:type="spellStart"/>
      <w:r w:rsidRPr="006F282F">
        <w:t>frameworku</w:t>
      </w:r>
      <w:proofErr w:type="spellEnd"/>
      <w:r w:rsidRPr="006F282F">
        <w:t xml:space="preserve"> ESP-IDF a nasledujúcich  sa</w:t>
      </w:r>
      <w:r w:rsidR="00E02FA0">
        <w:t> </w:t>
      </w:r>
      <w:r w:rsidRPr="006F282F">
        <w:t>orientuje aj na podporu nových platforiem ESP32-C3</w:t>
      </w:r>
      <w:r w:rsidR="00BE43C9">
        <w:t xml:space="preserve"> a ESP32-C6</w:t>
      </w:r>
      <w:r w:rsidRPr="006F282F">
        <w:t xml:space="preserve">, ktoré sú najnovším prírastkom do rodiny procesorov ESP32 a </w:t>
      </w:r>
      <w:r w:rsidR="00BE43C9">
        <w:t>majú</w:t>
      </w:r>
      <w:r w:rsidRPr="006F282F">
        <w:t xml:space="preserve"> novšie funkcie, ktoré nájdu využitie predovšetkým v bezpečných </w:t>
      </w:r>
      <w:proofErr w:type="spellStart"/>
      <w:r w:rsidRPr="006F282F">
        <w:t>IoT</w:t>
      </w:r>
      <w:proofErr w:type="spellEnd"/>
      <w:r w:rsidRPr="006F282F">
        <w:t xml:space="preserve"> aplikáciách. </w:t>
      </w:r>
    </w:p>
    <w:p w14:paraId="483A7CAA" w14:textId="5533A898" w:rsidR="00754795" w:rsidRDefault="006F282F" w:rsidP="006F282F">
      <w:pPr>
        <w:jc w:val="both"/>
      </w:pPr>
      <w:r w:rsidRPr="006F282F">
        <w:t xml:space="preserve">Hlavnou výhodou </w:t>
      </w:r>
      <w:proofErr w:type="spellStart"/>
      <w:r w:rsidRPr="006F282F">
        <w:t>frameworku</w:t>
      </w:r>
      <w:proofErr w:type="spellEnd"/>
      <w:r w:rsidRPr="006F282F">
        <w:t xml:space="preserve"> ESP-IDF</w:t>
      </w:r>
      <w:r w:rsidR="00447AD6">
        <w:t xml:space="preserve"> v porovnaní s prostredím </w:t>
      </w:r>
      <w:proofErr w:type="spellStart"/>
      <w:r w:rsidR="00447AD6">
        <w:t>Arduino</w:t>
      </w:r>
      <w:proofErr w:type="spellEnd"/>
      <w:r w:rsidR="00447AD6">
        <w:t xml:space="preserve"> IDE</w:t>
      </w:r>
      <w:r w:rsidRPr="006F282F">
        <w:t xml:space="preserve"> je možnosť programovania bližšie k fyzickej vrstve zariadenia</w:t>
      </w:r>
      <w:r w:rsidR="00447AD6">
        <w:t>, čo umožňuje vyvíjať komplexnejšie programy.</w:t>
      </w:r>
      <w:r w:rsidRPr="006F282F">
        <w:t xml:space="preserve">  </w:t>
      </w:r>
      <w:r w:rsidR="000C3731">
        <w:t>Využíva</w:t>
      </w:r>
      <w:r w:rsidRPr="006F282F">
        <w:t xml:space="preserve"> operačný systém reálneho času - </w:t>
      </w:r>
      <w:proofErr w:type="spellStart"/>
      <w:r w:rsidRPr="006F282F">
        <w:t>FreeRTOS</w:t>
      </w:r>
      <w:proofErr w:type="spellEnd"/>
      <w:r w:rsidRPr="006F282F">
        <w:t xml:space="preserve"> [</w:t>
      </w:r>
      <w:r w:rsidR="007971A4">
        <w:t>2</w:t>
      </w:r>
      <w:r w:rsidR="007F318B">
        <w:t>2</w:t>
      </w:r>
      <w:r w:rsidRPr="006F282F">
        <w:t>]. Základnou ideou operačného systému reálneho času je</w:t>
      </w:r>
      <w:r w:rsidR="007067E2">
        <w:t> </w:t>
      </w:r>
      <w:r w:rsidRPr="006F282F">
        <w:t xml:space="preserve">možnosť spustiť samostatné podprogramy ako úlohy - </w:t>
      </w:r>
      <w:proofErr w:type="spellStart"/>
      <w:r w:rsidRPr="006F282F">
        <w:t>tasky</w:t>
      </w:r>
      <w:proofErr w:type="spellEnd"/>
      <w:r w:rsidRPr="006F282F">
        <w:t xml:space="preserve">, ktoré sa môžu nezávisle na sebe vykonávať na dvojjadrovom procesore </w:t>
      </w:r>
      <w:proofErr w:type="spellStart"/>
      <w:r w:rsidRPr="006F282F">
        <w:t>Xtensa</w:t>
      </w:r>
      <w:proofErr w:type="spellEnd"/>
      <w:r w:rsidRPr="006F282F">
        <w:t xml:space="preserve">. </w:t>
      </w:r>
    </w:p>
    <w:p w14:paraId="09EA3130" w14:textId="77777777" w:rsidR="00634ED8" w:rsidRDefault="006F282F" w:rsidP="006F282F">
      <w:pPr>
        <w:jc w:val="both"/>
      </w:pPr>
      <w:r w:rsidRPr="006F282F">
        <w:lastRenderedPageBreak/>
        <w:t xml:space="preserve">Každej úlohe je možné priradiť veľkosť pamäte - </w:t>
      </w:r>
      <w:proofErr w:type="spellStart"/>
      <w:r w:rsidRPr="006F282F">
        <w:t>stacku</w:t>
      </w:r>
      <w:proofErr w:type="spellEnd"/>
      <w:r w:rsidRPr="006F282F">
        <w:t xml:space="preserve">, prioritu a aj priradenie konkrétnemu jadru, ak je to potrebné. </w:t>
      </w:r>
      <w:proofErr w:type="spellStart"/>
      <w:r w:rsidRPr="006F282F">
        <w:t>Tasky</w:t>
      </w:r>
      <w:proofErr w:type="spellEnd"/>
      <w:r w:rsidRPr="006F282F">
        <w:t xml:space="preserve"> môžu medzi sebou vzájomne komunikovať</w:t>
      </w:r>
      <w:r w:rsidR="00754795">
        <w:t xml:space="preserve">. </w:t>
      </w:r>
      <w:r w:rsidRPr="006F282F">
        <w:t>Tento typ komunikácie sa</w:t>
      </w:r>
      <w:r w:rsidR="00E02FA0">
        <w:t> </w:t>
      </w:r>
      <w:r w:rsidRPr="006F282F">
        <w:t xml:space="preserve">označuje aj ako </w:t>
      </w:r>
      <w:proofErr w:type="spellStart"/>
      <w:r w:rsidRPr="006F282F">
        <w:t>inter-task</w:t>
      </w:r>
      <w:proofErr w:type="spellEnd"/>
      <w:r w:rsidRPr="006F282F">
        <w:t xml:space="preserve"> komunikácia. Jednotlivé úlohy si môžu medzi sebou vymieňať dáta</w:t>
      </w:r>
      <w:r w:rsidR="00E02FA0">
        <w:t xml:space="preserve"> </w:t>
      </w:r>
      <w:r w:rsidRPr="006F282F">
        <w:t xml:space="preserve">podmieňovať tak spúšťanie určitej úlohy, ktorá čaká na dáta z iného </w:t>
      </w:r>
      <w:proofErr w:type="spellStart"/>
      <w:r w:rsidRPr="006F282F">
        <w:t>tasku</w:t>
      </w:r>
      <w:proofErr w:type="spellEnd"/>
      <w:r w:rsidRPr="006F282F">
        <w:t xml:space="preserve">, napríklad </w:t>
      </w:r>
      <w:proofErr w:type="spellStart"/>
      <w:r w:rsidRPr="006F282F">
        <w:t>task</w:t>
      </w:r>
      <w:proofErr w:type="spellEnd"/>
      <w:r w:rsidRPr="006F282F">
        <w:t xml:space="preserve"> pre</w:t>
      </w:r>
      <w:r w:rsidR="00E02FA0">
        <w:t> </w:t>
      </w:r>
      <w:r w:rsidRPr="006F282F">
        <w:t>odoslanie dát čaká na nameranie dát zo senzora.</w:t>
      </w:r>
      <w:r w:rsidR="00E402B8">
        <w:t xml:space="preserve"> </w:t>
      </w:r>
    </w:p>
    <w:p w14:paraId="40977DA7" w14:textId="1526BB40" w:rsidR="00E402B8" w:rsidRDefault="006F282F" w:rsidP="006F282F">
      <w:pPr>
        <w:jc w:val="both"/>
      </w:pPr>
      <w:r w:rsidRPr="006F282F">
        <w:t>Existujú rôzne druhy blokovania úlohy, ktorá čaká na dáta, napríklad front (</w:t>
      </w:r>
      <w:proofErr w:type="spellStart"/>
      <w:r w:rsidRPr="006F282F">
        <w:t>Queue</w:t>
      </w:r>
      <w:proofErr w:type="spellEnd"/>
      <w:r w:rsidRPr="006F282F">
        <w:t>), semafor (</w:t>
      </w:r>
      <w:proofErr w:type="spellStart"/>
      <w:r w:rsidRPr="006F282F">
        <w:t>Semaphore</w:t>
      </w:r>
      <w:proofErr w:type="spellEnd"/>
      <w:r w:rsidRPr="006F282F">
        <w:t>). Blokovanie úlohy je</w:t>
      </w:r>
      <w:r w:rsidR="007067E2">
        <w:t> </w:t>
      </w:r>
      <w:r w:rsidRPr="006F282F">
        <w:t xml:space="preserve">možné používať aj v operáciách, kedy viacero </w:t>
      </w:r>
      <w:proofErr w:type="spellStart"/>
      <w:r w:rsidRPr="006F282F">
        <w:t>taskov</w:t>
      </w:r>
      <w:proofErr w:type="spellEnd"/>
      <w:r w:rsidRPr="006F282F">
        <w:t xml:space="preserve"> pristupuje k rovnakému médiu, ktoré nie je</w:t>
      </w:r>
      <w:r w:rsidR="007067E2">
        <w:t> </w:t>
      </w:r>
      <w:r w:rsidRPr="006F282F">
        <w:t xml:space="preserve">schopné obslúžiť všetky </w:t>
      </w:r>
      <w:proofErr w:type="spellStart"/>
      <w:r w:rsidRPr="006F282F">
        <w:t>tasky</w:t>
      </w:r>
      <w:proofErr w:type="spellEnd"/>
      <w:r w:rsidRPr="006F282F">
        <w:t xml:space="preserve"> súčasne - napríklad pri zápise do pamäte na konkrétny ofset. </w:t>
      </w:r>
    </w:p>
    <w:p w14:paraId="5EEBBCF2" w14:textId="0D64B98A" w:rsidR="00E14174" w:rsidRDefault="006F282F" w:rsidP="00E14174">
      <w:pPr>
        <w:jc w:val="both"/>
      </w:pPr>
      <w:r w:rsidRPr="006F282F">
        <w:t>Úloha, ktorá môže pristupovať k médiu má takzvaný MUTEX (zámok), ktorý úlohu oprávňuje k</w:t>
      </w:r>
      <w:r w:rsidR="007067E2">
        <w:t> </w:t>
      </w:r>
      <w:r w:rsidRPr="006F282F">
        <w:t>prístupu k médiu. Po ukončení operácie daná úloha MUTEX ukončí a dovolí ho použiť inej úlohe, ktorá má záujem pristúpiť k médiu. Je to riadiaci mechanizmus prístupu k pamäti, médiu.</w:t>
      </w:r>
    </w:p>
    <w:p w14:paraId="2084750E" w14:textId="3A76560B" w:rsidR="00276A22" w:rsidRPr="00276A22" w:rsidRDefault="00276A22" w:rsidP="00E14174">
      <w:pPr>
        <w:jc w:val="both"/>
        <w:rPr>
          <w:b/>
          <w:bCs/>
        </w:rPr>
      </w:pPr>
      <w:r w:rsidRPr="00276A22">
        <w:rPr>
          <w:b/>
          <w:bCs/>
        </w:rPr>
        <w:t xml:space="preserve">Fragment kódu – </w:t>
      </w:r>
      <w:proofErr w:type="spellStart"/>
      <w:r>
        <w:rPr>
          <w:b/>
          <w:bCs/>
        </w:rPr>
        <w:t>Qu</w:t>
      </w:r>
      <w:r w:rsidRPr="00276A22">
        <w:rPr>
          <w:b/>
          <w:bCs/>
        </w:rPr>
        <w:t>eue</w:t>
      </w:r>
      <w:proofErr w:type="spellEnd"/>
      <w:r w:rsidRPr="00276A22">
        <w:rPr>
          <w:b/>
          <w:bCs/>
        </w:rPr>
        <w:t xml:space="preserve"> s čakaním </w:t>
      </w:r>
      <w:proofErr w:type="spellStart"/>
      <w:r w:rsidRPr="00276A22">
        <w:rPr>
          <w:b/>
          <w:bCs/>
        </w:rPr>
        <w:t>tasku</w:t>
      </w:r>
      <w:proofErr w:type="spellEnd"/>
      <w:r w:rsidRPr="00276A22">
        <w:rPr>
          <w:b/>
          <w:bCs/>
        </w:rPr>
        <w:t xml:space="preserve"> </w:t>
      </w:r>
      <w:proofErr w:type="spellStart"/>
      <w:r w:rsidRPr="00276A22">
        <w:rPr>
          <w:b/>
          <w:bCs/>
        </w:rPr>
        <w:t>consumer</w:t>
      </w:r>
      <w:proofErr w:type="spellEnd"/>
      <w:r w:rsidRPr="00276A22">
        <w:rPr>
          <w:b/>
          <w:bCs/>
        </w:rPr>
        <w:t xml:space="preserve"> na vykonanie </w:t>
      </w:r>
      <w:proofErr w:type="spellStart"/>
      <w:r w:rsidRPr="00276A22">
        <w:rPr>
          <w:b/>
          <w:bCs/>
        </w:rPr>
        <w:t>tasku</w:t>
      </w:r>
      <w:proofErr w:type="spellEnd"/>
      <w:r w:rsidRPr="00276A22">
        <w:rPr>
          <w:b/>
          <w:bCs/>
        </w:rPr>
        <w:t xml:space="preserve"> </w:t>
      </w:r>
      <w:proofErr w:type="spellStart"/>
      <w:r w:rsidRPr="00276A22">
        <w:rPr>
          <w:b/>
          <w:bCs/>
        </w:rPr>
        <w:t>producer</w:t>
      </w:r>
      <w:proofErr w:type="spellEnd"/>
      <w:r>
        <w:rPr>
          <w:b/>
          <w:bCs/>
        </w:rPr>
        <w:t xml:space="preserve">, výmena </w:t>
      </w:r>
      <w:proofErr w:type="spellStart"/>
      <w:r>
        <w:rPr>
          <w:b/>
          <w:bCs/>
        </w:rPr>
        <w:t>inkrementovanej</w:t>
      </w:r>
      <w:proofErr w:type="spellEnd"/>
      <w:r>
        <w:rPr>
          <w:b/>
          <w:bCs/>
        </w:rPr>
        <w:t xml:space="preserve"> hodnoty – dynamického počítadla so sekundovou </w:t>
      </w:r>
      <w:proofErr w:type="spellStart"/>
      <w:r>
        <w:rPr>
          <w:b/>
          <w:bCs/>
        </w:rPr>
        <w:t>inkrementáciou</w:t>
      </w:r>
      <w:proofErr w:type="spellEnd"/>
      <w:r w:rsidRPr="00276A22">
        <w:rPr>
          <w:b/>
          <w:bCs/>
        </w:rPr>
        <w:t>:</w:t>
      </w:r>
    </w:p>
    <w:p w14:paraId="5C114E31" w14:textId="7B019E39" w:rsidR="00276A22" w:rsidRPr="00436066" w:rsidRDefault="00276A22" w:rsidP="00436066">
      <w:pPr>
        <w:ind w:left="357"/>
        <w:rPr>
          <w:rFonts w:ascii="Times New Roman" w:hAnsi="Times New Roman" w:cs="Times New Roman"/>
          <w:sz w:val="18"/>
          <w:szCs w:val="18"/>
        </w:rPr>
      </w:pP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QueueHandle_t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 q=NULL;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  <w:t>//TASK PRIJIMATELA</w:t>
      </w:r>
      <w:r w:rsidR="00730009" w:rsidRPr="00436066">
        <w:rPr>
          <w:rFonts w:ascii="Times New Roman" w:hAnsi="Times New Roman" w:cs="Times New Roman"/>
          <w:sz w:val="18"/>
          <w:szCs w:val="18"/>
        </w:rPr>
        <w:t xml:space="preserve"> (CAKA POKYM TASK ODOSIELATELA POSLE CISLO)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consumer_task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*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pvParameter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{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unsigned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long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counter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(q == NULL){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Queue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nepripravene ");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return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;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}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while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(1){ //prijem hodnoty z 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inter-task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komunikacie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br/>
        <w:t xml:space="preserve">//hodnota sa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vypise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az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po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prijati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na UART monitor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xQueueReceive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(q,&amp;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counter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,(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TickType_t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)(1000/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portTICK_PERIOD_MS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("Hodnota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prijata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cez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queue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: %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lu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\n",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counter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vTaskDelay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(500/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portTICK_PERIOD_MS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); //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wait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500 ms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} }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  <w:t>//TASK ODOSIELATELA</w:t>
      </w:r>
      <w:r w:rsidR="00730009" w:rsidRPr="00436066">
        <w:rPr>
          <w:rFonts w:ascii="Times New Roman" w:hAnsi="Times New Roman" w:cs="Times New Roman"/>
          <w:sz w:val="18"/>
          <w:szCs w:val="18"/>
        </w:rPr>
        <w:t xml:space="preserve"> (ODOSIELA CISLO KAZDU SEKUNDU)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producer_task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*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pvParameter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){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unsigned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long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counter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=1;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(q == NULL){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Queue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nepripravene \n");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return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;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}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while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(1){ //odosielanie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hodnot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do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intertask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komunikacie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br/>
        <w:t xml:space="preserve">//Hodnota sa na UART monitor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vypise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pri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kazdom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odoslani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lastRenderedPageBreak/>
        <w:t>printf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Odoslana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hodnota cez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Queue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: %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lu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\n",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counter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xQueueSend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(q,(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*)&amp;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counter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,(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TickType_t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)0); //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add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counter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value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queue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counter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++;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vTaskDelay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(1000/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portTICK_PERIOD_MS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); //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wait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second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} }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app_main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{ </w:t>
      </w:r>
      <w:r w:rsidRPr="00436066">
        <w:rPr>
          <w:rFonts w:ascii="Times New Roman" w:hAnsi="Times New Roman" w:cs="Times New Roman"/>
          <w:sz w:val="18"/>
          <w:szCs w:val="18"/>
        </w:rPr>
        <w:br/>
        <w:t>q=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xQueueCreate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(20,sizeof(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unsigned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long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)); //Vytvorenie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Queue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(q != NULL){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Queue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uspesne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vytvorene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\n");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vTaskDelay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(1000/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portTICK_PERIOD_MS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); //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wait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 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second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xTaskCreate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(&amp;producer_task,"producer_task",2048,NULL,5,NULL);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Producer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task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spusteny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\n");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xTaskCreate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(&amp;consumer_task,"consumer_task",2048,NULL,5,NULL);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Consumer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task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spusteny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\n"); </w:t>
      </w:r>
      <w:r w:rsidRPr="00436066">
        <w:rPr>
          <w:rFonts w:ascii="Times New Roman" w:hAnsi="Times New Roman" w:cs="Times New Roman"/>
          <w:sz w:val="18"/>
          <w:szCs w:val="18"/>
        </w:rPr>
        <w:br/>
        <w:t>}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else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{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("Vytvorenie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Queue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zlyhalo"); </w:t>
      </w:r>
      <w:r w:rsidRPr="00436066">
        <w:rPr>
          <w:rFonts w:ascii="Times New Roman" w:hAnsi="Times New Roman" w:cs="Times New Roman"/>
          <w:sz w:val="18"/>
          <w:szCs w:val="18"/>
        </w:rPr>
        <w:br/>
        <w:t>} }</w:t>
      </w:r>
    </w:p>
    <w:p w14:paraId="312A4049" w14:textId="12023E11" w:rsidR="006F282F" w:rsidRPr="00634ED8" w:rsidRDefault="006F282F" w:rsidP="00643F69">
      <w:pPr>
        <w:pStyle w:val="1Nadpis"/>
        <w:rPr>
          <w:rFonts w:cstheme="majorHAnsi"/>
        </w:rPr>
      </w:pPr>
      <w:bookmarkStart w:id="27" w:name="_Toc69660967"/>
      <w:proofErr w:type="spellStart"/>
      <w:r w:rsidRPr="00634ED8">
        <w:rPr>
          <w:rFonts w:cstheme="majorHAnsi"/>
        </w:rPr>
        <w:lastRenderedPageBreak/>
        <w:t>Arduino</w:t>
      </w:r>
      <w:proofErr w:type="spellEnd"/>
      <w:r w:rsidRPr="00634ED8">
        <w:rPr>
          <w:rFonts w:cstheme="majorHAnsi"/>
        </w:rPr>
        <w:t xml:space="preserve"> </w:t>
      </w:r>
      <w:proofErr w:type="spellStart"/>
      <w:r w:rsidRPr="00634ED8">
        <w:rPr>
          <w:rFonts w:cstheme="majorHAnsi"/>
        </w:rPr>
        <w:t>Core</w:t>
      </w:r>
      <w:bookmarkEnd w:id="27"/>
      <w:proofErr w:type="spellEnd"/>
    </w:p>
    <w:p w14:paraId="5CBC528F" w14:textId="22498CF1" w:rsidR="00927481" w:rsidRDefault="006F282F" w:rsidP="006F282F">
      <w:pPr>
        <w:jc w:val="both"/>
      </w:pPr>
      <w:r w:rsidRPr="006F282F">
        <w:t xml:space="preserve">Implementácia podpory </w:t>
      </w:r>
      <w:proofErr w:type="spellStart"/>
      <w:r w:rsidRPr="006F282F">
        <w:t>mikrokontrolérov</w:t>
      </w:r>
      <w:proofErr w:type="spellEnd"/>
      <w:r w:rsidRPr="006F282F">
        <w:t xml:space="preserve"> ESP32 do prostredia </w:t>
      </w:r>
      <w:proofErr w:type="spellStart"/>
      <w:r w:rsidRPr="006F282F">
        <w:t>Arduino</w:t>
      </w:r>
      <w:proofErr w:type="spellEnd"/>
      <w:r w:rsidRPr="006F282F">
        <w:t xml:space="preserve"> IDE. Obsahuje nástroj </w:t>
      </w:r>
      <w:r w:rsidR="00040A6F">
        <w:t>esptool</w:t>
      </w:r>
      <w:r w:rsidR="00BA6A73">
        <w:t>.py</w:t>
      </w:r>
      <w:r w:rsidRPr="006F282F">
        <w:t xml:space="preserve"> [</w:t>
      </w:r>
      <w:r w:rsidR="007971A4">
        <w:t>2</w:t>
      </w:r>
      <w:r w:rsidR="007F318B">
        <w:t>3</w:t>
      </w:r>
      <w:r w:rsidRPr="006F282F">
        <w:t>] pre nahrávanie programu, kompilátor, sadu knižníc, ktoré sú rozhraním nad ESP-IDF. V</w:t>
      </w:r>
      <w:r w:rsidR="007067E2">
        <w:t> </w:t>
      </w:r>
      <w:r w:rsidRPr="006F282F">
        <w:t xml:space="preserve">paradigme jazyka </w:t>
      </w:r>
      <w:proofErr w:type="spellStart"/>
      <w:r w:rsidRPr="006F282F">
        <w:t>Arduino</w:t>
      </w:r>
      <w:proofErr w:type="spellEnd"/>
      <w:r w:rsidRPr="006F282F">
        <w:t xml:space="preserve"> (</w:t>
      </w:r>
      <w:proofErr w:type="spellStart"/>
      <w:r w:rsidRPr="006F282F">
        <w:t>Wiring</w:t>
      </w:r>
      <w:proofErr w:type="spellEnd"/>
      <w:r w:rsidRPr="006F282F">
        <w:t>) - zjednodušený jazyk C, je  možné spúšťať jednoduchými funkciami  zložitejšie podprogramy na implementáciu v ESP-IDF.</w:t>
      </w:r>
    </w:p>
    <w:p w14:paraId="6453981D" w14:textId="5D13340A" w:rsidR="00495EE7" w:rsidRDefault="006F282F" w:rsidP="006F282F">
      <w:pPr>
        <w:jc w:val="both"/>
      </w:pPr>
      <w:r w:rsidRPr="006F282F">
        <w:t xml:space="preserve">Vývoj </w:t>
      </w:r>
      <w:proofErr w:type="spellStart"/>
      <w:r w:rsidRPr="006F282F">
        <w:t>Arduino</w:t>
      </w:r>
      <w:proofErr w:type="spellEnd"/>
      <w:r w:rsidRPr="006F282F">
        <w:t xml:space="preserve"> </w:t>
      </w:r>
      <w:proofErr w:type="spellStart"/>
      <w:r w:rsidRPr="006F282F">
        <w:t>Core</w:t>
      </w:r>
      <w:proofErr w:type="spellEnd"/>
      <w:r w:rsidRPr="006F282F">
        <w:t xml:space="preserve"> podporuje a</w:t>
      </w:r>
      <w:r w:rsidR="007067E2">
        <w:t> </w:t>
      </w:r>
      <w:r w:rsidRPr="006F282F">
        <w:t xml:space="preserve">zastrešuje v súčasnosti </w:t>
      </w:r>
      <w:proofErr w:type="spellStart"/>
      <w:r w:rsidRPr="006F282F">
        <w:t>Espressif</w:t>
      </w:r>
      <w:proofErr w:type="spellEnd"/>
      <w:r w:rsidRPr="006F282F">
        <w:t xml:space="preserve"> Systems. </w:t>
      </w:r>
      <w:r>
        <w:t xml:space="preserve">Celé rozhranie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Core</w:t>
      </w:r>
      <w:proofErr w:type="spellEnd"/>
      <w:r w:rsidR="00495EE7">
        <w:t xml:space="preserve"> </w:t>
      </w:r>
      <w:r w:rsidR="00495EE7" w:rsidRPr="006F282F">
        <w:t>[</w:t>
      </w:r>
      <w:r w:rsidR="007971A4">
        <w:t>2</w:t>
      </w:r>
      <w:r w:rsidR="007F318B">
        <w:t>4</w:t>
      </w:r>
      <w:r w:rsidR="00495EE7" w:rsidRPr="006F282F">
        <w:t>]</w:t>
      </w:r>
      <w:r>
        <w:t xml:space="preserve"> </w:t>
      </w:r>
      <w:r w:rsidR="00495EE7">
        <w:t>je navrhnuté pre programovanie a vývoj blízko k</w:t>
      </w:r>
      <w:r>
        <w:t xml:space="preserve"> aplikačnej vrstve </w:t>
      </w:r>
      <w:proofErr w:type="spellStart"/>
      <w:r>
        <w:t>mikrokontrolérov</w:t>
      </w:r>
      <w:proofErr w:type="spellEnd"/>
      <w:r>
        <w:t>.</w:t>
      </w:r>
      <w:r w:rsidR="00495EE7">
        <w:t xml:space="preserve"> Je</w:t>
      </w:r>
      <w:r w:rsidR="00E02FA0">
        <w:t> </w:t>
      </w:r>
      <w:r w:rsidR="00495EE7">
        <w:t>tak vhodnou alternatívou</w:t>
      </w:r>
      <w:r w:rsidRPr="006F282F">
        <w:t xml:space="preserve"> pre používateľov a vývojárov s n</w:t>
      </w:r>
      <w:r w:rsidR="00495EE7">
        <w:t>ízkou</w:t>
      </w:r>
      <w:r w:rsidRPr="006F282F">
        <w:t xml:space="preserve"> znalosťou programovania, umožňuje im vytvárať jednoduché programy aj pre </w:t>
      </w:r>
      <w:proofErr w:type="spellStart"/>
      <w:r w:rsidRPr="006F282F">
        <w:t>IoT</w:t>
      </w:r>
      <w:proofErr w:type="spellEnd"/>
      <w:r w:rsidRPr="006F282F">
        <w:t xml:space="preserve"> aplikácie aj bez rozsiahlejších znalostí</w:t>
      </w:r>
      <w:r w:rsidR="00977892">
        <w:t xml:space="preserve"> programovania a programátorských prístupov</w:t>
      </w:r>
      <w:r w:rsidRPr="006F282F">
        <w:t xml:space="preserve">. </w:t>
      </w:r>
    </w:p>
    <w:p w14:paraId="37F4908B" w14:textId="1A5312E5" w:rsidR="00495EE7" w:rsidRDefault="00540D19" w:rsidP="006F282F">
      <w:pPr>
        <w:jc w:val="both"/>
      </w:pPr>
      <w:r>
        <w:t xml:space="preserve">Prostredie </w:t>
      </w:r>
      <w:proofErr w:type="spellStart"/>
      <w:r w:rsidR="00495EE7">
        <w:t>Arduino</w:t>
      </w:r>
      <w:proofErr w:type="spellEnd"/>
      <w:r w:rsidR="00495EE7">
        <w:t xml:space="preserve"> </w:t>
      </w:r>
      <w:proofErr w:type="spellStart"/>
      <w:r w:rsidR="00495EE7">
        <w:t>Core</w:t>
      </w:r>
      <w:proofErr w:type="spellEnd"/>
      <w:r w:rsidR="00495EE7">
        <w:t xml:space="preserve"> je obľúbené najmä pre ľahkú syntax jazyka </w:t>
      </w:r>
      <w:proofErr w:type="spellStart"/>
      <w:r w:rsidR="00495EE7">
        <w:t>Wiring</w:t>
      </w:r>
      <w:proofErr w:type="spellEnd"/>
      <w:r w:rsidR="00495EE7">
        <w:t xml:space="preserve">. </w:t>
      </w:r>
      <w:r w:rsidR="006F282F" w:rsidRPr="006F282F">
        <w:t>Pre</w:t>
      </w:r>
      <w:r w:rsidR="001C466A">
        <w:t> </w:t>
      </w:r>
      <w:r w:rsidR="006F282F" w:rsidRPr="006F282F">
        <w:t xml:space="preserve">náročnejších užívateľov je možné spúšťať aj </w:t>
      </w:r>
      <w:r w:rsidR="00977892">
        <w:t xml:space="preserve">konkrétne </w:t>
      </w:r>
      <w:r w:rsidR="006F282F" w:rsidRPr="006F282F">
        <w:t xml:space="preserve">funkcie </w:t>
      </w:r>
      <w:proofErr w:type="spellStart"/>
      <w:r w:rsidR="006F282F" w:rsidRPr="006F282F">
        <w:t>frameworku</w:t>
      </w:r>
      <w:proofErr w:type="spellEnd"/>
      <w:r w:rsidR="006F282F" w:rsidRPr="006F282F">
        <w:t xml:space="preserve"> ESP-IDF a jeho komponenty. Neumožňuje však nastavenie špecifickej konfigurácie,</w:t>
      </w:r>
      <w:r w:rsidR="00977892">
        <w:t xml:space="preserve"> vykonať voľbu oscilátora (interný / externý) pre časovače,</w:t>
      </w:r>
      <w:r w:rsidR="006F282F" w:rsidRPr="006F282F">
        <w:t xml:space="preserve"> </w:t>
      </w:r>
      <w:r w:rsidR="002070E0">
        <w:t>prepínať APP a PRO CPU. Taktiež nemá podporu konzolovej aplikácie, či</w:t>
      </w:r>
      <w:r w:rsidR="006F282F" w:rsidRPr="006F282F">
        <w:t xml:space="preserve"> </w:t>
      </w:r>
      <w:r w:rsidR="00977892">
        <w:t xml:space="preserve">vstavaných </w:t>
      </w:r>
      <w:r w:rsidR="006F282F" w:rsidRPr="006F282F">
        <w:t>vývojárskych nástrojov ako</w:t>
      </w:r>
      <w:r w:rsidR="001C466A">
        <w:t> </w:t>
      </w:r>
      <w:r w:rsidR="006F282F" w:rsidRPr="006F282F">
        <w:t>vo</w:t>
      </w:r>
      <w:r w:rsidR="007067E2">
        <w:t> </w:t>
      </w:r>
      <w:proofErr w:type="spellStart"/>
      <w:r w:rsidR="006F282F" w:rsidRPr="006F282F">
        <w:t>frameworku</w:t>
      </w:r>
      <w:proofErr w:type="spellEnd"/>
      <w:r w:rsidR="006F282F" w:rsidRPr="006F282F">
        <w:t xml:space="preserve"> ESP-IDF</w:t>
      </w:r>
      <w:r w:rsidR="002070E0">
        <w:t xml:space="preserve">, používateľ nedokáže obsluhovať a vytvoriť program pre ULP koprocesor v rozhraní </w:t>
      </w:r>
      <w:proofErr w:type="spellStart"/>
      <w:r w:rsidR="002070E0">
        <w:t>Arduino</w:t>
      </w:r>
      <w:proofErr w:type="spellEnd"/>
      <w:r w:rsidR="002070E0">
        <w:t xml:space="preserve"> IDE.</w:t>
      </w:r>
    </w:p>
    <w:p w14:paraId="2E701208" w14:textId="74778378" w:rsidR="00495EE7" w:rsidRDefault="002070E0" w:rsidP="006F282F">
      <w:pPr>
        <w:jc w:val="both"/>
      </w:pPr>
      <w:r>
        <w:t>F</w:t>
      </w:r>
      <w:r w:rsidR="006F282F" w:rsidRPr="006F282F">
        <w:t xml:space="preserve">unkcie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r w:rsidR="006F282F" w:rsidRPr="006F282F">
        <w:t>sú značne obmedzené</w:t>
      </w:r>
      <w:r w:rsidR="00977892">
        <w:t xml:space="preserve"> a ponúka</w:t>
      </w:r>
      <w:r>
        <w:t>jú</w:t>
      </w:r>
      <w:r w:rsidR="00977892">
        <w:t xml:space="preserve"> iba možnosť využitia základných možností </w:t>
      </w:r>
      <w:proofErr w:type="spellStart"/>
      <w:r w:rsidR="00977892">
        <w:t>mikrokontroléru</w:t>
      </w:r>
      <w:proofErr w:type="spellEnd"/>
      <w:r w:rsidR="00977892">
        <w:t xml:space="preserve"> ESP32, ktoré sú však ďaleko rozsiahlejšie</w:t>
      </w:r>
      <w:r>
        <w:t>. N</w:t>
      </w:r>
      <w:r w:rsidR="00977892">
        <w:t xml:space="preserve">edokáže tak využiť plný potenciál tejto </w:t>
      </w:r>
      <w:proofErr w:type="spellStart"/>
      <w:r w:rsidR="00977892">
        <w:t>mikrokontrolérovej</w:t>
      </w:r>
      <w:proofErr w:type="spellEnd"/>
      <w:r w:rsidR="00977892">
        <w:t xml:space="preserve"> platformy</w:t>
      </w:r>
      <w:r w:rsidR="006F282F" w:rsidRPr="006F282F">
        <w:t>.</w:t>
      </w:r>
      <w:r w:rsidR="00495EE7">
        <w:t xml:space="preserve"> </w:t>
      </w:r>
      <w:r w:rsidR="006F282F" w:rsidRPr="006F282F">
        <w:t xml:space="preserve">Použitie </w:t>
      </w:r>
      <w:proofErr w:type="spellStart"/>
      <w:r w:rsidR="006F282F" w:rsidRPr="006F282F">
        <w:t>Arduino</w:t>
      </w:r>
      <w:proofErr w:type="spellEnd"/>
      <w:r w:rsidR="006F282F" w:rsidRPr="006F282F">
        <w:t xml:space="preserve"> </w:t>
      </w:r>
      <w:proofErr w:type="spellStart"/>
      <w:r w:rsidR="006F282F" w:rsidRPr="006F282F">
        <w:t>Core</w:t>
      </w:r>
      <w:proofErr w:type="spellEnd"/>
      <w:r w:rsidR="006F282F" w:rsidRPr="006F282F">
        <w:t xml:space="preserve"> sa viaže skôr na aplikačnú vrstvu vyvíjanej aplikácie, nepovoľuje pracovať bližšie k fyzickej vrstve </w:t>
      </w:r>
      <w:proofErr w:type="spellStart"/>
      <w:r w:rsidR="006F282F" w:rsidRPr="006F282F">
        <w:t>mikrokontroléru</w:t>
      </w:r>
      <w:proofErr w:type="spellEnd"/>
      <w:r w:rsidR="006F282F" w:rsidRPr="006F282F">
        <w:t xml:space="preserve"> ESP32. </w:t>
      </w:r>
    </w:p>
    <w:p w14:paraId="21D0116A" w14:textId="5EAC9993" w:rsidR="00495EE7" w:rsidRDefault="006F282F" w:rsidP="006F282F">
      <w:pPr>
        <w:jc w:val="both"/>
      </w:pPr>
      <w:r w:rsidRPr="006F282F">
        <w:t xml:space="preserve">Umožňuje pracovať aj s </w:t>
      </w:r>
      <w:proofErr w:type="spellStart"/>
      <w:r w:rsidRPr="006F282F">
        <w:t>FreeRTOS</w:t>
      </w:r>
      <w:proofErr w:type="spellEnd"/>
      <w:r w:rsidRPr="006F282F">
        <w:t xml:space="preserve"> a využívať </w:t>
      </w:r>
      <w:proofErr w:type="spellStart"/>
      <w:r w:rsidRPr="006F282F">
        <w:t>tasky</w:t>
      </w:r>
      <w:proofErr w:type="spellEnd"/>
      <w:r w:rsidR="00495EE7">
        <w:t xml:space="preserve"> – úlohy vytvorené prostredníctvom plánovača nezávisle na sebe</w:t>
      </w:r>
      <w:r w:rsidRPr="006F282F">
        <w:t xml:space="preserve"> podobne ako vo </w:t>
      </w:r>
      <w:proofErr w:type="spellStart"/>
      <w:r w:rsidRPr="006F282F">
        <w:t>frameworku</w:t>
      </w:r>
      <w:proofErr w:type="spellEnd"/>
      <w:r w:rsidRPr="006F282F">
        <w:t xml:space="preserve"> ESP-IDF.</w:t>
      </w:r>
      <w:r w:rsidR="00927481">
        <w:t xml:space="preserve"> </w:t>
      </w:r>
      <w:r w:rsidR="00495EE7">
        <w:t xml:space="preserve">Nakoľko jazyk </w:t>
      </w:r>
      <w:proofErr w:type="spellStart"/>
      <w:r w:rsidR="00495EE7">
        <w:t>Wiring</w:t>
      </w:r>
      <w:proofErr w:type="spellEnd"/>
      <w:r w:rsidR="00495EE7">
        <w:t xml:space="preserve"> nemá funkciu </w:t>
      </w:r>
      <w:proofErr w:type="spellStart"/>
      <w:r w:rsidR="00495EE7">
        <w:t>app_main</w:t>
      </w:r>
      <w:proofErr w:type="spellEnd"/>
      <w:r w:rsidR="00495EE7">
        <w:t xml:space="preserve">(), je nutné </w:t>
      </w:r>
      <w:proofErr w:type="spellStart"/>
      <w:r w:rsidR="00495EE7">
        <w:t>tasky</w:t>
      </w:r>
      <w:proofErr w:type="spellEnd"/>
      <w:r w:rsidR="00495EE7">
        <w:t xml:space="preserve"> vytvárať vo funkcii </w:t>
      </w:r>
      <w:proofErr w:type="spellStart"/>
      <w:r w:rsidR="00495EE7">
        <w:t>setup</w:t>
      </w:r>
      <w:proofErr w:type="spellEnd"/>
      <w:r w:rsidR="00495EE7">
        <w:t xml:space="preserve">(), ktorá sa vykoná raz alebo v nekonečnej slučke </w:t>
      </w:r>
      <w:proofErr w:type="spellStart"/>
      <w:r w:rsidR="00495EE7">
        <w:t>loop</w:t>
      </w:r>
      <w:proofErr w:type="spellEnd"/>
      <w:r w:rsidR="00495EE7">
        <w:t xml:space="preserve">(), ktorá je označená ako hlavný </w:t>
      </w:r>
      <w:proofErr w:type="spellStart"/>
      <w:r w:rsidR="00495EE7">
        <w:t>task</w:t>
      </w:r>
      <w:proofErr w:type="spellEnd"/>
      <w:r w:rsidR="00495EE7">
        <w:t xml:space="preserve"> – ekvivalent k spomenutej </w:t>
      </w:r>
      <w:proofErr w:type="spellStart"/>
      <w:r w:rsidR="00495EE7">
        <w:t>app_main</w:t>
      </w:r>
      <w:proofErr w:type="spellEnd"/>
      <w:r w:rsidR="00495EE7">
        <w:t xml:space="preserve">() funkcii. </w:t>
      </w:r>
    </w:p>
    <w:p w14:paraId="7B13DB74" w14:textId="205341FD" w:rsidR="006F282F" w:rsidRPr="006F282F" w:rsidRDefault="0026049B" w:rsidP="006F282F">
      <w:pPr>
        <w:jc w:val="both"/>
      </w:pPr>
      <w:proofErr w:type="spellStart"/>
      <w:r>
        <w:t>Arduino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je stále vo vývoji </w:t>
      </w:r>
      <w:r w:rsidR="00495EE7">
        <w:t xml:space="preserve">na </w:t>
      </w:r>
      <w:proofErr w:type="spellStart"/>
      <w:r w:rsidR="00495EE7">
        <w:t>Githube</w:t>
      </w:r>
      <w:proofErr w:type="spellEnd"/>
      <w:r w:rsidR="00495EE7">
        <w:t xml:space="preserve"> </w:t>
      </w:r>
      <w:r>
        <w:t>a ukážkové programové implementácie (</w:t>
      </w:r>
      <w:r w:rsidR="0059255E">
        <w:t>projekty</w:t>
      </w:r>
      <w:r>
        <w:t>) sa</w:t>
      </w:r>
      <w:r w:rsidR="00E02FA0">
        <w:t> </w:t>
      </w:r>
      <w:r>
        <w:t xml:space="preserve">vytvárajú dodatočne podľa </w:t>
      </w:r>
      <w:r w:rsidR="0059255E">
        <w:t xml:space="preserve">už existujúcich programových implementácii </w:t>
      </w:r>
      <w:r>
        <w:t xml:space="preserve">vo </w:t>
      </w:r>
      <w:proofErr w:type="spellStart"/>
      <w:r>
        <w:t>frameworku</w:t>
      </w:r>
      <w:proofErr w:type="spellEnd"/>
      <w:r>
        <w:t xml:space="preserve"> ESP-IDF, ktorého API využíva.</w:t>
      </w:r>
    </w:p>
    <w:p w14:paraId="50C37CA5" w14:textId="5B8323DC" w:rsidR="00A56799" w:rsidRPr="00634ED8" w:rsidRDefault="00BE43C9" w:rsidP="00A56799">
      <w:pPr>
        <w:pStyle w:val="1Nadpis"/>
        <w:rPr>
          <w:rFonts w:cstheme="majorHAnsi"/>
        </w:rPr>
      </w:pPr>
      <w:bookmarkStart w:id="28" w:name="_Toc69660968"/>
      <w:r w:rsidRPr="00634ED8">
        <w:rPr>
          <w:rFonts w:cstheme="majorHAnsi"/>
        </w:rPr>
        <w:lastRenderedPageBreak/>
        <w:t>Vzdialená aktualizácia firmvéru</w:t>
      </w:r>
      <w:bookmarkEnd w:id="28"/>
    </w:p>
    <w:p w14:paraId="418D0953" w14:textId="15BBEA1F" w:rsidR="006F282F" w:rsidRDefault="006F282F" w:rsidP="00281A87">
      <w:pPr>
        <w:jc w:val="both"/>
      </w:pPr>
      <w:r w:rsidRPr="006F282F">
        <w:t>OTA</w:t>
      </w:r>
      <w:r w:rsidR="0065386C">
        <w:t xml:space="preserve"> </w:t>
      </w:r>
      <w:r w:rsidRPr="006F282F">
        <w:t xml:space="preserve">je termín </w:t>
      </w:r>
      <w:r w:rsidR="0019537F">
        <w:t>o</w:t>
      </w:r>
      <w:r w:rsidRPr="006F282F">
        <w:t>p</w:t>
      </w:r>
      <w:r w:rsidR="009750C5">
        <w:t>i</w:t>
      </w:r>
      <w:r w:rsidRPr="006F282F">
        <w:t>sujúci metódy distribúcie aktualizácii softvéru, konfigurácii a firmvéru pre</w:t>
      </w:r>
      <w:r w:rsidR="001C466A">
        <w:t> </w:t>
      </w:r>
      <w:r w:rsidRPr="006F282F">
        <w:t>zariadenia [</w:t>
      </w:r>
      <w:r w:rsidR="007971A4">
        <w:t>2</w:t>
      </w:r>
      <w:r w:rsidR="007F318B">
        <w:t>5</w:t>
      </w:r>
      <w:r w:rsidRPr="006F282F">
        <w:t xml:space="preserve">]. V praxi sa stretávame predovšetkým s takzvanými </w:t>
      </w:r>
      <w:proofErr w:type="spellStart"/>
      <w:r w:rsidRPr="006F282F">
        <w:t>remote</w:t>
      </w:r>
      <w:proofErr w:type="spellEnd"/>
      <w:r w:rsidRPr="006F282F">
        <w:t xml:space="preserve"> OTA aktualizáciami, ktoré sú distribuované prostredníctvom centrálneho bodu, najčastejšie servera, ktorý je pre všetky zariadenia dosiahnuteľný cez internet. Tento typ aktualizácie poznáme z operačných systémov Windows, Android, </w:t>
      </w:r>
      <w:proofErr w:type="spellStart"/>
      <w:r w:rsidRPr="006F282F">
        <w:t>iOS</w:t>
      </w:r>
      <w:proofErr w:type="spellEnd"/>
      <w:r w:rsidRPr="006F282F">
        <w:t xml:space="preserve">. </w:t>
      </w:r>
    </w:p>
    <w:p w14:paraId="2A49DBFC" w14:textId="0ED2ADB2" w:rsidR="000D4D9C" w:rsidRDefault="006F282F" w:rsidP="006F282F">
      <w:pPr>
        <w:jc w:val="both"/>
      </w:pPr>
      <w:r w:rsidRPr="006F282F">
        <w:t xml:space="preserve">Operačný systém dokáže používateľa na novú aktualizáciu upozorniť </w:t>
      </w:r>
      <w:proofErr w:type="spellStart"/>
      <w:r w:rsidRPr="006F282F">
        <w:t>vyskakovacím</w:t>
      </w:r>
      <w:proofErr w:type="spellEnd"/>
      <w:r w:rsidRPr="006F282F">
        <w:t xml:space="preserve"> oknom</w:t>
      </w:r>
      <w:r w:rsidR="00AC75DB">
        <w:t xml:space="preserve">, </w:t>
      </w:r>
      <w:r w:rsidRPr="006F282F">
        <w:t>notifikáciou, prípadne dokážu aktualizáciu stiahnuť a nainštalovať bez nutnosti akcie používateľa, ktoré používateľa informujú o úspešnej aktualizácii softvéru, programu notifikáciou, informačným upozornením. Aktualizácie môžu byť systémové, programové s rôznou prioritou. Programové aktualizácie sa viažu ku konkrétnemu programu / softvéru, ktorý sa v operačnom systéme používa ako aplikácia</w:t>
      </w:r>
      <w:r w:rsidR="00B751A7" w:rsidRPr="00A829D8">
        <w:t>.</w:t>
      </w:r>
    </w:p>
    <w:p w14:paraId="656C173B" w14:textId="140ED665" w:rsidR="006F282F" w:rsidRDefault="006F282F" w:rsidP="006F282F">
      <w:pPr>
        <w:jc w:val="both"/>
      </w:pPr>
      <w:r w:rsidRPr="006F282F">
        <w:t>Aktualizácie poskytujú ochranu pred bezpečnostnými hrozbami, ktoré sa prirodzene vyvíjajú s</w:t>
      </w:r>
      <w:r w:rsidR="007067E2">
        <w:t> </w:t>
      </w:r>
      <w:r w:rsidRPr="006F282F">
        <w:t xml:space="preserve">nárastom výpočtového výkonu a možností počítačov a zariadení. ponúkajú nové funkcionality operačných systémov a programov, opravujú chyby. Pre </w:t>
      </w:r>
      <w:proofErr w:type="spellStart"/>
      <w:r w:rsidRPr="006F282F">
        <w:t>Remote</w:t>
      </w:r>
      <w:proofErr w:type="spellEnd"/>
      <w:r w:rsidRPr="006F282F">
        <w:t xml:space="preserve"> OTA aktualizácie sú kladené isté špecifiká, nakoľko musí byť prenos dát realizovaný zabezpečeným kanálom a zariadenie musí dôverovať serveru, ktorý aktualizáciu distribuuje a aj samotnému obsahu aktualizácie - integrite dát. </w:t>
      </w:r>
    </w:p>
    <w:p w14:paraId="42962569" w14:textId="4C69F34D" w:rsidR="006F282F" w:rsidRDefault="006F282F" w:rsidP="006F282F">
      <w:pPr>
        <w:jc w:val="both"/>
      </w:pPr>
      <w:r w:rsidRPr="006F282F">
        <w:t xml:space="preserve">OTA aktualizácie našli uplatnenie aj pre zariadenia </w:t>
      </w:r>
      <w:proofErr w:type="spellStart"/>
      <w:r w:rsidRPr="006F282F">
        <w:t>IoT</w:t>
      </w:r>
      <w:proofErr w:type="spellEnd"/>
      <w:r w:rsidRPr="006F282F">
        <w:t xml:space="preserve"> (Internet vecí), ktoré je možné vzdialene aktualizovať cez internet, alebo z LAN siete na základe podporovanej OTA metódy bez nutnosti fyzického prístupu k zariadeniu [</w:t>
      </w:r>
      <w:r w:rsidR="007971A4">
        <w:t>2</w:t>
      </w:r>
      <w:r w:rsidR="007F318B">
        <w:t>6</w:t>
      </w:r>
      <w:r w:rsidRPr="006F282F">
        <w:t xml:space="preserve">]. Medzi </w:t>
      </w:r>
      <w:proofErr w:type="spellStart"/>
      <w:r w:rsidRPr="006F282F">
        <w:t>IoT</w:t>
      </w:r>
      <w:proofErr w:type="spellEnd"/>
      <w:r w:rsidRPr="006F282F">
        <w:t xml:space="preserve"> platformy podporujúce OTA aktualizácie sa radí aj</w:t>
      </w:r>
      <w:r w:rsidR="007067E2">
        <w:t> </w:t>
      </w:r>
      <w:proofErr w:type="spellStart"/>
      <w:r w:rsidRPr="006F282F">
        <w:t>mikrokontróler</w:t>
      </w:r>
      <w:proofErr w:type="spellEnd"/>
      <w:r w:rsidRPr="006F282F">
        <w:t xml:space="preserve"> ESP32, ktorý som využil vo svojej diplomovej práci. Ako som spomenul v</w:t>
      </w:r>
      <w:r w:rsidR="007067E2">
        <w:t> </w:t>
      </w:r>
      <w:r w:rsidRPr="006F282F">
        <w:t xml:space="preserve">predchádzajúcej kapitole, </w:t>
      </w:r>
      <w:proofErr w:type="spellStart"/>
      <w:r w:rsidRPr="006F282F">
        <w:t>mikrokontróler</w:t>
      </w:r>
      <w:proofErr w:type="spellEnd"/>
      <w:r w:rsidRPr="006F282F">
        <w:t xml:space="preserve"> je možné programovať v rôznych </w:t>
      </w:r>
      <w:r w:rsidR="001C7C18">
        <w:t>vývojových prostrediach</w:t>
      </w:r>
      <w:r w:rsidRPr="006F282F">
        <w:t xml:space="preserve">. </w:t>
      </w:r>
      <w:r w:rsidR="00C21A69">
        <w:t>„“</w:t>
      </w:r>
    </w:p>
    <w:p w14:paraId="7939194A" w14:textId="5C1880BB" w:rsidR="006F282F" w:rsidRDefault="00EF64AE" w:rsidP="006F282F">
      <w:pPr>
        <w:jc w:val="both"/>
      </w:pPr>
      <w:r>
        <w:t xml:space="preserve">Prostredia sa líšia </w:t>
      </w:r>
      <w:r w:rsidR="006F282F" w:rsidRPr="006F282F">
        <w:t>v programových implementáciách pre OTA aktualizácie a spôsobe samotnej aktualizácie rôznymi metódami. Pre overenie a otestovanie možností OTA aktualizácii v</w:t>
      </w:r>
      <w:r w:rsidR="00E02FA0">
        <w:t> </w:t>
      </w:r>
      <w:r w:rsidR="006F282F" w:rsidRPr="006F282F">
        <w:t xml:space="preserve">programových implementáciách som využil </w:t>
      </w:r>
      <w:proofErr w:type="spellStart"/>
      <w:r w:rsidR="006F282F" w:rsidRPr="006F282F">
        <w:t>Arduino</w:t>
      </w:r>
      <w:proofErr w:type="spellEnd"/>
      <w:r w:rsidR="006F282F" w:rsidRPr="006F282F">
        <w:t xml:space="preserve"> </w:t>
      </w:r>
      <w:proofErr w:type="spellStart"/>
      <w:r w:rsidR="006F282F" w:rsidRPr="006F282F">
        <w:t>Core</w:t>
      </w:r>
      <w:proofErr w:type="spellEnd"/>
      <w:r w:rsidR="006F282F" w:rsidRPr="006F282F">
        <w:t xml:space="preserve"> (</w:t>
      </w:r>
      <w:proofErr w:type="spellStart"/>
      <w:r w:rsidR="006F282F" w:rsidRPr="006F282F">
        <w:t>Wiring</w:t>
      </w:r>
      <w:proofErr w:type="spellEnd"/>
      <w:r w:rsidR="006F282F" w:rsidRPr="006F282F">
        <w:t xml:space="preserve">) v prostredí </w:t>
      </w:r>
      <w:proofErr w:type="spellStart"/>
      <w:r w:rsidR="006F282F" w:rsidRPr="006F282F">
        <w:t>Arduino</w:t>
      </w:r>
      <w:proofErr w:type="spellEnd"/>
      <w:r w:rsidR="006F282F" w:rsidRPr="006F282F">
        <w:t xml:space="preserve"> IDE a ESP-IDF </w:t>
      </w:r>
      <w:proofErr w:type="spellStart"/>
      <w:r w:rsidR="006F282F" w:rsidRPr="006F282F">
        <w:t>framework</w:t>
      </w:r>
      <w:proofErr w:type="spellEnd"/>
      <w:r w:rsidR="006F282F" w:rsidRPr="006F282F">
        <w:t xml:space="preserve">. Oba programovacie jazyky používajú špecifickú tabuľku partícii, ktorá definuje logické rozdelenie </w:t>
      </w:r>
      <w:proofErr w:type="spellStart"/>
      <w:r w:rsidR="006F282F" w:rsidRPr="006F282F">
        <w:t>flash</w:t>
      </w:r>
      <w:proofErr w:type="spellEnd"/>
      <w:r w:rsidR="006F282F" w:rsidRPr="006F282F">
        <w:t xml:space="preserve"> pamäte na viacero </w:t>
      </w:r>
      <w:proofErr w:type="spellStart"/>
      <w:r w:rsidR="006F282F" w:rsidRPr="006F282F">
        <w:t>bootovateľných</w:t>
      </w:r>
      <w:proofErr w:type="spellEnd"/>
      <w:r w:rsidR="006F282F" w:rsidRPr="006F282F">
        <w:t xml:space="preserve"> partícii.</w:t>
      </w:r>
    </w:p>
    <w:p w14:paraId="4ADEA7A3" w14:textId="47D64D2A" w:rsidR="00E07D5B" w:rsidRPr="00634ED8" w:rsidRDefault="00BE43C9" w:rsidP="00E07D5B">
      <w:pPr>
        <w:pStyle w:val="2Nadpis"/>
        <w:rPr>
          <w:rFonts w:cstheme="majorHAnsi"/>
        </w:rPr>
      </w:pPr>
      <w:bookmarkStart w:id="29" w:name="_Toc69660969"/>
      <w:r w:rsidRPr="00634ED8">
        <w:rPr>
          <w:rFonts w:cstheme="majorHAnsi"/>
        </w:rPr>
        <w:t>Aktualizácia firmvéru</w:t>
      </w:r>
      <w:r w:rsidR="00E07D5B" w:rsidRPr="00634ED8">
        <w:rPr>
          <w:rFonts w:cstheme="majorHAnsi"/>
        </w:rPr>
        <w:t xml:space="preserve"> v </w:t>
      </w:r>
      <w:proofErr w:type="spellStart"/>
      <w:r w:rsidR="00E07D5B" w:rsidRPr="00634ED8">
        <w:rPr>
          <w:rFonts w:cstheme="majorHAnsi"/>
        </w:rPr>
        <w:t>Arduino</w:t>
      </w:r>
      <w:proofErr w:type="spellEnd"/>
      <w:r w:rsidR="00E07D5B" w:rsidRPr="00634ED8">
        <w:rPr>
          <w:rFonts w:cstheme="majorHAnsi"/>
        </w:rPr>
        <w:t xml:space="preserve"> </w:t>
      </w:r>
      <w:proofErr w:type="spellStart"/>
      <w:r w:rsidR="00E07D5B" w:rsidRPr="00634ED8">
        <w:rPr>
          <w:rFonts w:cstheme="majorHAnsi"/>
        </w:rPr>
        <w:t>Core</w:t>
      </w:r>
      <w:bookmarkEnd w:id="29"/>
      <w:proofErr w:type="spellEnd"/>
    </w:p>
    <w:p w14:paraId="10286625" w14:textId="6E7A09C0" w:rsidR="00E07D5B" w:rsidRDefault="0059255E" w:rsidP="00E07D5B">
      <w:pPr>
        <w:jc w:val="both"/>
      </w:pPr>
      <w:r>
        <w:t>Projekty ukážkových</w:t>
      </w:r>
      <w:r w:rsidR="00E07D5B" w:rsidRPr="00E07D5B">
        <w:t xml:space="preserve"> implementácii v jazyku </w:t>
      </w:r>
      <w:proofErr w:type="spellStart"/>
      <w:r w:rsidR="00E07D5B" w:rsidRPr="00E07D5B">
        <w:t>Wiring</w:t>
      </w:r>
      <w:proofErr w:type="spellEnd"/>
      <w:r w:rsidR="00E07D5B" w:rsidRPr="00E07D5B">
        <w:t xml:space="preserve"> obsahujú možnosť aktualizovať firmvér cez LAN sieť. V jednom z prípadov je možné využiť OTA sieťový port, ktorý je vysielaný v sieti a umožňuje </w:t>
      </w:r>
      <w:r w:rsidR="00E07D5B" w:rsidRPr="00E07D5B">
        <w:lastRenderedPageBreak/>
        <w:t xml:space="preserve">cez neho nahrať firmvér.  </w:t>
      </w:r>
      <w:r w:rsidR="00447AD6">
        <w:t xml:space="preserve">Port sa zobrazuje v prostredí </w:t>
      </w:r>
      <w:proofErr w:type="spellStart"/>
      <w:r w:rsidR="00447AD6">
        <w:t>Arduino</w:t>
      </w:r>
      <w:proofErr w:type="spellEnd"/>
      <w:r w:rsidR="00447AD6">
        <w:t xml:space="preserve"> IDE v časti portov, kde sú aj COM</w:t>
      </w:r>
      <w:r w:rsidR="00BD0AC4">
        <w:t xml:space="preserve"> (Sériová linka)</w:t>
      </w:r>
      <w:r w:rsidR="00447AD6">
        <w:t xml:space="preserve"> porty, ktoré slúžia na komunikáciu s </w:t>
      </w:r>
      <w:proofErr w:type="spellStart"/>
      <w:r w:rsidR="00447AD6">
        <w:t>mikrokontrolérom</w:t>
      </w:r>
      <w:proofErr w:type="spellEnd"/>
      <w:r w:rsidR="00447AD6">
        <w:t xml:space="preserve"> cez UART rozhranie a najmä pre účely UART monitoru. Pri sieťovom OTA porte nie je možné túto funkcionalitu využiť. </w:t>
      </w:r>
      <w:r w:rsidR="00E07D5B" w:rsidRPr="00E07D5B">
        <w:t xml:space="preserve">Programová implementácia pre tento typ aktualizácie - </w:t>
      </w:r>
      <w:proofErr w:type="spellStart"/>
      <w:r w:rsidR="00E07D5B" w:rsidRPr="00E07D5B">
        <w:t>Basic</w:t>
      </w:r>
      <w:proofErr w:type="spellEnd"/>
      <w:r w:rsidR="00E07D5B" w:rsidRPr="00E07D5B">
        <w:t xml:space="preserve"> OTA [</w:t>
      </w:r>
      <w:r w:rsidR="007971A4">
        <w:t>2</w:t>
      </w:r>
      <w:r w:rsidR="007F318B">
        <w:t>7</w:t>
      </w:r>
      <w:r w:rsidR="00E07D5B" w:rsidRPr="00E07D5B">
        <w:t>] vyžaduje, aby používateľ, ktorý firmvér do zariadenia aktualizuje bol v rovnakej sieti, ako ESP32. Údaje o WiFi sieti (SSID, heslo) sú</w:t>
      </w:r>
      <w:r w:rsidR="00E02FA0">
        <w:t> </w:t>
      </w:r>
      <w:r w:rsidR="00E07D5B" w:rsidRPr="00E07D5B">
        <w:t xml:space="preserve">nastavené v zdrojovom kóde a sú súčasťou </w:t>
      </w:r>
      <w:r w:rsidR="00E454AE">
        <w:t>vstavaného projektu</w:t>
      </w:r>
      <w:r w:rsidR="00E07D5B" w:rsidRPr="00E07D5B">
        <w:t xml:space="preserve"> </w:t>
      </w:r>
      <w:proofErr w:type="spellStart"/>
      <w:r w:rsidR="00E07D5B" w:rsidRPr="00E07D5B">
        <w:t>Basic</w:t>
      </w:r>
      <w:proofErr w:type="spellEnd"/>
      <w:r w:rsidR="00E07D5B" w:rsidRPr="00E07D5B">
        <w:t xml:space="preserve"> OTA. </w:t>
      </w:r>
    </w:p>
    <w:p w14:paraId="4A98C2F1" w14:textId="62DCB797" w:rsidR="00E07D5B" w:rsidRDefault="00E07D5B" w:rsidP="00E07D5B">
      <w:pPr>
        <w:jc w:val="both"/>
      </w:pPr>
      <w:r w:rsidRPr="00E07D5B">
        <w:t xml:space="preserve">Aby bolo možné vôbec aktualizácie vykonávať, prvý krát musí byť OTA program nahratý do ESP32 fyzicky prostredníctvom USB-UART rozhrania cez USB kábel, alebo cez programátor, ak využívame samostatný čip ESP32 (nie </w:t>
      </w:r>
      <w:proofErr w:type="spellStart"/>
      <w:r w:rsidRPr="00E07D5B">
        <w:t>Dev</w:t>
      </w:r>
      <w:r w:rsidR="001E6249">
        <w:t>K</w:t>
      </w:r>
      <w:r w:rsidRPr="00E07D5B">
        <w:t>it</w:t>
      </w:r>
      <w:proofErr w:type="spellEnd"/>
      <w:r w:rsidRPr="00E07D5B">
        <w:t xml:space="preserve">) bez USB-UART prevodníka CP2102. Aby bolo možné následne nahrať aktualizovaný program do ESP32 cez OTA metódu, vyžaduje sa, aby mal používateľ nainštalovaný </w:t>
      </w:r>
      <w:r w:rsidR="00447AD6">
        <w:t>program</w:t>
      </w:r>
      <w:r w:rsidRPr="00E07D5B">
        <w:t xml:space="preserve"> </w:t>
      </w:r>
      <w:proofErr w:type="spellStart"/>
      <w:r w:rsidRPr="00E07D5B">
        <w:t>Python</w:t>
      </w:r>
      <w:proofErr w:type="spellEnd"/>
      <w:r w:rsidRPr="00E07D5B">
        <w:t xml:space="preserve"> minimálne vo verzii 3, ktorý riadi celý proces aktualizácie (nahrávania nového programu cez sieť) do ESP32 automatizovane.</w:t>
      </w:r>
      <w:r w:rsidR="00840574">
        <w:t xml:space="preserve"> Na</w:t>
      </w:r>
      <w:r w:rsidR="00E225F0">
        <w:t xml:space="preserve"> </w:t>
      </w:r>
      <w:r w:rsidR="00840574">
        <w:t xml:space="preserve">Obr. </w:t>
      </w:r>
      <w:r w:rsidR="00206B60">
        <w:t>6</w:t>
      </w:r>
      <w:r w:rsidR="00840574">
        <w:t xml:space="preserve"> v prostredí </w:t>
      </w:r>
      <w:proofErr w:type="spellStart"/>
      <w:r w:rsidR="00840574">
        <w:t>Arduino</w:t>
      </w:r>
      <w:proofErr w:type="spellEnd"/>
      <w:r w:rsidR="00840574">
        <w:t xml:space="preserve"> IDE je</w:t>
      </w:r>
      <w:r w:rsidR="001C466A">
        <w:t> </w:t>
      </w:r>
      <w:r w:rsidR="00840574">
        <w:t>dostupný sieťový OTA port medzi fyzickými COM portami.</w:t>
      </w:r>
    </w:p>
    <w:p w14:paraId="7FB61514" w14:textId="77777777" w:rsidR="000C3731" w:rsidRDefault="000C3731" w:rsidP="000C3731">
      <w:pPr>
        <w:keepNext/>
        <w:jc w:val="center"/>
      </w:pPr>
      <w:r>
        <w:rPr>
          <w:noProof/>
        </w:rPr>
        <w:drawing>
          <wp:inline distT="0" distB="0" distL="0" distR="0" wp14:anchorId="2EF8A360" wp14:editId="408DD40C">
            <wp:extent cx="5572125" cy="2809875"/>
            <wp:effectExtent l="0" t="0" r="9525" b="952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238C" w14:textId="6D84D75F" w:rsidR="00E07D5B" w:rsidRDefault="000C3731" w:rsidP="000C3731">
      <w:pPr>
        <w:pStyle w:val="Popis"/>
      </w:pPr>
      <w:bookmarkStart w:id="30" w:name="_Toc69661026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6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F21E98">
        <w:rPr>
          <w:noProof/>
        </w:rPr>
        <w:t>Sieťový OTA port v prostredí Arduino IDE</w:t>
      </w:r>
      <w:bookmarkEnd w:id="30"/>
    </w:p>
    <w:p w14:paraId="5B50A0AC" w14:textId="77777777" w:rsidR="00754795" w:rsidRDefault="00E07D5B" w:rsidP="00E07D5B">
      <w:pPr>
        <w:jc w:val="both"/>
      </w:pPr>
      <w:r w:rsidRPr="00E07D5B">
        <w:t xml:space="preserve">Po prvotnom nahratí OTA </w:t>
      </w:r>
      <w:r w:rsidR="00E454AE">
        <w:t>programu</w:t>
      </w:r>
      <w:r w:rsidRPr="00E07D5B">
        <w:t xml:space="preserve"> sa v </w:t>
      </w:r>
      <w:proofErr w:type="spellStart"/>
      <w:r w:rsidRPr="00E07D5B">
        <w:t>Arduino</w:t>
      </w:r>
      <w:proofErr w:type="spellEnd"/>
      <w:r w:rsidRPr="00E07D5B">
        <w:t xml:space="preserve"> IDE v časti Nástroje → Porty zobrazí okrem fyzických COM portov aj sieťový OTA port, ktorý je možné vybrať a nahrávať prostredníctvom neho nový firmvér do </w:t>
      </w:r>
      <w:proofErr w:type="spellStart"/>
      <w:r w:rsidRPr="00E07D5B">
        <w:t>mikrokontróler</w:t>
      </w:r>
      <w:proofErr w:type="spellEnd"/>
      <w:r w:rsidRPr="00E07D5B">
        <w:t xml:space="preserve"> ESP32. Sieťový port má identifikátor v tvare esp32-MAC_ADRESA at IP_ADRESA v LAN sieti, prípadne je možné definovať </w:t>
      </w:r>
      <w:proofErr w:type="spellStart"/>
      <w:r w:rsidRPr="00E07D5B">
        <w:t>Hostname</w:t>
      </w:r>
      <w:proofErr w:type="spellEnd"/>
      <w:r w:rsidRPr="00E07D5B">
        <w:t xml:space="preserve"> prostredníctvom </w:t>
      </w:r>
      <w:proofErr w:type="spellStart"/>
      <w:r w:rsidRPr="00E07D5B">
        <w:t>mDNS</w:t>
      </w:r>
      <w:proofErr w:type="spellEnd"/>
      <w:r w:rsidRPr="00E07D5B">
        <w:t xml:space="preserve"> (</w:t>
      </w:r>
      <w:proofErr w:type="spellStart"/>
      <w:r w:rsidRPr="00E07D5B">
        <w:t>Multicast</w:t>
      </w:r>
      <w:proofErr w:type="spellEnd"/>
      <w:r w:rsidRPr="00E07D5B">
        <w:t xml:space="preserve"> DNS) služby, ktorú je možné taktiež na ESP32 spustiť a sieťový port sa zobrazí v tvare: HOSTNAME at IP_ADRESA. </w:t>
      </w:r>
    </w:p>
    <w:p w14:paraId="4D4A921D" w14:textId="77777777" w:rsidR="00754795" w:rsidRDefault="00E07D5B" w:rsidP="00E07D5B">
      <w:pPr>
        <w:jc w:val="both"/>
      </w:pPr>
      <w:r w:rsidRPr="00E07D5B">
        <w:lastRenderedPageBreak/>
        <w:t xml:space="preserve">Nový program je možné po úspešnej aktualizácii nahrať priamo z vývojového prostredia </w:t>
      </w:r>
      <w:proofErr w:type="spellStart"/>
      <w:r w:rsidRPr="00E07D5B">
        <w:t>Arduino</w:t>
      </w:r>
      <w:proofErr w:type="spellEnd"/>
      <w:r w:rsidRPr="00E07D5B">
        <w:t xml:space="preserve"> IDE. Je nutné dodať, že nový program musí taktiež obsahovať OTA časť predchádzajúceho programu, ak chce používateľ do budúcna program opäť aktualizovať. V prípade nahratia nového firmvér cez OTA bez OTA implementácie sa nový firmvér nahrá, spustí bez možnosti ďalšej aktualizácie, vysielanie sieťového OTA portu sa ukončí. </w:t>
      </w:r>
    </w:p>
    <w:p w14:paraId="298FFB60" w14:textId="77777777" w:rsidR="00754795" w:rsidRDefault="00E07D5B" w:rsidP="00E07D5B">
      <w:pPr>
        <w:jc w:val="both"/>
      </w:pPr>
      <w:r w:rsidRPr="00E07D5B">
        <w:t xml:space="preserve">Výhodou je ľahká aktualizácia firmvéru priamo z prostredia </w:t>
      </w:r>
      <w:proofErr w:type="spellStart"/>
      <w:r w:rsidRPr="00E07D5B">
        <w:t>Arduino</w:t>
      </w:r>
      <w:proofErr w:type="spellEnd"/>
      <w:r w:rsidRPr="00E07D5B">
        <w:t xml:space="preserve"> IDE s možnosťou úprav zdrojového kódu a</w:t>
      </w:r>
      <w:r w:rsidR="001C466A">
        <w:t> </w:t>
      </w:r>
      <w:r w:rsidRPr="00E07D5B">
        <w:t xml:space="preserve">automatizovaný zápis aktualizácie do </w:t>
      </w:r>
      <w:proofErr w:type="spellStart"/>
      <w:r w:rsidRPr="00E07D5B">
        <w:t>mikrokontroléru</w:t>
      </w:r>
      <w:proofErr w:type="spellEnd"/>
      <w:r w:rsidRPr="00E07D5B">
        <w:t>.</w:t>
      </w:r>
      <w:r w:rsidR="00754795">
        <w:t xml:space="preserve"> </w:t>
      </w:r>
      <w:r w:rsidRPr="00E07D5B">
        <w:t xml:space="preserve">Nevýhodou tejto možnosti OTA aktualizácie je, že ESP32 vždy príjme nový program prostredníctvom OTA aktualizácie aj v prípade nahratia duplicitného (rovnakého) programu. </w:t>
      </w:r>
      <w:r>
        <w:t xml:space="preserve">Programová implementácia </w:t>
      </w:r>
      <w:proofErr w:type="spellStart"/>
      <w:r>
        <w:t>Basic</w:t>
      </w:r>
      <w:proofErr w:type="spellEnd"/>
      <w:r>
        <w:t xml:space="preserve"> OTA umožňuje</w:t>
      </w:r>
      <w:r w:rsidRPr="00E07D5B">
        <w:t xml:space="preserve"> spustiť aj primitívne funkcionality pre overenie integrity firmvéru a zvolenie špecifického OTA portu pre nahrávanie firmvéru. </w:t>
      </w:r>
    </w:p>
    <w:p w14:paraId="2B335056" w14:textId="759269F7" w:rsidR="0026049B" w:rsidRDefault="00E07D5B" w:rsidP="00E07D5B">
      <w:pPr>
        <w:jc w:val="both"/>
      </w:pPr>
      <w:r w:rsidRPr="00E07D5B">
        <w:t>Integritu firmvéru je</w:t>
      </w:r>
      <w:r w:rsidR="001C466A">
        <w:t> </w:t>
      </w:r>
      <w:r w:rsidRPr="00E07D5B">
        <w:t>možné garantovať prostredníctvom známeho hesla v</w:t>
      </w:r>
      <w:r w:rsidR="00EE298B">
        <w:t> otvorenom texte</w:t>
      </w:r>
      <w:r w:rsidRPr="00E07D5B">
        <w:t xml:space="preserve">, alebo jeho </w:t>
      </w:r>
      <w:proofErr w:type="spellStart"/>
      <w:r w:rsidRPr="00E07D5B">
        <w:t>hashu</w:t>
      </w:r>
      <w:proofErr w:type="spellEnd"/>
      <w:r w:rsidRPr="00E07D5B">
        <w:t xml:space="preserve"> v</w:t>
      </w:r>
      <w:r w:rsidR="002070E0">
        <w:t> MD5</w:t>
      </w:r>
      <w:r w:rsidR="00540D19">
        <w:t xml:space="preserve"> [</w:t>
      </w:r>
      <w:r w:rsidR="007971A4">
        <w:t>2</w:t>
      </w:r>
      <w:r w:rsidR="007F318B">
        <w:t>8</w:t>
      </w:r>
      <w:r w:rsidR="00540D19">
        <w:t>]</w:t>
      </w:r>
      <w:r w:rsidRPr="00E07D5B">
        <w:t xml:space="preserve"> formáte, ktoré je obsahom firmvéru nastavené v zdrojovom kóde. </w:t>
      </w:r>
      <w:proofErr w:type="spellStart"/>
      <w:r w:rsidRPr="00E07D5B">
        <w:t>Hashovacia</w:t>
      </w:r>
      <w:proofErr w:type="spellEnd"/>
      <w:r w:rsidRPr="00E07D5B">
        <w:t xml:space="preserve"> funkcia </w:t>
      </w:r>
      <w:r w:rsidR="002070E0">
        <w:t>MD5</w:t>
      </w:r>
      <w:r w:rsidR="002070E0" w:rsidRPr="00E07D5B">
        <w:t xml:space="preserve"> </w:t>
      </w:r>
      <w:r w:rsidRPr="00E07D5B">
        <w:t>je</w:t>
      </w:r>
      <w:r w:rsidR="001C466A">
        <w:t> </w:t>
      </w:r>
      <w:r w:rsidRPr="00E07D5B">
        <w:t>v</w:t>
      </w:r>
      <w:r w:rsidR="001C466A">
        <w:t> </w:t>
      </w:r>
      <w:r w:rsidRPr="00E07D5B">
        <w:t xml:space="preserve">súčasnej dobe zastaralá a neposkytuje takmer žiadnu úroveň ochrany, nakoľko má </w:t>
      </w:r>
      <w:proofErr w:type="spellStart"/>
      <w:r w:rsidRPr="00E07D5B">
        <w:t>hashovacia</w:t>
      </w:r>
      <w:proofErr w:type="spellEnd"/>
      <w:r w:rsidRPr="00E07D5B">
        <w:t xml:space="preserve"> funkcia </w:t>
      </w:r>
      <w:r w:rsidR="002070E0">
        <w:t>MD5</w:t>
      </w:r>
      <w:r w:rsidR="002070E0" w:rsidRPr="00E07D5B">
        <w:t xml:space="preserve"> </w:t>
      </w:r>
      <w:r w:rsidRPr="00E07D5B">
        <w:t xml:space="preserve">vysokú mieru kolízii, respektíve sú známe databázy hesiel uložených v </w:t>
      </w:r>
      <w:r w:rsidR="002070E0">
        <w:t>MD5</w:t>
      </w:r>
      <w:r w:rsidR="00C1791F">
        <w:t xml:space="preserve"> </w:t>
      </w:r>
      <w:r w:rsidRPr="00E07D5B">
        <w:t xml:space="preserve">formáte, čo by znamenalo prelomenie hesla v rádoch milisekúnd. </w:t>
      </w:r>
    </w:p>
    <w:p w14:paraId="1CCCB22A" w14:textId="25E2BA9C" w:rsidR="001C466A" w:rsidRDefault="00E07D5B" w:rsidP="00E07D5B">
      <w:pPr>
        <w:jc w:val="both"/>
      </w:pPr>
      <w:r w:rsidRPr="00E07D5B">
        <w:t xml:space="preserve">Druhým spôsobom možnosti aktualizovať softvér v implementáciách OTA pre </w:t>
      </w:r>
      <w:proofErr w:type="spellStart"/>
      <w:r w:rsidRPr="00E07D5B">
        <w:t>Arduino</w:t>
      </w:r>
      <w:proofErr w:type="spellEnd"/>
      <w:r w:rsidRPr="00E07D5B">
        <w:t xml:space="preserve"> </w:t>
      </w:r>
      <w:proofErr w:type="spellStart"/>
      <w:r w:rsidRPr="00E07D5B">
        <w:t>Core</w:t>
      </w:r>
      <w:proofErr w:type="spellEnd"/>
      <w:r w:rsidRPr="00E07D5B">
        <w:t xml:space="preserve"> je</w:t>
      </w:r>
      <w:r w:rsidR="001C466A">
        <w:t> </w:t>
      </w:r>
      <w:r w:rsidRPr="00E07D5B">
        <w:t xml:space="preserve">využitie OTA Web </w:t>
      </w:r>
      <w:proofErr w:type="spellStart"/>
      <w:r w:rsidRPr="00E07D5B">
        <w:t>Updater</w:t>
      </w:r>
      <w:proofErr w:type="spellEnd"/>
      <w:r w:rsidRPr="00E07D5B">
        <w:t xml:space="preserve"> </w:t>
      </w:r>
      <w:r w:rsidR="00E454AE">
        <w:t>projektu</w:t>
      </w:r>
      <w:r w:rsidRPr="00E07D5B">
        <w:t xml:space="preserve"> [</w:t>
      </w:r>
      <w:r w:rsidR="007971A4">
        <w:t>2</w:t>
      </w:r>
      <w:r w:rsidR="007F318B">
        <w:t>9</w:t>
      </w:r>
      <w:r w:rsidRPr="00E07D5B">
        <w:t>]. Tento typ OTA aktualizácie využíva ESP32 spustené v</w:t>
      </w:r>
      <w:r w:rsidR="001C466A">
        <w:t> </w:t>
      </w:r>
      <w:r w:rsidRPr="00E07D5B">
        <w:t xml:space="preserve">režime HTTP </w:t>
      </w:r>
      <w:proofErr w:type="spellStart"/>
      <w:r w:rsidRPr="00E07D5B">
        <w:t>webservera</w:t>
      </w:r>
      <w:proofErr w:type="spellEnd"/>
      <w:r w:rsidRPr="00E07D5B">
        <w:t xml:space="preserve">, na ktorý je možné pristúpiť prostredníctvom prehliadača. </w:t>
      </w:r>
      <w:r w:rsidR="00540D19">
        <w:t xml:space="preserve">Vzhľad a grafiku webovej stránky je možné štylizovať cez CSS (kaskádové) štýly. </w:t>
      </w:r>
      <w:r w:rsidRPr="00E07D5B">
        <w:t>Pristupovať je možné na IP adresu ESP32 v LAN sieti, alebo cez doménové meno, ktoré je možné nastaviť cez</w:t>
      </w:r>
      <w:r w:rsidR="001C466A">
        <w:t> </w:t>
      </w:r>
      <w:proofErr w:type="spellStart"/>
      <w:r w:rsidRPr="00E07D5B">
        <w:t>mDNS</w:t>
      </w:r>
      <w:proofErr w:type="spellEnd"/>
      <w:r w:rsidRPr="00E07D5B">
        <w:t xml:space="preserve"> službu. </w:t>
      </w:r>
    </w:p>
    <w:p w14:paraId="08C50954" w14:textId="05B948AF" w:rsidR="00DB68A1" w:rsidRDefault="00E07D5B" w:rsidP="00E07D5B">
      <w:pPr>
        <w:jc w:val="both"/>
      </w:pPr>
      <w:r w:rsidRPr="00E07D5B">
        <w:t xml:space="preserve">Tu však platí, že v prípade HTTP portu je adresa webstránky v tvare </w:t>
      </w:r>
      <w:proofErr w:type="spellStart"/>
      <w:r w:rsidRPr="00E07D5B">
        <w:t>domenové_meno.local</w:t>
      </w:r>
      <w:proofErr w:type="spellEnd"/>
      <w:r w:rsidRPr="00E07D5B">
        <w:t xml:space="preserve"> (post-fix .</w:t>
      </w:r>
      <w:proofErr w:type="spellStart"/>
      <w:r w:rsidRPr="00E07D5B">
        <w:t>local</w:t>
      </w:r>
      <w:proofErr w:type="spellEnd"/>
      <w:r w:rsidRPr="00E07D5B">
        <w:t xml:space="preserve"> je nutný pre použitie </w:t>
      </w:r>
      <w:r w:rsidR="001C466A">
        <w:t xml:space="preserve">a rozpoznanie </w:t>
      </w:r>
      <w:r w:rsidRPr="00E07D5B">
        <w:t>doménového mena v LAN sieti) pre</w:t>
      </w:r>
      <w:r w:rsidR="001C466A">
        <w:t> </w:t>
      </w:r>
      <w:r w:rsidRPr="00E07D5B">
        <w:t>jej</w:t>
      </w:r>
      <w:r w:rsidR="001C466A">
        <w:t> </w:t>
      </w:r>
      <w:r w:rsidRPr="00E07D5B">
        <w:t>správne načítanie v</w:t>
      </w:r>
      <w:r w:rsidR="001C466A">
        <w:t> </w:t>
      </w:r>
      <w:r w:rsidRPr="00E07D5B">
        <w:t>prehliadači.</w:t>
      </w:r>
      <w:r w:rsidR="00754795">
        <w:t xml:space="preserve"> Pre úspešné rozpoznanie zariadenia v sieti je nutné používať na koncom zariadení DNS server v LAN sieti, nie DNS server poskytovateľa internetového pripojenia.</w:t>
      </w:r>
      <w:r w:rsidR="00206B60">
        <w:t xml:space="preserve"> Na Obr. 7 je vizualizované webové rozhranie OTA Web </w:t>
      </w:r>
      <w:proofErr w:type="spellStart"/>
      <w:r w:rsidR="00206B60">
        <w:t>Updater</w:t>
      </w:r>
      <w:proofErr w:type="spellEnd"/>
      <w:r w:rsidR="00206B60">
        <w:t>, ktoré slúži pre aktualizáciu firmvéru.</w:t>
      </w:r>
    </w:p>
    <w:p w14:paraId="2A208F85" w14:textId="77777777" w:rsidR="000C3731" w:rsidRDefault="000C3731" w:rsidP="000C37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BD1B4C" wp14:editId="39CD2301">
            <wp:extent cx="4819650" cy="3857625"/>
            <wp:effectExtent l="0" t="0" r="0" b="952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E7B2" w14:textId="131BFE35" w:rsidR="00E07D5B" w:rsidRDefault="000C3731" w:rsidP="000C3731">
      <w:pPr>
        <w:pStyle w:val="Popis"/>
      </w:pPr>
      <w:bookmarkStart w:id="31" w:name="_Toc69661027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7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677C2B">
        <w:rPr>
          <w:noProof/>
        </w:rPr>
        <w:t>OTA Web Updater</w:t>
      </w:r>
      <w:bookmarkEnd w:id="31"/>
    </w:p>
    <w:p w14:paraId="1BB1FE7F" w14:textId="4A8A47A8" w:rsidR="00E07D5B" w:rsidRDefault="00E07D5B" w:rsidP="00E07D5B">
      <w:pPr>
        <w:jc w:val="both"/>
      </w:pPr>
      <w:r w:rsidRPr="00E07D5B">
        <w:t xml:space="preserve">Súčasťou webového rozhrania je HTML formulár, prostredníctvom ktorého je možné nahrať binárny (skompilovaný) súbor nového programu a tým aktualizovať softvér. Binárny súbor je možné vygenerovať v </w:t>
      </w:r>
      <w:proofErr w:type="spellStart"/>
      <w:r w:rsidRPr="00E07D5B">
        <w:t>Arduino</w:t>
      </w:r>
      <w:proofErr w:type="spellEnd"/>
      <w:r w:rsidRPr="00E07D5B">
        <w:t xml:space="preserve"> IDE a uložiť ho pre jeho neskoršie nahratie prostredníctvom HTML formulár</w:t>
      </w:r>
      <w:r w:rsidR="00CF5644">
        <w:t>a</w:t>
      </w:r>
      <w:r w:rsidRPr="00E07D5B">
        <w:t xml:space="preserve">. Táto forma aktualizácie je však viac zdĺhavá v porovnaní s </w:t>
      </w:r>
      <w:proofErr w:type="spellStart"/>
      <w:r w:rsidRPr="00E07D5B">
        <w:t>Basic</w:t>
      </w:r>
      <w:proofErr w:type="spellEnd"/>
      <w:r w:rsidRPr="00E07D5B">
        <w:t xml:space="preserve"> OTA. Aj tu platí, že</w:t>
      </w:r>
      <w:r w:rsidR="001C466A">
        <w:t> </w:t>
      </w:r>
      <w:r w:rsidRPr="00E07D5B">
        <w:t>pre</w:t>
      </w:r>
      <w:r w:rsidR="001C466A">
        <w:t> </w:t>
      </w:r>
      <w:r w:rsidRPr="00E07D5B">
        <w:t xml:space="preserve">budúcu aktualizáciu musí nový súbor okrem novej časti programu obsahovať aj OTA Web </w:t>
      </w:r>
      <w:proofErr w:type="spellStart"/>
      <w:r w:rsidRPr="00E07D5B">
        <w:t>Updater</w:t>
      </w:r>
      <w:proofErr w:type="spellEnd"/>
      <w:r w:rsidRPr="00E07D5B">
        <w:t xml:space="preserve">. </w:t>
      </w:r>
    </w:p>
    <w:p w14:paraId="53DC1F68" w14:textId="77777777" w:rsidR="00E07D5B" w:rsidRDefault="00E07D5B" w:rsidP="00E07D5B">
      <w:pPr>
        <w:jc w:val="both"/>
      </w:pPr>
      <w:r w:rsidRPr="00E07D5B">
        <w:t xml:space="preserve">Prvý krát sa program nahráva prostredníctvom USB kábla / programátora. Formulár príjme akýkoľvek binárny súbor, aj duplicitný, žiadnym spôsobom neoveruje integritu firmvéru, ani jeho pôvod. Pre vyššiu bezpečnosť je možné využiť </w:t>
      </w:r>
      <w:proofErr w:type="spellStart"/>
      <w:r w:rsidRPr="00E07D5B">
        <w:t>login</w:t>
      </w:r>
      <w:proofErr w:type="spellEnd"/>
      <w:r w:rsidRPr="00E07D5B">
        <w:t xml:space="preserve"> formulár nad pôvodným nahrávacím formulárom, alebo možnosť využitia HTTP autentizácie menom, heslom. </w:t>
      </w:r>
    </w:p>
    <w:p w14:paraId="6F744636" w14:textId="057AF151" w:rsidR="00E07D5B" w:rsidRDefault="00E07D5B" w:rsidP="00E07D5B">
      <w:pPr>
        <w:jc w:val="both"/>
      </w:pPr>
      <w:r w:rsidRPr="00E07D5B">
        <w:t>V tomto prípade je možné firmvér aktualizovať aj z inej siete ak sa ESP32 nachádza a</w:t>
      </w:r>
      <w:r w:rsidR="001C466A">
        <w:t> </w:t>
      </w:r>
      <w:r w:rsidRPr="00E07D5B">
        <w:t>je</w:t>
      </w:r>
      <w:r w:rsidR="001C466A">
        <w:t> </w:t>
      </w:r>
      <w:r w:rsidRPr="00E07D5B">
        <w:t>dosiahnuteľná na verejnej IP adrese, avšak nezabezpečený HTTP protokol nie je vhodný pre</w:t>
      </w:r>
      <w:r w:rsidR="001C466A">
        <w:t> </w:t>
      </w:r>
      <w:r w:rsidRPr="00E07D5B">
        <w:t xml:space="preserve">aktualizáciu firmvéru. Firmvér môže byť kýmkoľvek podvrhnutý, pozmenený. </w:t>
      </w:r>
      <w:proofErr w:type="spellStart"/>
      <w:r w:rsidRPr="00E07D5B">
        <w:t>Mikrokontróler</w:t>
      </w:r>
      <w:proofErr w:type="spellEnd"/>
      <w:r w:rsidRPr="00E07D5B">
        <w:t xml:space="preserve"> po prevzatí firmvéru neoveruje jeho integritu. Potenciálne nebezpečnú aktualizáciu - firmvér tak</w:t>
      </w:r>
      <w:r w:rsidR="001C466A">
        <w:t> </w:t>
      </w:r>
      <w:r w:rsidRPr="00E07D5B">
        <w:t>spustí.</w:t>
      </w:r>
    </w:p>
    <w:p w14:paraId="1109B234" w14:textId="5505F52E" w:rsidR="00E07D5B" w:rsidRPr="00634ED8" w:rsidRDefault="00BE43C9" w:rsidP="00E07D5B">
      <w:pPr>
        <w:pStyle w:val="2Nadpis"/>
        <w:rPr>
          <w:rFonts w:cstheme="majorHAnsi"/>
        </w:rPr>
      </w:pPr>
      <w:bookmarkStart w:id="32" w:name="_Toc69660970"/>
      <w:r w:rsidRPr="00634ED8">
        <w:rPr>
          <w:rFonts w:cstheme="majorHAnsi"/>
        </w:rPr>
        <w:lastRenderedPageBreak/>
        <w:t>Aktualizácie firmvéru</w:t>
      </w:r>
      <w:r w:rsidR="00E07D5B" w:rsidRPr="00634ED8">
        <w:rPr>
          <w:rFonts w:cstheme="majorHAnsi"/>
        </w:rPr>
        <w:t xml:space="preserve"> v ESP-IDF</w:t>
      </w:r>
      <w:bookmarkEnd w:id="32"/>
    </w:p>
    <w:p w14:paraId="2981BC14" w14:textId="4B7322AD" w:rsidR="004B4C60" w:rsidRDefault="004B4C60" w:rsidP="004B4C60">
      <w:pPr>
        <w:jc w:val="both"/>
      </w:pPr>
      <w:proofErr w:type="spellStart"/>
      <w:r w:rsidRPr="004B4C60">
        <w:t>Framework</w:t>
      </w:r>
      <w:proofErr w:type="spellEnd"/>
      <w:r w:rsidRPr="004B4C60">
        <w:t xml:space="preserve"> ESP-IDF obsahuje pokročilejšie implementácie OTA aktualizácii. Nájdeme tu iba </w:t>
      </w:r>
      <w:r w:rsidR="000429D3">
        <w:t>vstavané projekty pre vzdialené</w:t>
      </w:r>
      <w:r w:rsidRPr="004B4C60">
        <w:t xml:space="preserve"> OTA aktualizácie, ktoré sa realizujú spôsobom prebratia aktualizácie z externého zdroja - </w:t>
      </w:r>
      <w:proofErr w:type="spellStart"/>
      <w:r w:rsidRPr="004B4C60">
        <w:t>cloudu</w:t>
      </w:r>
      <w:proofErr w:type="spellEnd"/>
      <w:r w:rsidRPr="004B4C60">
        <w:t xml:space="preserve">, </w:t>
      </w:r>
      <w:proofErr w:type="spellStart"/>
      <w:r w:rsidRPr="004B4C60">
        <w:t>webservera</w:t>
      </w:r>
      <w:proofErr w:type="spellEnd"/>
      <w:r w:rsidRPr="004B4C60">
        <w:t xml:space="preserve">, </w:t>
      </w:r>
      <w:r w:rsidR="000429D3">
        <w:t>ktorý je dosiahnuteľný cez internet</w:t>
      </w:r>
      <w:r w:rsidR="00254441">
        <w:t xml:space="preserve">. </w:t>
      </w:r>
      <w:proofErr w:type="spellStart"/>
      <w:r w:rsidR="00254441">
        <w:t>Mikrokontróler</w:t>
      </w:r>
      <w:proofErr w:type="spellEnd"/>
      <w:r w:rsidR="00254441">
        <w:t xml:space="preserve"> vykonáva požiadavku na preddefinované </w:t>
      </w:r>
      <w:r w:rsidR="000429D3">
        <w:t>sieťov</w:t>
      </w:r>
      <w:r w:rsidR="00254441">
        <w:t>é</w:t>
      </w:r>
      <w:r w:rsidR="000429D3">
        <w:t xml:space="preserve"> umiestnen</w:t>
      </w:r>
      <w:r w:rsidR="00254441">
        <w:t xml:space="preserve">ie, kde je distribuovaný </w:t>
      </w:r>
      <w:r w:rsidR="000429D3">
        <w:t>firmvér</w:t>
      </w:r>
      <w:r w:rsidRPr="004B4C60">
        <w:t>. Pripojenie je</w:t>
      </w:r>
      <w:r w:rsidR="001C466A">
        <w:t> </w:t>
      </w:r>
      <w:r w:rsidRPr="004B4C60">
        <w:t>možné realizovať cez technológiu WiFi, alebo Ethernet (riadiaci čip LAN</w:t>
      </w:r>
      <w:r w:rsidR="00074D8E">
        <w:t>87</w:t>
      </w:r>
      <w:r w:rsidRPr="004B4C60">
        <w:t>20</w:t>
      </w:r>
      <w:r w:rsidR="00572732">
        <w:t xml:space="preserve"> [</w:t>
      </w:r>
      <w:r w:rsidR="00074D8E">
        <w:t>30</w:t>
      </w:r>
      <w:r w:rsidR="00572732">
        <w:t>]</w:t>
      </w:r>
      <w:r w:rsidRPr="004B4C60">
        <w:t xml:space="preserve"> / IP101GRI</w:t>
      </w:r>
      <w:r w:rsidR="00572732">
        <w:t xml:space="preserve"> [</w:t>
      </w:r>
      <w:r w:rsidR="00074D8E">
        <w:t>31</w:t>
      </w:r>
      <w:r w:rsidR="00572732">
        <w:t>]</w:t>
      </w:r>
      <w:r w:rsidRPr="004B4C60">
        <w:t>), ktorý je možné pripojiť k ESP32 cez RMII</w:t>
      </w:r>
      <w:r w:rsidR="00190BBA">
        <w:t xml:space="preserve"> (</w:t>
      </w:r>
      <w:proofErr w:type="spellStart"/>
      <w:r w:rsidR="00190BBA" w:rsidRPr="00190BBA">
        <w:t>Reduced</w:t>
      </w:r>
      <w:proofErr w:type="spellEnd"/>
      <w:r w:rsidR="00190BBA" w:rsidRPr="00190BBA">
        <w:t xml:space="preserve"> </w:t>
      </w:r>
      <w:proofErr w:type="spellStart"/>
      <w:r w:rsidR="00190BBA" w:rsidRPr="00190BBA">
        <w:t>media-independent</w:t>
      </w:r>
      <w:proofErr w:type="spellEnd"/>
      <w:r w:rsidR="00190BBA" w:rsidRPr="00190BBA">
        <w:t xml:space="preserve"> interface</w:t>
      </w:r>
      <w:r w:rsidR="00190BBA">
        <w:t>)</w:t>
      </w:r>
      <w:r w:rsidR="00572732">
        <w:t xml:space="preserve"> [</w:t>
      </w:r>
      <w:r w:rsidR="00074D8E">
        <w:t>32</w:t>
      </w:r>
      <w:r w:rsidR="00572732">
        <w:t>]</w:t>
      </w:r>
      <w:r w:rsidRPr="004B4C60">
        <w:t xml:space="preserve"> rozhranie</w:t>
      </w:r>
      <w:r w:rsidR="000429D3">
        <w:t xml:space="preserve"> a používať ho s WiFi ovládačom</w:t>
      </w:r>
      <w:r w:rsidR="00074D8E">
        <w:t xml:space="preserve"> ako PHY (fyzická vrstva) [33] perifériu</w:t>
      </w:r>
      <w:r w:rsidRPr="004B4C60">
        <w:t xml:space="preserve">. </w:t>
      </w:r>
    </w:p>
    <w:p w14:paraId="7F731C4D" w14:textId="27C845D3" w:rsidR="00747424" w:rsidRDefault="004B4C60" w:rsidP="004B4C60">
      <w:pPr>
        <w:jc w:val="both"/>
      </w:pPr>
      <w:r w:rsidRPr="004B4C60">
        <w:t xml:space="preserve">Pre overenie možností aktualizácii som využil technológiu WiFi a </w:t>
      </w:r>
      <w:r w:rsidR="0059255E">
        <w:t>projekty</w:t>
      </w:r>
      <w:r w:rsidRPr="004B4C60">
        <w:t xml:space="preserve"> </w:t>
      </w:r>
      <w:proofErr w:type="spellStart"/>
      <w:r w:rsidRPr="004B4C60">
        <w:t>Simple</w:t>
      </w:r>
      <w:proofErr w:type="spellEnd"/>
      <w:r w:rsidRPr="004B4C60">
        <w:t xml:space="preserve"> OTA a </w:t>
      </w:r>
      <w:proofErr w:type="spellStart"/>
      <w:r w:rsidRPr="004B4C60">
        <w:t>Native</w:t>
      </w:r>
      <w:proofErr w:type="spellEnd"/>
      <w:r w:rsidRPr="004B4C60">
        <w:t xml:space="preserve"> OTA, ktoré sú v ESP-IDF dostupné. Oba </w:t>
      </w:r>
      <w:r w:rsidR="0059255E">
        <w:t>projekty</w:t>
      </w:r>
      <w:r w:rsidRPr="004B4C60">
        <w:t xml:space="preserve"> využívajú zabezpečené HTTPS</w:t>
      </w:r>
      <w:r w:rsidR="0007244B">
        <w:t xml:space="preserve"> (</w:t>
      </w:r>
      <w:r w:rsidR="0007244B">
        <w:rPr>
          <w:rStyle w:val="st"/>
        </w:rPr>
        <w:t>Zabezpečený hypertextový prenosový protokol</w:t>
      </w:r>
      <w:r w:rsidR="0007244B">
        <w:t>)</w:t>
      </w:r>
      <w:r w:rsidRPr="004B4C60">
        <w:t xml:space="preserve"> spojenie na vzdialený </w:t>
      </w:r>
      <w:proofErr w:type="spellStart"/>
      <w:r w:rsidRPr="004B4C60">
        <w:t>webserver</w:t>
      </w:r>
      <w:proofErr w:type="spellEnd"/>
      <w:r w:rsidRPr="004B4C60">
        <w:t>, na ktorý vykonávajú GET požiadavku pre stiahnutie firmvéru. ESP32 má kryptografický hardvérový akcelerátor AES</w:t>
      </w:r>
      <w:r w:rsidR="000919B9">
        <w:t xml:space="preserve">, </w:t>
      </w:r>
      <w:r w:rsidRPr="004B4C60">
        <w:t xml:space="preserve">ktorý využíva pri realizácii zabezpečeného spojenia, čím výrazne redukuje potrebný čas pre vytvorenie zabezpečeného spojenia. </w:t>
      </w:r>
    </w:p>
    <w:p w14:paraId="78F7BF96" w14:textId="25DF37F9" w:rsidR="00236780" w:rsidRDefault="004B4C60" w:rsidP="004B4C60">
      <w:pPr>
        <w:jc w:val="both"/>
      </w:pPr>
      <w:r w:rsidRPr="004B4C60">
        <w:t xml:space="preserve">Pre realizáciu zabezpečeného spojenia cez HTTPS sa vyžaduje certifikát certifikačnej autority, ktorá vydala certifikát pre </w:t>
      </w:r>
      <w:proofErr w:type="spellStart"/>
      <w:r w:rsidRPr="004B4C60">
        <w:t>webserver</w:t>
      </w:r>
      <w:proofErr w:type="spellEnd"/>
      <w:r w:rsidRPr="004B4C60">
        <w:t>. Na rovnakom princípe dnes fungujú aj webové prehliadače</w:t>
      </w:r>
      <w:r w:rsidR="00842631">
        <w:t xml:space="preserve">, ktoré dôverujú vydavateľovi – certifikačnej autorite, ktorá vydala certifikát pre </w:t>
      </w:r>
      <w:proofErr w:type="spellStart"/>
      <w:r w:rsidR="00842631">
        <w:t>webserver</w:t>
      </w:r>
      <w:proofErr w:type="spellEnd"/>
      <w:r w:rsidR="00842631">
        <w:t xml:space="preserve"> (doménu) a podpísala ho svojim súkromným kľúčom</w:t>
      </w:r>
      <w:r w:rsidRPr="004B4C60">
        <w:t>.</w:t>
      </w:r>
      <w:r w:rsidR="00236780">
        <w:t xml:space="preserve"> Využíva sa teda </w:t>
      </w:r>
      <w:proofErr w:type="spellStart"/>
      <w:r w:rsidR="00236780">
        <w:t>Chain</w:t>
      </w:r>
      <w:proofErr w:type="spellEnd"/>
      <w:r w:rsidR="00236780">
        <w:t xml:space="preserve"> of Trust – reťaz dôvernosti.</w:t>
      </w:r>
      <w:r w:rsidRPr="004B4C60">
        <w:t xml:space="preserve"> </w:t>
      </w:r>
    </w:p>
    <w:p w14:paraId="447AA15B" w14:textId="24E4A748" w:rsidR="00F542EC" w:rsidRPr="00F542EC" w:rsidRDefault="00F542EC" w:rsidP="004B4C60">
      <w:pPr>
        <w:jc w:val="both"/>
        <w:rPr>
          <w:b/>
          <w:bCs/>
        </w:rPr>
      </w:pPr>
      <w:r w:rsidRPr="00F542EC">
        <w:rPr>
          <w:b/>
          <w:bCs/>
        </w:rPr>
        <w:t>Certifikát certifikačnej autority v .</w:t>
      </w:r>
      <w:proofErr w:type="spellStart"/>
      <w:r w:rsidRPr="00F542EC">
        <w:rPr>
          <w:b/>
          <w:bCs/>
        </w:rPr>
        <w:t>pem</w:t>
      </w:r>
      <w:proofErr w:type="spellEnd"/>
      <w:r w:rsidRPr="00F542EC">
        <w:rPr>
          <w:b/>
          <w:bCs/>
        </w:rPr>
        <w:t xml:space="preserve"> formáte</w:t>
      </w:r>
      <w:r>
        <w:rPr>
          <w:b/>
          <w:bCs/>
        </w:rPr>
        <w:t>, ktorý je vložený do programu v procese kompilácie</w:t>
      </w:r>
      <w:r w:rsidRPr="00F542EC">
        <w:rPr>
          <w:b/>
          <w:bCs/>
        </w:rPr>
        <w:t>:</w:t>
      </w:r>
    </w:p>
    <w:p w14:paraId="433EFEE1" w14:textId="40FCFD93" w:rsidR="00F542EC" w:rsidRPr="00F542EC" w:rsidRDefault="00F542EC" w:rsidP="00F542EC">
      <w:pPr>
        <w:ind w:left="708"/>
        <w:rPr>
          <w:rFonts w:ascii="Times New Roman" w:hAnsi="Times New Roman" w:cs="Times New Roman"/>
          <w:sz w:val="18"/>
          <w:szCs w:val="18"/>
        </w:rPr>
      </w:pPr>
      <w:r w:rsidRPr="00F542EC">
        <w:rPr>
          <w:rFonts w:ascii="Times New Roman" w:hAnsi="Times New Roman" w:cs="Times New Roman"/>
          <w:sz w:val="18"/>
          <w:szCs w:val="18"/>
        </w:rPr>
        <w:t>-----BEGIN CERTIFICATE-----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MIIDTzCCAjcCFGoeGOBevdCzZX61CSkNsw1yLOgeMA0GCSqGSIb3DQEBCwUAMGQx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CzAJBgNVBAYTAlVTMRMwEQYDVQQIDApGYWtlIFN0YXRlMRYwFAYDVQQHDA1GYWtl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IExvY2FsaXR5MRUwEwYDVQQKDAxGYWtlIENvbXBhbnkxETAPBgNVBAMMCGVzcDMy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LnNrMB4XDTE4MTIxNDE4MTcyNVoXDTIzMTIxMzE4MTcyNVowZDELMAkGA1UEBhMC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VVMxEzARBgNVBAgMCkZha2UgU3RhdGUxFjAUBgNVBAcMDUZha2UgTG9jYWxpdHkx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FTATBgNVBAoMDEZha2UgQ29tcGFueTERMA8GA1UEAwwIZXNwMzIuc2swggEiMA0G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CSqGSIb3DQEBAQUAA4IBDwAwggEKAoIBAQDeimA7p/eIaGtXPM2QyD3+tDI+6ltB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bPzHUPupBK3EYi1bCtHGg0Lq8cbCdFVhJJnvRGoIdz/knhTIkMphMvTC5UJLooPx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RnI9KSdXWs2n/wXYvPS9Txthz6zv0Ua9Dp+OcXvz0wzG1skhd+RPAm9zUJDJ42P1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FIjcehxH93GgrHzXz6zklFt01/8IAcBt7gl8/qBnjJNA8SS0BoYgfRnNOvn6k1yk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ZZtyfIp68NWlfdveMd8Ig2pUIuvTh7MyUFjumcDLqAs2J+SenUYHEcfZJK4Vmdfo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bZam4hx8f0BGrxqDhDMuTmh/Jqa8ZYANfR7ctD1DU6u7aceGYmSgCiNpAgMBAAEw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DQYJKoZIhvcNAQELBQADggEBACA5n68AsjspvR3N33jF83FZqDXuvQbmY7lBm2nN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Yh2265f9mRGrOO3z6lHKUfs5BJXxxahAKPQ07H9zQuYvIW0y8Jcgs4FlFhAuqgss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F542EC">
        <w:rPr>
          <w:rFonts w:ascii="Times New Roman" w:hAnsi="Times New Roman" w:cs="Times New Roman"/>
          <w:sz w:val="18"/>
          <w:szCs w:val="18"/>
        </w:rPr>
        <w:t>KWuqJicf</w:t>
      </w:r>
      <w:proofErr w:type="spellEnd"/>
      <w:r w:rsidRPr="00F542EC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Pr="00F542EC">
        <w:rPr>
          <w:rFonts w:ascii="Times New Roman" w:hAnsi="Times New Roman" w:cs="Times New Roman"/>
          <w:sz w:val="18"/>
          <w:szCs w:val="18"/>
        </w:rPr>
        <w:t>noRPq</w:t>
      </w:r>
      <w:proofErr w:type="spellEnd"/>
      <w:r w:rsidRPr="00F542EC">
        <w:rPr>
          <w:rFonts w:ascii="Times New Roman" w:hAnsi="Times New Roman" w:cs="Times New Roman"/>
          <w:sz w:val="18"/>
          <w:szCs w:val="18"/>
        </w:rPr>
        <w:t>/MC7mTLSGVrCo3R3x8U842j/Jdi0Ygb7AgFMp5F7DoS88QEMuK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2UbJSA0czc24NImg9Y8Ve6VS4m+lsjsl77L15JCuDeZ7UBegmYoDmEIC/MohSD5t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lastRenderedPageBreak/>
        <w:t>goX0+fCH4EsIkd6Zh8P6GTlRCglyGrSFgKTV/6HPSptAFvMFUofnfedCYJXrkjKc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F542EC">
        <w:rPr>
          <w:rFonts w:ascii="Times New Roman" w:hAnsi="Times New Roman" w:cs="Times New Roman"/>
          <w:sz w:val="18"/>
          <w:szCs w:val="18"/>
        </w:rPr>
        <w:t>psVaEdVBIz</w:t>
      </w:r>
      <w:proofErr w:type="spellEnd"/>
      <w:r w:rsidRPr="00F542EC">
        <w:rPr>
          <w:rFonts w:ascii="Times New Roman" w:hAnsi="Times New Roman" w:cs="Times New Roman"/>
          <w:sz w:val="18"/>
          <w:szCs w:val="18"/>
        </w:rPr>
        <w:t>/a4jcB6mkQQm06+KusHmwsc/VNYLD6+pjmIE0=</w:t>
      </w:r>
      <w:r w:rsidRPr="00F542EC">
        <w:rPr>
          <w:rFonts w:ascii="Times New Roman" w:hAnsi="Times New Roman" w:cs="Times New Roman"/>
          <w:sz w:val="18"/>
          <w:szCs w:val="18"/>
        </w:rPr>
        <w:br/>
      </w:r>
      <w:r w:rsidRPr="00F542EC">
        <w:rPr>
          <w:rFonts w:ascii="Times New Roman" w:hAnsi="Times New Roman" w:cs="Times New Roman"/>
          <w:sz w:val="18"/>
          <w:szCs w:val="18"/>
        </w:rPr>
        <w:t>-----END CERTIFICATE-----</w:t>
      </w:r>
    </w:p>
    <w:p w14:paraId="2C73DA6F" w14:textId="37C95E9A" w:rsidR="00344773" w:rsidRDefault="004B4C60" w:rsidP="004B4C60">
      <w:pPr>
        <w:jc w:val="both"/>
      </w:pPr>
      <w:r w:rsidRPr="000C3731">
        <w:t xml:space="preserve">Pri realizácii mojej bakalárskej práce som túto problematiku riešil a certifikát pre </w:t>
      </w:r>
      <w:proofErr w:type="spellStart"/>
      <w:r w:rsidRPr="000C3731">
        <w:t>webserver</w:t>
      </w:r>
      <w:proofErr w:type="spellEnd"/>
      <w:r w:rsidRPr="000C3731">
        <w:t xml:space="preserve"> som generoval </w:t>
      </w:r>
      <w:r w:rsidR="008813BA">
        <w:t xml:space="preserve">a podpísal </w:t>
      </w:r>
      <w:r w:rsidRPr="000C3731">
        <w:t>vlastnou certifikačnou autoritou. Certifikačná autorita je stále platná a</w:t>
      </w:r>
      <w:r w:rsidR="00E02FA0">
        <w:t> </w:t>
      </w:r>
      <w:r w:rsidRPr="000C3731">
        <w:t xml:space="preserve">rovnako tak i certifikát </w:t>
      </w:r>
      <w:proofErr w:type="spellStart"/>
      <w:r w:rsidRPr="000C3731">
        <w:t>webservera</w:t>
      </w:r>
      <w:proofErr w:type="spellEnd"/>
      <w:r w:rsidRPr="000C3731">
        <w:t>, nakoľko bol generovaný na obdobie piatich rokov - do roku</w:t>
      </w:r>
      <w:r w:rsidR="00C1791F">
        <w:t xml:space="preserve"> 2023</w:t>
      </w:r>
      <w:r w:rsidR="008813BA">
        <w:rPr>
          <w:b/>
          <w:bCs/>
        </w:rPr>
        <w:t>.</w:t>
      </w:r>
      <w:r w:rsidR="00C1791F">
        <w:rPr>
          <w:b/>
          <w:bCs/>
        </w:rPr>
        <w:t xml:space="preserve"> </w:t>
      </w:r>
      <w:r w:rsidR="00C1791F" w:rsidRPr="00C1791F">
        <w:t>Využil som certifikáty generované</w:t>
      </w:r>
      <w:r w:rsidR="00C1791F">
        <w:t xml:space="preserve"> algoritmom RSA s dĺžkou kľúča 2048-bitov</w:t>
      </w:r>
      <w:r w:rsidR="00344773">
        <w:t xml:space="preserve">, nakoľko kratšie kľúče nie sú podporované na strane </w:t>
      </w:r>
      <w:proofErr w:type="spellStart"/>
      <w:r w:rsidR="00344773">
        <w:t>mikrokontroléru</w:t>
      </w:r>
      <w:proofErr w:type="spellEnd"/>
      <w:r w:rsidR="00344773">
        <w:t xml:space="preserve"> ESP32</w:t>
      </w:r>
      <w:r w:rsidR="00C1791F">
        <w:t>. Certifikáty je možné generovať aj</w:t>
      </w:r>
      <w:r w:rsidR="00E02FA0">
        <w:t> </w:t>
      </w:r>
      <w:r w:rsidR="00C1791F">
        <w:t>metódou ECC</w:t>
      </w:r>
      <w:r w:rsidR="00344773">
        <w:t xml:space="preserve"> </w:t>
      </w:r>
      <w:r w:rsidR="00344773" w:rsidRPr="004B4C60">
        <w:t>(eliptických kriviek)</w:t>
      </w:r>
      <w:r w:rsidR="00344773">
        <w:t xml:space="preserve"> s využitím krivky prime256v1</w:t>
      </w:r>
      <w:r w:rsidR="000B21C6">
        <w:t xml:space="preserve"> s dĺžkou kľúča 256 bitov</w:t>
      </w:r>
      <w:r w:rsidR="00C1791F">
        <w:t xml:space="preserve">. </w:t>
      </w:r>
    </w:p>
    <w:p w14:paraId="470CF543" w14:textId="4592330B" w:rsidR="00C1791F" w:rsidRDefault="00C1791F" w:rsidP="004B4C60">
      <w:pPr>
        <w:jc w:val="both"/>
      </w:pPr>
      <w:r>
        <w:t>Obe metódy so spustiteľnými .</w:t>
      </w:r>
      <w:proofErr w:type="spellStart"/>
      <w:r>
        <w:t>bat</w:t>
      </w:r>
      <w:proofErr w:type="spellEnd"/>
      <w:r>
        <w:t xml:space="preserve"> súbormi pre automatizované vygenerovanie certifikátov kryptografickým nástrojom </w:t>
      </w:r>
      <w:proofErr w:type="spellStart"/>
      <w:r>
        <w:t>OpenSSL</w:t>
      </w:r>
      <w:proofErr w:type="spellEnd"/>
      <w:r w:rsidR="00344773">
        <w:t xml:space="preserve"> a inštrukciami a rozšíreným popisom</w:t>
      </w:r>
      <w:r>
        <w:t xml:space="preserve"> je súčasťou prílohy A</w:t>
      </w:r>
      <w:r w:rsidR="00344773">
        <w:t xml:space="preserve"> rovnako aj s konfiguračným súborom pre </w:t>
      </w:r>
      <w:proofErr w:type="spellStart"/>
      <w:r w:rsidR="00344773">
        <w:t>webserver</w:t>
      </w:r>
      <w:proofErr w:type="spellEnd"/>
      <w:r w:rsidR="00344773">
        <w:t>, kde je nutné doplniť cestu k certifikátu</w:t>
      </w:r>
      <w:r>
        <w:t>.</w:t>
      </w:r>
    </w:p>
    <w:p w14:paraId="76346B40" w14:textId="0F22C4CD" w:rsidR="00344773" w:rsidRPr="00344773" w:rsidRDefault="00344773" w:rsidP="004B4C60">
      <w:pPr>
        <w:jc w:val="both"/>
        <w:rPr>
          <w:b/>
          <w:bCs/>
        </w:rPr>
      </w:pPr>
      <w:r w:rsidRPr="00344773">
        <w:rPr>
          <w:b/>
          <w:bCs/>
        </w:rPr>
        <w:t xml:space="preserve">Generovanie certifikátu certifikačnej autority, </w:t>
      </w:r>
      <w:proofErr w:type="spellStart"/>
      <w:r w:rsidRPr="00344773">
        <w:rPr>
          <w:b/>
          <w:bCs/>
        </w:rPr>
        <w:t>webservera</w:t>
      </w:r>
      <w:proofErr w:type="spellEnd"/>
      <w:r w:rsidRPr="00344773">
        <w:rPr>
          <w:b/>
          <w:bCs/>
        </w:rPr>
        <w:t xml:space="preserve"> nástrojom </w:t>
      </w:r>
      <w:proofErr w:type="spellStart"/>
      <w:r w:rsidRPr="00344773">
        <w:rPr>
          <w:b/>
          <w:bCs/>
        </w:rPr>
        <w:t>OpenSSL</w:t>
      </w:r>
      <w:proofErr w:type="spellEnd"/>
      <w:r w:rsidRPr="00344773">
        <w:rPr>
          <w:b/>
          <w:bCs/>
        </w:rPr>
        <w:t>:</w:t>
      </w:r>
    </w:p>
    <w:p w14:paraId="3A958ED1" w14:textId="6F4DEA46" w:rsidR="00C1791F" w:rsidRPr="0088211C" w:rsidRDefault="00C1791F" w:rsidP="0088211C">
      <w:pPr>
        <w:ind w:left="708"/>
        <w:rPr>
          <w:rFonts w:ascii="Times New Roman" w:hAnsi="Times New Roman" w:cs="Times New Roman"/>
          <w:sz w:val="18"/>
          <w:szCs w:val="18"/>
        </w:rPr>
      </w:pPr>
      <w:proofErr w:type="spellStart"/>
      <w:r w:rsidRPr="0088211C">
        <w:rPr>
          <w:rFonts w:ascii="Times New Roman" w:hAnsi="Times New Roman" w:cs="Times New Roman"/>
          <w:sz w:val="18"/>
          <w:szCs w:val="18"/>
        </w:rPr>
        <w:t>rem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CA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cert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r w:rsidRPr="0088211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openssl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genrsa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out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myCA.key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2048 </w:t>
      </w:r>
      <w:r w:rsidRPr="0088211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openssl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req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-x509 -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config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certificate-authority-options.conf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-new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nodes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myCA.key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-sha256 -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days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1825 -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out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myCA.pem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r w:rsidRPr="0088211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openssl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x509 -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outform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pem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-in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myCA.pem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out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myCA.crt </w:t>
      </w:r>
      <w:r w:rsidRPr="0088211C">
        <w:rPr>
          <w:rFonts w:ascii="Times New Roman" w:hAnsi="Times New Roman" w:cs="Times New Roman"/>
          <w:sz w:val="18"/>
          <w:szCs w:val="18"/>
        </w:rPr>
        <w:br/>
      </w:r>
      <w:r w:rsidRPr="0088211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rem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server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cert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r w:rsidRPr="0088211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openssl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genrsa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out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server.key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2048 </w:t>
      </w:r>
      <w:r w:rsidRPr="0088211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openssl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req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config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options.conf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-new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server.key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out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server.csr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r w:rsidRPr="0088211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openssl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x509 -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req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-in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server.csr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-CA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myCA.pem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CAkey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myCA.key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CAcreateserial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out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server.pem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days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1825 -sha256 -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extfile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server.ext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r w:rsidRPr="0088211C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openssl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x509 -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outform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pem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-in 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server.pem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-</w:t>
      </w:r>
      <w:proofErr w:type="spellStart"/>
      <w:r w:rsidRPr="0088211C">
        <w:rPr>
          <w:rFonts w:ascii="Times New Roman" w:hAnsi="Times New Roman" w:cs="Times New Roman"/>
          <w:sz w:val="18"/>
          <w:szCs w:val="18"/>
        </w:rPr>
        <w:t>out</w:t>
      </w:r>
      <w:proofErr w:type="spellEnd"/>
      <w:r w:rsidRPr="0088211C">
        <w:rPr>
          <w:rFonts w:ascii="Times New Roman" w:hAnsi="Times New Roman" w:cs="Times New Roman"/>
          <w:sz w:val="18"/>
          <w:szCs w:val="18"/>
        </w:rPr>
        <w:t xml:space="preserve"> server.crt </w:t>
      </w:r>
    </w:p>
    <w:p w14:paraId="28CE8431" w14:textId="2D393F5B" w:rsidR="00080369" w:rsidRDefault="008813BA" w:rsidP="004B4C60">
      <w:pPr>
        <w:jc w:val="both"/>
      </w:pPr>
      <w:r w:rsidRPr="008813BA">
        <w:t>C</w:t>
      </w:r>
      <w:r w:rsidR="004B4C60" w:rsidRPr="004B4C60">
        <w:t>ertifikát certifikačnej autority v .</w:t>
      </w:r>
      <w:proofErr w:type="spellStart"/>
      <w:r w:rsidR="004B4C60" w:rsidRPr="004B4C60">
        <w:t>pem</w:t>
      </w:r>
      <w:proofErr w:type="spellEnd"/>
      <w:r w:rsidR="00236780">
        <w:t xml:space="preserve"> (čitateľom)</w:t>
      </w:r>
      <w:r w:rsidR="004B4C60" w:rsidRPr="004B4C60">
        <w:t xml:space="preserve"> formáte som do</w:t>
      </w:r>
      <w:r w:rsidR="001C466A">
        <w:t> </w:t>
      </w:r>
      <w:r w:rsidR="004B4C60" w:rsidRPr="004B4C60">
        <w:t xml:space="preserve">oboch </w:t>
      </w:r>
      <w:r w:rsidR="0059255E">
        <w:t>projektov</w:t>
      </w:r>
      <w:r w:rsidR="004B4C60" w:rsidRPr="004B4C60">
        <w:t xml:space="preserve"> vložil do</w:t>
      </w:r>
      <w:r w:rsidR="00E02FA0">
        <w:t> </w:t>
      </w:r>
      <w:r w:rsidR="004B4C60" w:rsidRPr="004B4C60">
        <w:t xml:space="preserve">predpripraveného - prázdneho súboru </w:t>
      </w:r>
      <w:r w:rsidR="00B376A7">
        <w:t>„</w:t>
      </w:r>
      <w:proofErr w:type="spellStart"/>
      <w:r w:rsidR="004B4C60" w:rsidRPr="004B4C60">
        <w:t>ca_cert.pem</w:t>
      </w:r>
      <w:proofErr w:type="spellEnd"/>
      <w:r w:rsidR="00B376A7">
        <w:t>“</w:t>
      </w:r>
      <w:r w:rsidR="004B4C60" w:rsidRPr="004B4C60">
        <w:t xml:space="preserve"> v priečinku </w:t>
      </w:r>
      <w:proofErr w:type="spellStart"/>
      <w:r w:rsidR="004B4C60" w:rsidRPr="004B4C60">
        <w:t>server_certs</w:t>
      </w:r>
      <w:proofErr w:type="spellEnd"/>
      <w:r w:rsidR="004B4C60" w:rsidRPr="004B4C60">
        <w:t xml:space="preserve">. Certifikát je vložený do aplikácie v procese kompilácie. Konfigurácia oboch základných </w:t>
      </w:r>
      <w:r w:rsidR="0059255E">
        <w:t>projektov s OTA implementáciou</w:t>
      </w:r>
      <w:r w:rsidR="004B4C60" w:rsidRPr="004B4C60">
        <w:t xml:space="preserve"> sa realizuje cez konfiguračné menu - takzvaný </w:t>
      </w:r>
      <w:proofErr w:type="spellStart"/>
      <w:r w:rsidR="004B4C60" w:rsidRPr="004B4C60">
        <w:t>Menuconfig</w:t>
      </w:r>
      <w:proofErr w:type="spellEnd"/>
      <w:r w:rsidR="004B4C60" w:rsidRPr="004B4C60">
        <w:t>, ktorý je možné vyvolať priamo z konzolovej aplikácie ESP-IDF.</w:t>
      </w:r>
      <w:r w:rsidR="00840574">
        <w:t xml:space="preserve"> Na Obr. </w:t>
      </w:r>
      <w:r w:rsidR="00206B60">
        <w:t>8</w:t>
      </w:r>
      <w:r w:rsidR="00840574">
        <w:t xml:space="preserve"> je </w:t>
      </w:r>
      <w:proofErr w:type="spellStart"/>
      <w:r w:rsidR="00840574">
        <w:t>Menuconfig</w:t>
      </w:r>
      <w:proofErr w:type="spellEnd"/>
      <w:r w:rsidR="00840574">
        <w:t xml:space="preserve"> otvorený v projekte </w:t>
      </w:r>
      <w:proofErr w:type="spellStart"/>
      <w:r w:rsidR="00840574">
        <w:t>Native</w:t>
      </w:r>
      <w:proofErr w:type="spellEnd"/>
      <w:r w:rsidR="00840574">
        <w:t xml:space="preserve"> OTA </w:t>
      </w:r>
      <w:proofErr w:type="spellStart"/>
      <w:r w:rsidR="00840574">
        <w:t>frameworku</w:t>
      </w:r>
      <w:proofErr w:type="spellEnd"/>
      <w:r w:rsidR="00840574">
        <w:t xml:space="preserve"> ESP-IDF.</w:t>
      </w:r>
      <w:r w:rsidR="004B4C60" w:rsidRPr="004B4C60">
        <w:t xml:space="preserve"> </w:t>
      </w:r>
      <w:r w:rsidR="00AC75DB">
        <w:t xml:space="preserve">Na sú viditeľné tri používateľské konfiguračné </w:t>
      </w:r>
      <w:proofErr w:type="spellStart"/>
      <w:r w:rsidR="00AC75DB">
        <w:t>podmenu</w:t>
      </w:r>
      <w:proofErr w:type="spellEnd"/>
      <w:r w:rsidR="00AC75DB">
        <w:t xml:space="preserve"> pre projekt </w:t>
      </w:r>
      <w:r w:rsidR="00B376A7">
        <w:t>- „</w:t>
      </w:r>
      <w:proofErr w:type="spellStart"/>
      <w:r w:rsidR="00AC75DB">
        <w:t>Example</w:t>
      </w:r>
      <w:proofErr w:type="spellEnd"/>
      <w:r w:rsidR="00AC75DB">
        <w:t xml:space="preserve"> </w:t>
      </w:r>
      <w:proofErr w:type="spellStart"/>
      <w:r w:rsidR="00AC75DB">
        <w:t>Configuration</w:t>
      </w:r>
      <w:proofErr w:type="spellEnd"/>
      <w:r w:rsidR="00B376A7">
        <w:t>“</w:t>
      </w:r>
      <w:r w:rsidR="00894325">
        <w:t>, „</w:t>
      </w:r>
      <w:proofErr w:type="spellStart"/>
      <w:r w:rsidR="00894325">
        <w:t>Example</w:t>
      </w:r>
      <w:proofErr w:type="spellEnd"/>
      <w:r w:rsidR="00894325">
        <w:t xml:space="preserve"> BME280 </w:t>
      </w:r>
      <w:proofErr w:type="spellStart"/>
      <w:r w:rsidR="00894325">
        <w:t>Configuration</w:t>
      </w:r>
      <w:proofErr w:type="spellEnd"/>
      <w:r w:rsidR="00894325">
        <w:t>“, „</w:t>
      </w:r>
      <w:proofErr w:type="spellStart"/>
      <w:r w:rsidR="00894325">
        <w:t>Example</w:t>
      </w:r>
      <w:proofErr w:type="spellEnd"/>
      <w:r w:rsidR="00894325">
        <w:t xml:space="preserve"> </w:t>
      </w:r>
      <w:proofErr w:type="spellStart"/>
      <w:r w:rsidR="00894325">
        <w:t>Connection</w:t>
      </w:r>
      <w:proofErr w:type="spellEnd"/>
      <w:r w:rsidR="00894325">
        <w:t xml:space="preserve"> </w:t>
      </w:r>
      <w:proofErr w:type="spellStart"/>
      <w:r w:rsidR="00894325">
        <w:t>Configuration</w:t>
      </w:r>
      <w:proofErr w:type="spellEnd"/>
      <w:r w:rsidR="00894325">
        <w:t>“</w:t>
      </w:r>
      <w:r w:rsidR="00AC75DB">
        <w:t>.</w:t>
      </w:r>
    </w:p>
    <w:p w14:paraId="22100DB9" w14:textId="77777777" w:rsidR="00842631" w:rsidRDefault="00080369" w:rsidP="008426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55AF3C" wp14:editId="377F0E67">
            <wp:extent cx="5579745" cy="2366645"/>
            <wp:effectExtent l="0" t="0" r="190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4646" w14:textId="7E805EB9" w:rsidR="00842631" w:rsidRDefault="00842631" w:rsidP="00842631">
      <w:pPr>
        <w:pStyle w:val="Popis"/>
      </w:pPr>
      <w:bookmarkStart w:id="33" w:name="_Toc69661028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8</w:t>
      </w:r>
      <w:r w:rsidR="002C72D2">
        <w:rPr>
          <w:noProof/>
        </w:rPr>
        <w:fldChar w:fldCharType="end"/>
      </w:r>
      <w:r>
        <w:rPr>
          <w:noProof/>
        </w:rPr>
        <w:t xml:space="preserve"> Menuconfig – konfiguračné menu projektov v ESP-IDF</w:t>
      </w:r>
      <w:bookmarkEnd w:id="33"/>
    </w:p>
    <w:p w14:paraId="5E00BDC9" w14:textId="507FAE9E" w:rsidR="00A35758" w:rsidRDefault="00A35758" w:rsidP="00842631">
      <w:pPr>
        <w:keepNext/>
        <w:jc w:val="both"/>
      </w:pPr>
      <w:proofErr w:type="spellStart"/>
      <w:r>
        <w:t>Menuconfig</w:t>
      </w:r>
      <w:proofErr w:type="spellEnd"/>
      <w:r>
        <w:t xml:space="preserve"> ponúka štandardné menu, ktoré slúžia pre nastavenie </w:t>
      </w:r>
      <w:proofErr w:type="spellStart"/>
      <w:r>
        <w:t>mikrokontroléru</w:t>
      </w:r>
      <w:proofErr w:type="spellEnd"/>
      <w:r>
        <w:t xml:space="preserve">, UART rozhrania, jeho rýchlosti, nastavenie módov, zapnutie doplnkového hardvéru (akcelerátory, podpora so staršími verziami ESP-IDF a iné. Položky menu je možné rozšíriť definovaním vlastného menu, ktoré môže slúžiť pre konfiguráciu daného </w:t>
      </w:r>
      <w:r w:rsidR="0059255E">
        <w:t>– používateľského projektu</w:t>
      </w:r>
      <w:r>
        <w:t>. Ak ide o </w:t>
      </w:r>
      <w:r w:rsidR="0059255E">
        <w:t>projekt</w:t>
      </w:r>
      <w:r>
        <w:t xml:space="preserve"> v prostredí ESP-IDF, ktorý využíva WiFi konektivitu, má štandardne samostatné menu pre zadanie mena a hesla WiFi siete na ktorú sa dokáže pripojiť. Tieto údaje sa vložia do programu v procese kompilácie. </w:t>
      </w:r>
    </w:p>
    <w:p w14:paraId="5001F588" w14:textId="77777777" w:rsidR="00F542EC" w:rsidRDefault="0059255E" w:rsidP="00842631">
      <w:pPr>
        <w:keepNext/>
        <w:jc w:val="both"/>
      </w:pPr>
      <w:r>
        <w:t>Projekty</w:t>
      </w:r>
      <w:r w:rsidR="00A35758">
        <w:t xml:space="preserve"> </w:t>
      </w:r>
      <w:proofErr w:type="spellStart"/>
      <w:r w:rsidR="00A35758">
        <w:t>Simple</w:t>
      </w:r>
      <w:proofErr w:type="spellEnd"/>
      <w:r w:rsidR="00A35758">
        <w:t xml:space="preserve"> aj </w:t>
      </w:r>
      <w:proofErr w:type="spellStart"/>
      <w:r w:rsidR="00A35758">
        <w:t>Native</w:t>
      </w:r>
      <w:proofErr w:type="spellEnd"/>
      <w:r w:rsidR="00A35758">
        <w:t xml:space="preserve"> OTA ponúkajú vytvorené menu vo svojich zložkách projektov s </w:t>
      </w:r>
      <w:r w:rsidR="004B4C60" w:rsidRPr="004B4C60">
        <w:t xml:space="preserve">názvom </w:t>
      </w:r>
      <w:r w:rsidR="00894325">
        <w:t>„</w:t>
      </w:r>
      <w:proofErr w:type="spellStart"/>
      <w:r w:rsidR="004B4C60" w:rsidRPr="004B4C60">
        <w:t>Example</w:t>
      </w:r>
      <w:proofErr w:type="spellEnd"/>
      <w:r w:rsidR="004B4C60" w:rsidRPr="004B4C60">
        <w:t xml:space="preserve"> </w:t>
      </w:r>
      <w:proofErr w:type="spellStart"/>
      <w:r w:rsidR="004B4C60" w:rsidRPr="004B4C60">
        <w:t>Connection</w:t>
      </w:r>
      <w:proofErr w:type="spellEnd"/>
      <w:r w:rsidR="004B4C60" w:rsidRPr="004B4C60">
        <w:t xml:space="preserve"> </w:t>
      </w:r>
      <w:proofErr w:type="spellStart"/>
      <w:r w:rsidR="004B4C60" w:rsidRPr="004B4C60">
        <w:t>Configuration</w:t>
      </w:r>
      <w:proofErr w:type="spellEnd"/>
      <w:r w:rsidR="00894325">
        <w:t>“</w:t>
      </w:r>
      <w:r w:rsidR="004B4C60" w:rsidRPr="004B4C60">
        <w:t xml:space="preserve"> a</w:t>
      </w:r>
      <w:r w:rsidR="00894325">
        <w:t> „</w:t>
      </w:r>
      <w:proofErr w:type="spellStart"/>
      <w:r w:rsidR="004B4C60" w:rsidRPr="004B4C60">
        <w:t>Example</w:t>
      </w:r>
      <w:proofErr w:type="spellEnd"/>
      <w:r w:rsidR="004B4C60" w:rsidRPr="004B4C60">
        <w:t xml:space="preserve"> </w:t>
      </w:r>
      <w:proofErr w:type="spellStart"/>
      <w:r w:rsidR="004B4C60" w:rsidRPr="004B4C60">
        <w:t>Configuration</w:t>
      </w:r>
      <w:proofErr w:type="spellEnd"/>
      <w:r w:rsidR="00894325">
        <w:t>“</w:t>
      </w:r>
      <w:r w:rsidR="004B4C60" w:rsidRPr="004B4C60">
        <w:t xml:space="preserve"> zadať SSID a heslo WiFi siete štandardu WPA / WPA2 - PSK a taktiež aj adresu domény (prípadne IP adresu) </w:t>
      </w:r>
      <w:proofErr w:type="spellStart"/>
      <w:r w:rsidR="004B4C60" w:rsidRPr="004B4C60">
        <w:t>webservera</w:t>
      </w:r>
      <w:proofErr w:type="spellEnd"/>
      <w:r w:rsidR="004B4C60" w:rsidRPr="004B4C60">
        <w:t xml:space="preserve"> a</w:t>
      </w:r>
      <w:r w:rsidR="001C466A">
        <w:t> </w:t>
      </w:r>
      <w:r w:rsidR="004B4C60" w:rsidRPr="004B4C60">
        <w:t xml:space="preserve">absolútnu cestu k firmvéru odkiaľ jeho možné prevziať. Následne je možné program v konzolovej aplikácii </w:t>
      </w:r>
      <w:proofErr w:type="spellStart"/>
      <w:r w:rsidR="004B4C60" w:rsidRPr="004B4C60">
        <w:t>frameworku</w:t>
      </w:r>
      <w:proofErr w:type="spellEnd"/>
      <w:r w:rsidR="004B4C60" w:rsidRPr="004B4C60">
        <w:t xml:space="preserve"> ESP-IDF skompilovať a nahrať do </w:t>
      </w:r>
      <w:proofErr w:type="spellStart"/>
      <w:r w:rsidR="004B4C60" w:rsidRPr="004B4C60">
        <w:t>mikrokontroléru</w:t>
      </w:r>
      <w:proofErr w:type="spellEnd"/>
      <w:r w:rsidR="004B4C60" w:rsidRPr="004B4C60">
        <w:t xml:space="preserve">. </w:t>
      </w:r>
    </w:p>
    <w:p w14:paraId="4FBF66DE" w14:textId="72F22F00" w:rsidR="004B4C60" w:rsidRDefault="004B4C60" w:rsidP="00842631">
      <w:pPr>
        <w:keepNext/>
        <w:jc w:val="both"/>
      </w:pPr>
      <w:r w:rsidRPr="004B4C60">
        <w:t>Identickú kópiu skompilovaného firmvéru som umiestnil cez FTP</w:t>
      </w:r>
      <w:r w:rsidR="0007244B">
        <w:t xml:space="preserve"> (</w:t>
      </w:r>
      <w:proofErr w:type="spellStart"/>
      <w:r w:rsidR="0007244B">
        <w:rPr>
          <w:rStyle w:val="st"/>
        </w:rPr>
        <w:t>File</w:t>
      </w:r>
      <w:proofErr w:type="spellEnd"/>
      <w:r w:rsidR="0007244B">
        <w:rPr>
          <w:rStyle w:val="st"/>
        </w:rPr>
        <w:t xml:space="preserve"> Transfer </w:t>
      </w:r>
      <w:proofErr w:type="spellStart"/>
      <w:r w:rsidR="0007244B">
        <w:rPr>
          <w:rStyle w:val="st"/>
        </w:rPr>
        <w:t>Protocol</w:t>
      </w:r>
      <w:proofErr w:type="spellEnd"/>
      <w:r w:rsidR="0007244B">
        <w:t>)</w:t>
      </w:r>
      <w:r w:rsidRPr="004B4C60">
        <w:t xml:space="preserve"> klienta na vlastnú doménu a umiestnenie </w:t>
      </w:r>
      <w:r w:rsidR="00217913">
        <w:t>„</w:t>
      </w:r>
      <w:r w:rsidRPr="00217913">
        <w:t>https://esp32.sk/firmware.bin</w:t>
      </w:r>
      <w:r w:rsidR="00217913">
        <w:t>“</w:t>
      </w:r>
      <w:r w:rsidRPr="004B4C60">
        <w:t xml:space="preserve">, kde je firmvér zapísaný a odkiaľ je ho schopný </w:t>
      </w:r>
      <w:proofErr w:type="spellStart"/>
      <w:r w:rsidRPr="004B4C60">
        <w:t>mikrokontróler</w:t>
      </w:r>
      <w:proofErr w:type="spellEnd"/>
      <w:r w:rsidRPr="004B4C60">
        <w:t xml:space="preserve"> ESP32 prebrať. </w:t>
      </w:r>
      <w:r w:rsidR="00A35758">
        <w:t xml:space="preserve"> Danú cestu som mu nastavil aj v konfiguračnom menu</w:t>
      </w:r>
      <w:r w:rsidR="00894325">
        <w:t xml:space="preserve"> projektu</w:t>
      </w:r>
      <w:r w:rsidR="00A35758">
        <w:t xml:space="preserve"> </w:t>
      </w:r>
      <w:r w:rsidR="00894325">
        <w:t>„</w:t>
      </w:r>
      <w:proofErr w:type="spellStart"/>
      <w:r w:rsidR="00A35758" w:rsidRPr="004B4C60">
        <w:t>Example</w:t>
      </w:r>
      <w:proofErr w:type="spellEnd"/>
      <w:r w:rsidR="00A35758" w:rsidRPr="004B4C60">
        <w:t xml:space="preserve"> </w:t>
      </w:r>
      <w:proofErr w:type="spellStart"/>
      <w:r w:rsidR="00A35758" w:rsidRPr="004B4C60">
        <w:t>Configuration</w:t>
      </w:r>
      <w:proofErr w:type="spellEnd"/>
      <w:r w:rsidR="00894325">
        <w:t>“</w:t>
      </w:r>
      <w:r w:rsidR="00A35758">
        <w:t>.</w:t>
      </w:r>
    </w:p>
    <w:p w14:paraId="5803936D" w14:textId="4B5C1267" w:rsidR="004B4C60" w:rsidRDefault="0059255E" w:rsidP="004B4C60">
      <w:pPr>
        <w:jc w:val="both"/>
      </w:pPr>
      <w:r>
        <w:t>Projekty</w:t>
      </w:r>
      <w:r w:rsidR="004B4C60" w:rsidRPr="004B4C60">
        <w:t xml:space="preserve"> </w:t>
      </w:r>
      <w:proofErr w:type="spellStart"/>
      <w:r w:rsidR="004B4C60" w:rsidRPr="004B4C60">
        <w:t>Simple</w:t>
      </w:r>
      <w:proofErr w:type="spellEnd"/>
      <w:r w:rsidR="004B4C60" w:rsidRPr="004B4C60">
        <w:t xml:space="preserve"> OTA i </w:t>
      </w:r>
      <w:proofErr w:type="spellStart"/>
      <w:r w:rsidR="004B4C60" w:rsidRPr="004B4C60">
        <w:t>Native</w:t>
      </w:r>
      <w:proofErr w:type="spellEnd"/>
      <w:r w:rsidR="004B4C60" w:rsidRPr="004B4C60">
        <w:t xml:space="preserve"> OTA fungujú po stránke pripojenia a stiahnutia firmvéru identicky. V</w:t>
      </w:r>
      <w:r w:rsidR="001C466A">
        <w:t> </w:t>
      </w:r>
      <w:r w:rsidR="004B4C60" w:rsidRPr="004B4C60">
        <w:t>oboch prípadoch sa vykoná HTTPS GET poži</w:t>
      </w:r>
      <w:r w:rsidR="00A35758">
        <w:t>a</w:t>
      </w:r>
      <w:r w:rsidR="004B4C60" w:rsidRPr="004B4C60">
        <w:t xml:space="preserve">davka na </w:t>
      </w:r>
      <w:proofErr w:type="spellStart"/>
      <w:r w:rsidR="004B4C60" w:rsidRPr="004B4C60">
        <w:t>webserver</w:t>
      </w:r>
      <w:proofErr w:type="spellEnd"/>
      <w:r w:rsidR="004B4C60" w:rsidRPr="004B4C60">
        <w:t xml:space="preserve"> a jeho sieťové umiestnenie </w:t>
      </w:r>
      <w:r w:rsidR="00217913">
        <w:t>„</w:t>
      </w:r>
      <w:r w:rsidR="004B4C60" w:rsidRPr="00217913">
        <w:t>https://esp32.sk/firmware.bin</w:t>
      </w:r>
      <w:r w:rsidR="00217913">
        <w:t>“</w:t>
      </w:r>
      <w:r w:rsidR="004B4C60" w:rsidRPr="004B4C60">
        <w:t>. Firmvér je stiahnutý a uložený do partície OTA_</w:t>
      </w:r>
      <w:r w:rsidR="00894325">
        <w:t>0</w:t>
      </w:r>
      <w:r w:rsidR="004B4C60" w:rsidRPr="004B4C60">
        <w:t xml:space="preserve"> alebo OTA_</w:t>
      </w:r>
      <w:r w:rsidR="00894325">
        <w:t>1</w:t>
      </w:r>
      <w:r w:rsidR="004B4C60" w:rsidRPr="004B4C60">
        <w:t xml:space="preserve"> (do</w:t>
      </w:r>
      <w:r w:rsidR="001C466A">
        <w:t> </w:t>
      </w:r>
      <w:r w:rsidR="004B4C60" w:rsidRPr="004B4C60">
        <w:t xml:space="preserve">tej, ktorej firmvér aktuálne nie je bežiaci a používaný). </w:t>
      </w:r>
      <w:r>
        <w:t>Projekt</w:t>
      </w:r>
      <w:r w:rsidR="004B4C60" w:rsidRPr="004B4C60">
        <w:t xml:space="preserve"> </w:t>
      </w:r>
      <w:proofErr w:type="spellStart"/>
      <w:r w:rsidR="004B4C60" w:rsidRPr="004B4C60">
        <w:t>Simple</w:t>
      </w:r>
      <w:proofErr w:type="spellEnd"/>
      <w:r w:rsidR="004B4C60" w:rsidRPr="004B4C60">
        <w:t xml:space="preserve"> OTA [</w:t>
      </w:r>
      <w:r w:rsidR="007F318B">
        <w:t>3</w:t>
      </w:r>
      <w:r w:rsidR="00254441">
        <w:t>4</w:t>
      </w:r>
      <w:r w:rsidR="004B4C60" w:rsidRPr="004B4C60">
        <w:t>] po zápise do</w:t>
      </w:r>
      <w:r w:rsidR="001C466A">
        <w:t> </w:t>
      </w:r>
      <w:r w:rsidR="004B4C60" w:rsidRPr="004B4C60">
        <w:t xml:space="preserve">partície a zmene OTA_DATA príznaku pre bootovanie čaká v nekonečnej slučke. V prípade </w:t>
      </w:r>
      <w:r w:rsidR="004B4C60" w:rsidRPr="004B4C60">
        <w:lastRenderedPageBreak/>
        <w:t xml:space="preserve">reštartu </w:t>
      </w:r>
      <w:proofErr w:type="spellStart"/>
      <w:r w:rsidR="00F76F57">
        <w:t>mikrokontroléru</w:t>
      </w:r>
      <w:proofErr w:type="spellEnd"/>
      <w:r w:rsidR="00F76F57">
        <w:t xml:space="preserve"> </w:t>
      </w:r>
      <w:r w:rsidR="004B4C60" w:rsidRPr="004B4C60">
        <w:t>ESP32 cez tlačidlo EN (RESET)</w:t>
      </w:r>
      <w:r w:rsidR="00F76F57">
        <w:t>,</w:t>
      </w:r>
      <w:r w:rsidR="004B4C60" w:rsidRPr="004B4C60">
        <w:t xml:space="preserve"> bootuje nový - stiahnutý firmvér a opätovne stiahne aj identický firmvér. </w:t>
      </w:r>
    </w:p>
    <w:p w14:paraId="7BBA1328" w14:textId="38B928CE" w:rsidR="001D1C91" w:rsidRDefault="004B4C60" w:rsidP="004B4C60">
      <w:pPr>
        <w:jc w:val="both"/>
      </w:pPr>
      <w:r w:rsidRPr="004B4C60">
        <w:t xml:space="preserve">Programová implementácia </w:t>
      </w:r>
      <w:r w:rsidR="0059255E">
        <w:t>projektu</w:t>
      </w:r>
      <w:r w:rsidRPr="004B4C60">
        <w:t xml:space="preserve"> </w:t>
      </w:r>
      <w:proofErr w:type="spellStart"/>
      <w:r w:rsidRPr="004B4C60">
        <w:t>Native</w:t>
      </w:r>
      <w:proofErr w:type="spellEnd"/>
      <w:r w:rsidRPr="004B4C60">
        <w:t xml:space="preserve"> OTA [</w:t>
      </w:r>
      <w:r w:rsidR="007971A4">
        <w:t>3</w:t>
      </w:r>
      <w:r w:rsidR="00254441">
        <w:t>5</w:t>
      </w:r>
      <w:r w:rsidRPr="004B4C60">
        <w:t xml:space="preserve">] je obsahovo robustnejšia a obsahuje rôzne mechanizmy pracujúce s aktualizáciou, ktoré rozhodujú o jej bootovaní a reštarte </w:t>
      </w:r>
      <w:proofErr w:type="spellStart"/>
      <w:r w:rsidRPr="004B4C60">
        <w:t>mikrokontroléru</w:t>
      </w:r>
      <w:proofErr w:type="spellEnd"/>
      <w:r w:rsidRPr="004B4C60">
        <w:t>. Po zápise firmvéru do partície OTA_</w:t>
      </w:r>
      <w:r w:rsidR="00894325">
        <w:t>0</w:t>
      </w:r>
      <w:r w:rsidRPr="004B4C60">
        <w:t xml:space="preserve"> alebo OTA_</w:t>
      </w:r>
      <w:r w:rsidR="00894325">
        <w:t>1</w:t>
      </w:r>
      <w:r w:rsidRPr="004B4C60">
        <w:t xml:space="preserve"> sa overuje verzia aktuálne bežiaceho a</w:t>
      </w:r>
      <w:r w:rsidR="001C466A">
        <w:t> </w:t>
      </w:r>
      <w:r w:rsidRPr="004B4C60">
        <w:t xml:space="preserve">stiahnutého firmvéru. V prípade, že sú verzie rôzne, vykoná sa zápis do OTA_DATA partície, ktorá definuje príznak pre </w:t>
      </w:r>
      <w:proofErr w:type="spellStart"/>
      <w:r w:rsidRPr="004B4C60">
        <w:t>Bootloader</w:t>
      </w:r>
      <w:proofErr w:type="spellEnd"/>
      <w:r w:rsidRPr="004B4C60">
        <w:t xml:space="preserve">, ktorý volí firmvér, ktorý je bootovaný. Nastáva reštart a ESP32 nabootuje nový firmvér. </w:t>
      </w:r>
      <w:r w:rsidR="00AC75DB">
        <w:t xml:space="preserve">Na Obr. </w:t>
      </w:r>
      <w:r w:rsidR="00206B60">
        <w:t>9</w:t>
      </w:r>
      <w:r w:rsidR="00AC75DB">
        <w:t xml:space="preserve"> je záznam UART monitoru pri úspešnej aktualizácii firmvéru.</w:t>
      </w:r>
    </w:p>
    <w:p w14:paraId="41C33C5C" w14:textId="345454B8" w:rsidR="00A7210D" w:rsidRDefault="00A7210D" w:rsidP="004B4C60">
      <w:pPr>
        <w:jc w:val="both"/>
      </w:pPr>
      <w:r>
        <w:t xml:space="preserve">Spustený firmvér </w:t>
      </w:r>
      <w:r w:rsidR="00894325">
        <w:t xml:space="preserve">z partície FACTORY z ofsetu 0x20000 </w:t>
      </w:r>
      <w:r>
        <w:t xml:space="preserve">projektu </w:t>
      </w:r>
      <w:proofErr w:type="spellStart"/>
      <w:r>
        <w:t>Native</w:t>
      </w:r>
      <w:proofErr w:type="spellEnd"/>
      <w:r>
        <w:t xml:space="preserve"> OTA vo verzii 9 deteguje nový firmvér s verziou 10</w:t>
      </w:r>
      <w:r w:rsidR="00894325">
        <w:t xml:space="preserve"> pri prevzatí aktualizácie</w:t>
      </w:r>
      <w:r>
        <w:t>, ktorý je zapísaný na ofset 0x120</w:t>
      </w:r>
      <w:r w:rsidR="00894325">
        <w:t>0</w:t>
      </w:r>
      <w:r>
        <w:t>00 – partícia OTA_</w:t>
      </w:r>
      <w:r w:rsidR="00894325">
        <w:t>0</w:t>
      </w:r>
      <w:r>
        <w:t xml:space="preserve">, nastáva prepis OTA_DATA partície pre prioritné bootovanie nového firmvéru a vykoná sa softvérový reštart pre zavedenie nového firmvéru do RAM pamäte </w:t>
      </w:r>
      <w:proofErr w:type="spellStart"/>
      <w:r>
        <w:t>Bootloaderom</w:t>
      </w:r>
      <w:proofErr w:type="spellEnd"/>
      <w:r>
        <w:t>.</w:t>
      </w:r>
    </w:p>
    <w:p w14:paraId="44D69223" w14:textId="77777777" w:rsidR="00A7210D" w:rsidRDefault="00634ED8" w:rsidP="00A7210D">
      <w:pPr>
        <w:keepNext/>
        <w:jc w:val="center"/>
      </w:pPr>
      <w:r>
        <w:rPr>
          <w:noProof/>
        </w:rPr>
        <w:drawing>
          <wp:inline distT="0" distB="0" distL="0" distR="0" wp14:anchorId="55229059" wp14:editId="1A6E1038">
            <wp:extent cx="4979670" cy="390689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7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209" cy="391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4ED2" w14:textId="7A163473" w:rsidR="00747424" w:rsidRDefault="00A7210D" w:rsidP="00A7210D">
      <w:pPr>
        <w:pStyle w:val="Popis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4772B6">
        <w:rPr>
          <w:noProof/>
        </w:rPr>
        <w:t>9</w:t>
      </w:r>
      <w:r>
        <w:fldChar w:fldCharType="end"/>
      </w:r>
      <w:r>
        <w:rPr>
          <w:noProof/>
        </w:rPr>
        <w:t xml:space="preserve"> </w:t>
      </w:r>
      <w:r w:rsidRPr="00135F6F">
        <w:rPr>
          <w:noProof/>
        </w:rPr>
        <w:t>Úspešná aktualizácia firmvéru, reštart systému</w:t>
      </w:r>
    </w:p>
    <w:p w14:paraId="172DC3D0" w14:textId="77777777" w:rsidR="00A7210D" w:rsidRDefault="004B4C60" w:rsidP="004B4C60">
      <w:pPr>
        <w:jc w:val="both"/>
      </w:pPr>
      <w:r w:rsidRPr="004B4C60">
        <w:t xml:space="preserve">Vždy po reštarte </w:t>
      </w:r>
      <w:proofErr w:type="spellStart"/>
      <w:r w:rsidRPr="004B4C60">
        <w:t>mikrokontroléru</w:t>
      </w:r>
      <w:proofErr w:type="spellEnd"/>
      <w:r w:rsidRPr="004B4C60">
        <w:t xml:space="preserve"> je stiahnutý nový firmvér z preddefinovaného sieťového umiestnenia, pričom sa porovnáva jeho verzia s aktuálne bežiacim firmvérom. Verzia je definovaná v textovom súbore </w:t>
      </w:r>
      <w:r w:rsidR="0059255E">
        <w:t>projektu</w:t>
      </w:r>
      <w:r w:rsidRPr="004B4C60">
        <w:t xml:space="preserve"> </w:t>
      </w:r>
      <w:proofErr w:type="spellStart"/>
      <w:r w:rsidRPr="004B4C60">
        <w:t>Native</w:t>
      </w:r>
      <w:proofErr w:type="spellEnd"/>
      <w:r w:rsidRPr="004B4C60">
        <w:t xml:space="preserve"> OTA s názvom version.txt, kde je možné číselne aktuálnu verziu vyjadriť, tá je vložená do firmvéru v procese kompilácie. </w:t>
      </w:r>
    </w:p>
    <w:p w14:paraId="016B2B21" w14:textId="1CD44A29" w:rsidR="00D64186" w:rsidRDefault="004B4C60" w:rsidP="004B4C60">
      <w:pPr>
        <w:jc w:val="both"/>
      </w:pPr>
      <w:r w:rsidRPr="004B4C60">
        <w:lastRenderedPageBreak/>
        <w:t xml:space="preserve">V prípade, že sú verzie </w:t>
      </w:r>
      <w:r w:rsidR="00D64186">
        <w:t xml:space="preserve">stiahnutého a aktuálne bežiaceho firmvéru </w:t>
      </w:r>
      <w:r w:rsidRPr="004B4C60">
        <w:t xml:space="preserve">identické, </w:t>
      </w:r>
      <w:proofErr w:type="spellStart"/>
      <w:r w:rsidRPr="004B4C60">
        <w:t>mikrokontróler</w:t>
      </w:r>
      <w:proofErr w:type="spellEnd"/>
      <w:r w:rsidRPr="004B4C60">
        <w:t xml:space="preserve"> čaká v nekonečnej slučke s</w:t>
      </w:r>
      <w:r w:rsidR="00E02FA0">
        <w:t> </w:t>
      </w:r>
      <w:proofErr w:type="spellStart"/>
      <w:r w:rsidRPr="004B4C60">
        <w:t>inkrementovacím</w:t>
      </w:r>
      <w:proofErr w:type="spellEnd"/>
      <w:r w:rsidRPr="004B4C60">
        <w:t xml:space="preserve"> počítadlom a výzvou na reštart </w:t>
      </w:r>
      <w:proofErr w:type="spellStart"/>
      <w:r w:rsidRPr="004B4C60">
        <w:t>mikrokontróleru</w:t>
      </w:r>
      <w:proofErr w:type="spellEnd"/>
      <w:r w:rsidRPr="004B4C60">
        <w:t xml:space="preserve"> cez EN (RESET) tlačidlo každú sekundu.</w:t>
      </w:r>
      <w:r w:rsidR="00206B60">
        <w:t xml:space="preserve"> Tento stav je na Obr. 10 – výstup z UART monitora.</w:t>
      </w:r>
    </w:p>
    <w:p w14:paraId="5D1BD681" w14:textId="77777777" w:rsidR="00D64186" w:rsidRDefault="00D64186" w:rsidP="00D64186">
      <w:pPr>
        <w:keepNext/>
        <w:jc w:val="center"/>
      </w:pPr>
      <w:r>
        <w:rPr>
          <w:noProof/>
        </w:rPr>
        <w:drawing>
          <wp:inline distT="0" distB="0" distL="0" distR="0" wp14:anchorId="73C1F975" wp14:editId="11F546DE">
            <wp:extent cx="5436870" cy="1288217"/>
            <wp:effectExtent l="0" t="0" r="0" b="762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99" cy="12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BC45" w14:textId="5709C567" w:rsidR="00D64186" w:rsidRDefault="00D64186" w:rsidP="00D64186">
      <w:pPr>
        <w:pStyle w:val="Popis"/>
      </w:pPr>
      <w:bookmarkStart w:id="34" w:name="_Toc69661030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10</w:t>
      </w:r>
      <w:r w:rsidR="002C72D2">
        <w:rPr>
          <w:noProof/>
        </w:rPr>
        <w:fldChar w:fldCharType="end"/>
      </w:r>
      <w:r>
        <w:rPr>
          <w:noProof/>
        </w:rPr>
        <w:t xml:space="preserve"> Stiahnutie identického firmvéru, čakanie v slučke na reštart</w:t>
      </w:r>
      <w:bookmarkEnd w:id="34"/>
    </w:p>
    <w:p w14:paraId="15B8551A" w14:textId="28A01497" w:rsidR="003A7C72" w:rsidRDefault="00D64186" w:rsidP="00D64186">
      <w:pPr>
        <w:jc w:val="both"/>
      </w:pPr>
      <w:r>
        <w:t>Samotná aktualizácia pozostáva z viacerých krokov, ktoré sú na blokovej schéme Obr.</w:t>
      </w:r>
      <w:r w:rsidR="00206B60">
        <w:t xml:space="preserve"> 11.</w:t>
      </w:r>
      <w:r>
        <w:t xml:space="preserve"> Schéma obsahuje aj popisy jednotlivých krokov aktualizácie s opisom logiky, ktorá sa pri rozhodovaní o prepnutí príznaku pre OTA_DATA partíciu vykonáva</w:t>
      </w:r>
      <w:r w:rsidR="001D1C91">
        <w:t>.</w:t>
      </w:r>
    </w:p>
    <w:p w14:paraId="213D6C0C" w14:textId="77777777" w:rsidR="00921779" w:rsidRDefault="0088211C" w:rsidP="009217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3CDFF1" wp14:editId="7290BBEE">
            <wp:extent cx="3708654" cy="5076444"/>
            <wp:effectExtent l="0" t="0" r="0" b="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ok 4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654" cy="50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9FC7" w14:textId="3D05E18B" w:rsidR="001D1C91" w:rsidRDefault="00921779" w:rsidP="00921779">
      <w:pPr>
        <w:pStyle w:val="Popis"/>
      </w:pPr>
      <w:bookmarkStart w:id="35" w:name="_Toc69661031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11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6E4A0C">
        <w:rPr>
          <w:noProof/>
        </w:rPr>
        <w:t>ESP32 - Native OTA – proces aktualizácie</w:t>
      </w:r>
      <w:bookmarkEnd w:id="35"/>
    </w:p>
    <w:p w14:paraId="2EDF1BBD" w14:textId="712F26D5" w:rsidR="0026049B" w:rsidRDefault="004B4C60" w:rsidP="004B4C60">
      <w:pPr>
        <w:jc w:val="both"/>
      </w:pPr>
      <w:r w:rsidRPr="004B4C60">
        <w:t xml:space="preserve">Tento typ </w:t>
      </w:r>
      <w:r w:rsidR="0059255E">
        <w:t>projektu</w:t>
      </w:r>
      <w:r w:rsidRPr="004B4C60">
        <w:t xml:space="preserve"> je šetrnejší k </w:t>
      </w:r>
      <w:proofErr w:type="spellStart"/>
      <w:r w:rsidRPr="004B4C60">
        <w:t>flash</w:t>
      </w:r>
      <w:proofErr w:type="spellEnd"/>
      <w:r w:rsidRPr="004B4C60">
        <w:t xml:space="preserve"> pamäti a obsahuje základné mechanizmy pre overenie verzie firmvéru. Nakoľko však ani jeden z </w:t>
      </w:r>
      <w:r w:rsidR="00EF64AE">
        <w:t>projektov</w:t>
      </w:r>
      <w:r w:rsidRPr="004B4C60">
        <w:t xml:space="preserve"> nerieši integritu firmvéru a overenie vydavateľa firmvéru, musia byť tieto funkcionality implementované dodatočne. </w:t>
      </w:r>
      <w:proofErr w:type="spellStart"/>
      <w:r w:rsidRPr="004B4C60">
        <w:t>Framework</w:t>
      </w:r>
      <w:proofErr w:type="spellEnd"/>
      <w:r w:rsidRPr="004B4C60">
        <w:t xml:space="preserve"> ESP-IDF má</w:t>
      </w:r>
      <w:r w:rsidR="001C466A">
        <w:t> </w:t>
      </w:r>
      <w:r w:rsidRPr="004B4C60">
        <w:t xml:space="preserve">vstavané rôzne vývojárske nástroje, ktorými je možné spustiť zabezpečovacie mechanizmy firmvéru pre OTA aktualizácie, i pre firmvér nahratý do zariadenia prostredníctvom USB-UART rozhrania. </w:t>
      </w:r>
    </w:p>
    <w:p w14:paraId="0352AC8C" w14:textId="12DBFC95" w:rsidR="005C3F9D" w:rsidRDefault="004B4C60" w:rsidP="004B4C60">
      <w:pPr>
        <w:jc w:val="both"/>
      </w:pPr>
      <w:r w:rsidRPr="004B4C60">
        <w:t xml:space="preserve">Hlavnou výhodou nástrojov je, že ich nie je potrebné do programu vkladať prostredníctvom fragmentov zdrojových kódov, ale sú dynamicky kompilované do výstupného firmvéru bez nutnosti akýchkoľvek zmien v používateľskej aplikácii napísanej v jazyku C. </w:t>
      </w:r>
      <w:proofErr w:type="spellStart"/>
      <w:r w:rsidR="008F254B">
        <w:t>Mikrokontróler</w:t>
      </w:r>
      <w:proofErr w:type="spellEnd"/>
      <w:r w:rsidR="008F254B">
        <w:t xml:space="preserve"> ESP32</w:t>
      </w:r>
      <w:r w:rsidR="005C3F9D">
        <w:t xml:space="preserve"> je možné zabezpečiť rôznymi spôsobmi, ktoré prostredie ESP-IDF umožňuje</w:t>
      </w:r>
      <w:r w:rsidR="008F254B">
        <w:t xml:space="preserve"> na úrovni hardvéru </w:t>
      </w:r>
      <w:proofErr w:type="spellStart"/>
      <w:r w:rsidR="008F254B">
        <w:t>mikrokontroléru</w:t>
      </w:r>
      <w:proofErr w:type="spellEnd"/>
      <w:r w:rsidR="008F254B">
        <w:t xml:space="preserve"> ESP32</w:t>
      </w:r>
      <w:r w:rsidR="005C3F9D">
        <w:t>. Jednotlivé metódy sú opísané v Tab. 2 a v </w:t>
      </w:r>
      <w:proofErr w:type="spellStart"/>
      <w:r w:rsidR="005C3F9D">
        <w:t>následujúcich</w:t>
      </w:r>
      <w:proofErr w:type="spellEnd"/>
      <w:r w:rsidR="005C3F9D">
        <w:t xml:space="preserve"> kapitolách vysvetlené aj s</w:t>
      </w:r>
      <w:r w:rsidR="008F254B">
        <w:t xml:space="preserve"> ich </w:t>
      </w:r>
      <w:r w:rsidR="005C3F9D">
        <w:t>implementáciou v prostredí ESP-IDF</w:t>
      </w:r>
      <w:r w:rsidR="008F254B">
        <w:t xml:space="preserve"> pre platformu ESP32</w:t>
      </w:r>
      <w:r w:rsidR="005C3F9D">
        <w:t>.</w:t>
      </w:r>
    </w:p>
    <w:p w14:paraId="6DC3BA69" w14:textId="7F880841" w:rsidR="005C3F9D" w:rsidRDefault="005C3F9D" w:rsidP="005C3F9D">
      <w:pPr>
        <w:pStyle w:val="Popis"/>
        <w:keepNext/>
      </w:pPr>
      <w:bookmarkStart w:id="36" w:name="_Toc69661056"/>
      <w:r>
        <w:lastRenderedPageBreak/>
        <w:t xml:space="preserve">Tab. </w:t>
      </w:r>
      <w:r w:rsidR="002C72D2">
        <w:fldChar w:fldCharType="begin"/>
      </w:r>
      <w:r w:rsidR="002C72D2">
        <w:instrText xml:space="preserve"> SEQ Tab. \* ARABIC </w:instrText>
      </w:r>
      <w:r w:rsidR="002C72D2">
        <w:fldChar w:fldCharType="separate"/>
      </w:r>
      <w:r w:rsidR="00911A2F">
        <w:rPr>
          <w:noProof/>
        </w:rPr>
        <w:t>2</w:t>
      </w:r>
      <w:r w:rsidR="002C72D2">
        <w:rPr>
          <w:noProof/>
        </w:rPr>
        <w:fldChar w:fldCharType="end"/>
      </w:r>
      <w:r>
        <w:rPr>
          <w:noProof/>
        </w:rPr>
        <w:t xml:space="preserve"> Metódy zabezpečenia </w:t>
      </w:r>
      <w:r w:rsidR="008F254B">
        <w:rPr>
          <w:noProof/>
        </w:rPr>
        <w:t>mikrokontroléru</w:t>
      </w:r>
      <w:bookmarkEnd w:id="36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5C3F9D" w14:paraId="1AA6596E" w14:textId="77777777" w:rsidTr="005C3F9D">
        <w:tc>
          <w:tcPr>
            <w:tcW w:w="4388" w:type="dxa"/>
          </w:tcPr>
          <w:p w14:paraId="4571015C" w14:textId="2E053146" w:rsidR="005C3F9D" w:rsidRPr="005C3F9D" w:rsidRDefault="005C3F9D" w:rsidP="005C3F9D">
            <w:pPr>
              <w:jc w:val="center"/>
              <w:rPr>
                <w:b/>
                <w:bCs/>
              </w:rPr>
            </w:pPr>
            <w:r w:rsidRPr="005C3F9D">
              <w:rPr>
                <w:b/>
                <w:bCs/>
              </w:rPr>
              <w:t>Metóda</w:t>
            </w:r>
          </w:p>
        </w:tc>
        <w:tc>
          <w:tcPr>
            <w:tcW w:w="4389" w:type="dxa"/>
          </w:tcPr>
          <w:p w14:paraId="1B4E01C3" w14:textId="6A2F93B2" w:rsidR="005C3F9D" w:rsidRPr="005C3F9D" w:rsidRDefault="005C3F9D" w:rsidP="005C3F9D">
            <w:pPr>
              <w:jc w:val="center"/>
              <w:rPr>
                <w:b/>
                <w:bCs/>
              </w:rPr>
            </w:pPr>
            <w:r w:rsidRPr="005C3F9D">
              <w:rPr>
                <w:b/>
                <w:bCs/>
              </w:rPr>
              <w:t>Popis</w:t>
            </w:r>
          </w:p>
        </w:tc>
      </w:tr>
      <w:tr w:rsidR="005C3F9D" w14:paraId="438E4DC7" w14:textId="77777777" w:rsidTr="005C3F9D">
        <w:tc>
          <w:tcPr>
            <w:tcW w:w="4388" w:type="dxa"/>
          </w:tcPr>
          <w:p w14:paraId="7AC17E4A" w14:textId="31C9E509" w:rsidR="005C3F9D" w:rsidRDefault="005C3F9D" w:rsidP="005C3F9D">
            <w:pPr>
              <w:jc w:val="center"/>
            </w:pPr>
            <w:r>
              <w:t>Digitálny podpis</w:t>
            </w:r>
          </w:p>
        </w:tc>
        <w:tc>
          <w:tcPr>
            <w:tcW w:w="4389" w:type="dxa"/>
          </w:tcPr>
          <w:p w14:paraId="6C16D8F6" w14:textId="5433820C" w:rsidR="005C3F9D" w:rsidRDefault="008F254B" w:rsidP="005C3F9D">
            <w:pPr>
              <w:jc w:val="center"/>
            </w:pPr>
            <w:r>
              <w:t>Umožňuje overiť integritu (</w:t>
            </w:r>
            <w:proofErr w:type="spellStart"/>
            <w:r>
              <w:t>nepozmenenosť</w:t>
            </w:r>
            <w:proofErr w:type="spellEnd"/>
            <w:r>
              <w:t xml:space="preserve">) </w:t>
            </w:r>
            <w:r w:rsidR="00834B34">
              <w:t xml:space="preserve">podpísaného </w:t>
            </w:r>
            <w:r>
              <w:t>firmvéru</w:t>
            </w:r>
            <w:r w:rsidR="00834B34">
              <w:t>. Využíva súkromný kľúč pre podpísanie a verejný pre overenie digitálneho podpisu.</w:t>
            </w:r>
          </w:p>
        </w:tc>
      </w:tr>
      <w:tr w:rsidR="005C3F9D" w14:paraId="516ACC41" w14:textId="77777777" w:rsidTr="005C3F9D">
        <w:tc>
          <w:tcPr>
            <w:tcW w:w="4388" w:type="dxa"/>
          </w:tcPr>
          <w:p w14:paraId="454AA13C" w14:textId="070A3227" w:rsidR="005C3F9D" w:rsidRDefault="005C3F9D" w:rsidP="005C3F9D">
            <w:pPr>
              <w:jc w:val="center"/>
            </w:pPr>
            <w:proofErr w:type="spellStart"/>
            <w:r>
              <w:t>Secure</w:t>
            </w:r>
            <w:proofErr w:type="spellEnd"/>
            <w:r>
              <w:t xml:space="preserve"> </w:t>
            </w:r>
            <w:proofErr w:type="spellStart"/>
            <w:r>
              <w:t>Boot</w:t>
            </w:r>
            <w:proofErr w:type="spellEnd"/>
          </w:p>
        </w:tc>
        <w:tc>
          <w:tcPr>
            <w:tcW w:w="4389" w:type="dxa"/>
          </w:tcPr>
          <w:p w14:paraId="5B1861BF" w14:textId="5EBFFAB3" w:rsidR="005C3F9D" w:rsidRDefault="008F254B" w:rsidP="005C3F9D">
            <w:pPr>
              <w:jc w:val="center"/>
            </w:pPr>
            <w:r>
              <w:t xml:space="preserve">Umožňuje overiť obraz softvérového </w:t>
            </w:r>
            <w:proofErr w:type="spellStart"/>
            <w:r>
              <w:t>Bootloadera</w:t>
            </w:r>
            <w:proofErr w:type="spellEnd"/>
            <w:r>
              <w:t xml:space="preserve"> a zamedziť tak spusteniu nedôveryhodného </w:t>
            </w:r>
            <w:proofErr w:type="spellStart"/>
            <w:r>
              <w:t>Bootloadera</w:t>
            </w:r>
            <w:proofErr w:type="spellEnd"/>
            <w:r>
              <w:t>, firmvéru</w:t>
            </w:r>
            <w:r w:rsidR="00F542EC">
              <w:t xml:space="preserve">. Implementuje aj digitálny podpis. Pre overenie obrazu </w:t>
            </w:r>
            <w:proofErr w:type="spellStart"/>
            <w:r w:rsidR="00F542EC">
              <w:t>Bootloadera</w:t>
            </w:r>
            <w:proofErr w:type="spellEnd"/>
            <w:r w:rsidR="00F542EC">
              <w:t xml:space="preserve"> využíva AES symetrický kľúč, ktorý sa používa iba pre </w:t>
            </w:r>
            <w:r w:rsidR="00834B34">
              <w:t>operáciu šifrovania</w:t>
            </w:r>
            <w:r w:rsidR="00F542EC">
              <w:t>.</w:t>
            </w:r>
            <w:r>
              <w:t xml:space="preserve"> </w:t>
            </w:r>
          </w:p>
        </w:tc>
      </w:tr>
      <w:tr w:rsidR="005C3F9D" w14:paraId="7F123658" w14:textId="77777777" w:rsidTr="005C3F9D">
        <w:tc>
          <w:tcPr>
            <w:tcW w:w="4388" w:type="dxa"/>
          </w:tcPr>
          <w:p w14:paraId="092ABAB9" w14:textId="01ED4E2C" w:rsidR="005C3F9D" w:rsidRDefault="00F542EC" w:rsidP="005C3F9D">
            <w:pPr>
              <w:jc w:val="center"/>
            </w:pPr>
            <w:r>
              <w:t xml:space="preserve">Šifrovanie </w:t>
            </w:r>
            <w:proofErr w:type="spellStart"/>
            <w:r>
              <w:t>flash</w:t>
            </w:r>
            <w:proofErr w:type="spellEnd"/>
            <w:r>
              <w:t xml:space="preserve"> pamäte</w:t>
            </w:r>
          </w:p>
        </w:tc>
        <w:tc>
          <w:tcPr>
            <w:tcW w:w="4389" w:type="dxa"/>
          </w:tcPr>
          <w:p w14:paraId="474A0E45" w14:textId="672AC372" w:rsidR="005C3F9D" w:rsidRDefault="008F254B" w:rsidP="005C3F9D">
            <w:pPr>
              <w:jc w:val="center"/>
            </w:pPr>
            <w:r>
              <w:t xml:space="preserve">Umožňuje šifrovať dôležité partície a miesta vo </w:t>
            </w:r>
            <w:proofErr w:type="spellStart"/>
            <w:r>
              <w:t>flash</w:t>
            </w:r>
            <w:proofErr w:type="spellEnd"/>
            <w:r>
              <w:t xml:space="preserve"> pamäti </w:t>
            </w:r>
            <w:proofErr w:type="spellStart"/>
            <w:r>
              <w:t>mikrokontroléru</w:t>
            </w:r>
            <w:proofErr w:type="spellEnd"/>
            <w:r>
              <w:t xml:space="preserve"> ESP32</w:t>
            </w:r>
            <w:r w:rsidR="00F542EC">
              <w:t xml:space="preserve"> a v reálnom čase ich pri spúšťaní dešifrovať</w:t>
            </w:r>
            <w:r>
              <w:t>.</w:t>
            </w:r>
            <w:r w:rsidR="00F542EC">
              <w:t xml:space="preserve"> Využíva symetrický AES kľúč pre obe operácie.</w:t>
            </w:r>
          </w:p>
        </w:tc>
      </w:tr>
    </w:tbl>
    <w:p w14:paraId="13078B11" w14:textId="77777777" w:rsidR="005C3F9D" w:rsidRDefault="005C3F9D" w:rsidP="004B4C60">
      <w:pPr>
        <w:jc w:val="both"/>
      </w:pPr>
    </w:p>
    <w:p w14:paraId="4AF6E2A0" w14:textId="02A4952E" w:rsidR="004B4C60" w:rsidRPr="00634ED8" w:rsidRDefault="004B4C60" w:rsidP="004B4C60">
      <w:pPr>
        <w:pStyle w:val="2Nadpis"/>
        <w:rPr>
          <w:rFonts w:cstheme="majorHAnsi"/>
        </w:rPr>
      </w:pPr>
      <w:bookmarkStart w:id="37" w:name="_Toc69660971"/>
      <w:r w:rsidRPr="00634ED8">
        <w:rPr>
          <w:rFonts w:cstheme="majorHAnsi"/>
        </w:rPr>
        <w:t>Metóda digitálneho podpisu</w:t>
      </w:r>
      <w:bookmarkEnd w:id="37"/>
    </w:p>
    <w:p w14:paraId="44C8D551" w14:textId="002B6521" w:rsidR="0040208B" w:rsidRDefault="004B4C60" w:rsidP="004B4C60">
      <w:pPr>
        <w:jc w:val="both"/>
      </w:pPr>
      <w:r w:rsidRPr="004B4C60">
        <w:t>Digitálny podpis je metóda používaná pre overenie integrity dát (firmvéru), čím garantuje, že neboli pozmenené treťou osobou (útočníkom). Overený firmvér je bezpečný pre spustenie na vývojovej platforme ESP32 [</w:t>
      </w:r>
      <w:r w:rsidR="007971A4">
        <w:t>3</w:t>
      </w:r>
      <w:r w:rsidR="00254441">
        <w:t>6</w:t>
      </w:r>
      <w:r w:rsidRPr="004B4C60">
        <w:t xml:space="preserve">]. Digitálny podpis vychádza z asymetrickej kryptografie, ktorá používa dvojicu kľúčov -  súkromný a verejný. </w:t>
      </w:r>
    </w:p>
    <w:p w14:paraId="06698AB5" w14:textId="3AA62F54" w:rsidR="001D1C91" w:rsidRDefault="004B4C60" w:rsidP="004B4C60">
      <w:pPr>
        <w:jc w:val="both"/>
      </w:pPr>
      <w:r w:rsidRPr="004B4C60">
        <w:t>Súkromný kľúč je použitý pre podpísanie firmvéru, ktorý je</w:t>
      </w:r>
      <w:r w:rsidR="001C466A">
        <w:t> </w:t>
      </w:r>
      <w:r w:rsidRPr="004B4C60">
        <w:t xml:space="preserve">distribuovaný cez OTA službu - server. </w:t>
      </w:r>
      <w:r w:rsidR="00AA7E8E">
        <w:t>Pre prenos firmvéru sa využíva bezpečný prenosový kanál – HTTPS protokol.</w:t>
      </w:r>
      <w:r w:rsidR="00E606A3">
        <w:t xml:space="preserve"> Proces podpísania firmvéru súkromným kľúčom vydavateľa (podpisujúceho) je</w:t>
      </w:r>
      <w:r w:rsidR="001C466A">
        <w:t> </w:t>
      </w:r>
      <w:r w:rsidR="00E606A3">
        <w:t xml:space="preserve">blokovou schémou znázornený na Obr. </w:t>
      </w:r>
      <w:r w:rsidR="0040208B">
        <w:t>1</w:t>
      </w:r>
      <w:r w:rsidR="00206B60">
        <w:t>2</w:t>
      </w:r>
      <w:r w:rsidR="00E606A3">
        <w:t>.</w:t>
      </w:r>
    </w:p>
    <w:p w14:paraId="37ACCA5D" w14:textId="77777777" w:rsidR="00921779" w:rsidRDefault="006E322E" w:rsidP="009217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8378F0" wp14:editId="7C7BA2E7">
            <wp:extent cx="5436870" cy="2124456"/>
            <wp:effectExtent l="0" t="0" r="0" b="9525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1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3A14" w14:textId="72DC97BE" w:rsidR="00BD1FC4" w:rsidRDefault="00921779" w:rsidP="00921779">
      <w:pPr>
        <w:pStyle w:val="Popis"/>
      </w:pPr>
      <w:bookmarkStart w:id="38" w:name="_Toc69661032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12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9D7107">
        <w:rPr>
          <w:noProof/>
        </w:rPr>
        <w:t>Podpísanie firmvéru dôveryhodným vydavateľom</w:t>
      </w:r>
      <w:bookmarkEnd w:id="38"/>
    </w:p>
    <w:p w14:paraId="6B7085C0" w14:textId="08D563D8" w:rsidR="00AA7E8E" w:rsidRDefault="004B4C60" w:rsidP="004B4C60">
      <w:pPr>
        <w:jc w:val="both"/>
      </w:pPr>
      <w:r w:rsidRPr="004B4C60">
        <w:t>Verejný kľúč je použitý pre overenie digitálneho podpisu</w:t>
      </w:r>
      <w:r w:rsidR="00AA7E8E">
        <w:t xml:space="preserve">. V procese kompilácie je vložený </w:t>
      </w:r>
      <w:r w:rsidRPr="004B4C60">
        <w:t>do</w:t>
      </w:r>
      <w:r w:rsidR="001C466A">
        <w:t> </w:t>
      </w:r>
      <w:r w:rsidR="002E40C6">
        <w:t xml:space="preserve">softvérového </w:t>
      </w:r>
      <w:proofErr w:type="spellStart"/>
      <w:r w:rsidRPr="004B4C60">
        <w:t>Bootloadera</w:t>
      </w:r>
      <w:proofErr w:type="spellEnd"/>
      <w:r w:rsidRPr="004B4C60">
        <w:t>, ktorý realizuje toto overenie pri bootovaní firmvéru</w:t>
      </w:r>
      <w:r w:rsidR="00AA7E8E">
        <w:t xml:space="preserve"> s možnosťou nastavenia tohto overenia aj </w:t>
      </w:r>
      <w:r w:rsidRPr="004B4C60">
        <w:t>v procese samotnej aktualizácie</w:t>
      </w:r>
      <w:r w:rsidR="00AA7E8E">
        <w:t xml:space="preserve">, kedy je firmvér zapísaný na dostupnú </w:t>
      </w:r>
      <w:proofErr w:type="spellStart"/>
      <w:r w:rsidR="00AA7E8E">
        <w:t>bootovateľnú</w:t>
      </w:r>
      <w:proofErr w:type="spellEnd"/>
      <w:r w:rsidR="00AA7E8E">
        <w:t xml:space="preserve"> (APP) partíciu</w:t>
      </w:r>
      <w:r w:rsidRPr="004B4C60">
        <w:t>.</w:t>
      </w:r>
      <w:r w:rsidR="00AA7E8E">
        <w:t xml:space="preserve"> </w:t>
      </w:r>
      <w:r w:rsidRPr="004B4C60">
        <w:t xml:space="preserve"> </w:t>
      </w:r>
      <w:r w:rsidR="00E606A3">
        <w:t>Proces overeni</w:t>
      </w:r>
      <w:r w:rsidR="00E225F0">
        <w:t>a</w:t>
      </w:r>
      <w:r w:rsidR="00E606A3">
        <w:t xml:space="preserve"> digitálneho po</w:t>
      </w:r>
      <w:r w:rsidR="00E225F0">
        <w:t>dp</w:t>
      </w:r>
      <w:r w:rsidR="00E606A3">
        <w:t>isu je opísaný blokovou schémou na</w:t>
      </w:r>
      <w:r w:rsidR="001C466A">
        <w:t> </w:t>
      </w:r>
      <w:r w:rsidR="00E606A3">
        <w:t xml:space="preserve"> Obr. </w:t>
      </w:r>
      <w:r w:rsidR="0040208B">
        <w:t>1</w:t>
      </w:r>
      <w:r w:rsidR="00206B60">
        <w:t>3</w:t>
      </w:r>
      <w:r w:rsidR="00E606A3">
        <w:t>.</w:t>
      </w:r>
    </w:p>
    <w:p w14:paraId="5FDC6211" w14:textId="77777777" w:rsidR="00921779" w:rsidRDefault="006E322E" w:rsidP="00921779">
      <w:pPr>
        <w:keepNext/>
        <w:jc w:val="center"/>
      </w:pPr>
      <w:r>
        <w:rPr>
          <w:noProof/>
        </w:rPr>
        <w:drawing>
          <wp:inline distT="0" distB="0" distL="0" distR="0" wp14:anchorId="3CD3AD66" wp14:editId="7EABA27F">
            <wp:extent cx="5579745" cy="2232025"/>
            <wp:effectExtent l="0" t="0" r="1905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DED6" w14:textId="0D31C7F9" w:rsidR="00AA7E8E" w:rsidRDefault="00921779" w:rsidP="00921779">
      <w:pPr>
        <w:pStyle w:val="Popis"/>
      </w:pPr>
      <w:bookmarkStart w:id="39" w:name="_Toc69661033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13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CB7EBA">
        <w:rPr>
          <w:noProof/>
        </w:rPr>
        <w:t>Overenie digitálneho podpisu verejným kľúčom podpisujúceho</w:t>
      </w:r>
      <w:bookmarkEnd w:id="39"/>
    </w:p>
    <w:p w14:paraId="6983724F" w14:textId="4ED912D4" w:rsidR="00EE298B" w:rsidRDefault="004B4C60" w:rsidP="004B4C60">
      <w:pPr>
        <w:jc w:val="both"/>
      </w:pPr>
      <w:r w:rsidRPr="004B4C60">
        <w:t>Najčastejšie sa pre generovanie dvojice kľúčov využíva algoritmus RSA (</w:t>
      </w:r>
      <w:proofErr w:type="spellStart"/>
      <w:r w:rsidRPr="004B4C60">
        <w:t>Rivest</w:t>
      </w:r>
      <w:proofErr w:type="spellEnd"/>
      <w:r w:rsidRPr="004B4C60">
        <w:t>–</w:t>
      </w:r>
      <w:proofErr w:type="spellStart"/>
      <w:r w:rsidRPr="004B4C60">
        <w:t>Shamir</w:t>
      </w:r>
      <w:proofErr w:type="spellEnd"/>
      <w:r w:rsidRPr="004B4C60">
        <w:t>–</w:t>
      </w:r>
      <w:proofErr w:type="spellStart"/>
      <w:r w:rsidRPr="004B4C60">
        <w:t>Adleman</w:t>
      </w:r>
      <w:proofErr w:type="spellEnd"/>
      <w:r w:rsidRPr="004B4C60">
        <w:t xml:space="preserve">), alebo pre vstavané - </w:t>
      </w:r>
      <w:proofErr w:type="spellStart"/>
      <w:r w:rsidRPr="004B4C60">
        <w:t>embedded</w:t>
      </w:r>
      <w:proofErr w:type="spellEnd"/>
      <w:r w:rsidRPr="004B4C60">
        <w:t xml:space="preserve"> systémy s obmedzeným výpočtovým a pamäťovým vybavením sa</w:t>
      </w:r>
      <w:r w:rsidR="001C466A">
        <w:t> </w:t>
      </w:r>
      <w:r w:rsidRPr="004B4C60">
        <w:t xml:space="preserve">využíva kryptografia na báze ECC, ktorá umožňuje využiť porovnateľne kratší kľúč s rovnakou, alebo vyššou kryptografickou bezpečnosťou. </w:t>
      </w:r>
    </w:p>
    <w:p w14:paraId="3DDD74DB" w14:textId="19A6D396" w:rsidR="004B4C60" w:rsidRDefault="004B4C60" w:rsidP="004B4C60">
      <w:pPr>
        <w:jc w:val="both"/>
      </w:pPr>
      <w:r w:rsidRPr="004B4C60">
        <w:t xml:space="preserve">Spôsob generovania súkromného kľúča v ECC je v porovnaní s RSA, ktoré využíva násobenie veľkých prvočísel iný. </w:t>
      </w:r>
      <w:r w:rsidR="002E40C6">
        <w:t xml:space="preserve">Metóda ECC je založená na </w:t>
      </w:r>
      <w:r w:rsidR="007A52A2">
        <w:t>zložitosti hľadania</w:t>
      </w:r>
      <w:r w:rsidR="002E40C6">
        <w:t xml:space="preserve"> logaritmu </w:t>
      </w:r>
      <w:r w:rsidRPr="004B4C60">
        <w:t>pre náhodný bod eliptickej krivky nad konečným poľom. Tento typ kryptografie využíva pre generovanie dvojice kľúčov aj</w:t>
      </w:r>
      <w:r w:rsidR="001C466A">
        <w:t> </w:t>
      </w:r>
      <w:proofErr w:type="spellStart"/>
      <w:r w:rsidRPr="004B4C60">
        <w:t>framework</w:t>
      </w:r>
      <w:proofErr w:type="spellEnd"/>
      <w:r w:rsidRPr="004B4C60">
        <w:t xml:space="preserve"> ESP-IDF. </w:t>
      </w:r>
      <w:r w:rsidR="00834B34">
        <w:t>Pre samotný digitálny podpis sa využíva podpisová schéma ECDSA.</w:t>
      </w:r>
    </w:p>
    <w:p w14:paraId="19444064" w14:textId="73BF61A5" w:rsidR="009914DD" w:rsidRPr="00634ED8" w:rsidRDefault="009914DD" w:rsidP="009914DD">
      <w:pPr>
        <w:pStyle w:val="3Nadpis"/>
        <w:rPr>
          <w:rFonts w:cstheme="majorHAnsi"/>
        </w:rPr>
      </w:pPr>
      <w:bookmarkStart w:id="40" w:name="_Toc69660972"/>
      <w:r w:rsidRPr="00634ED8">
        <w:rPr>
          <w:rFonts w:cstheme="majorHAnsi"/>
        </w:rPr>
        <w:lastRenderedPageBreak/>
        <w:t>Digitálny podpis – implementácia v prostredí ESP-IDF</w:t>
      </w:r>
      <w:bookmarkEnd w:id="40"/>
    </w:p>
    <w:p w14:paraId="2E44E90B" w14:textId="4733610C" w:rsidR="00436066" w:rsidRDefault="004B4C60" w:rsidP="00436066">
      <w:pPr>
        <w:jc w:val="both"/>
      </w:pPr>
      <w:r w:rsidRPr="004B4C60">
        <w:t>Pre kryptografické operácie je možné využiť nástroj espsecure.py</w:t>
      </w:r>
      <w:r w:rsidR="001E7AAD">
        <w:t xml:space="preserve"> [</w:t>
      </w:r>
      <w:r w:rsidR="007971A4">
        <w:t>3</w:t>
      </w:r>
      <w:r w:rsidR="00254441">
        <w:t>7</w:t>
      </w:r>
      <w:r w:rsidR="001E7AAD">
        <w:t>]</w:t>
      </w:r>
      <w:r w:rsidRPr="004B4C60">
        <w:t xml:space="preserve">, ktorý je </w:t>
      </w:r>
      <w:r w:rsidR="009914DD">
        <w:t>vstavaný do</w:t>
      </w:r>
      <w:r w:rsidR="00E02FA0">
        <w:t> </w:t>
      </w:r>
      <w:r w:rsidR="009914DD">
        <w:t xml:space="preserve">prostredia ESP-IDF. Je ho možné obsluhovať cez konzolovú aplikáciu </w:t>
      </w:r>
      <w:proofErr w:type="spellStart"/>
      <w:r w:rsidR="009914DD">
        <w:t>frameworku</w:t>
      </w:r>
      <w:proofErr w:type="spellEnd"/>
      <w:r w:rsidRPr="004B4C60">
        <w:t xml:space="preserve">. Príkazom </w:t>
      </w:r>
      <w:r w:rsidRPr="000D626F">
        <w:rPr>
          <w:rFonts w:ascii="Times New Roman" w:hAnsi="Times New Roman" w:cs="Times New Roman"/>
          <w:sz w:val="18"/>
          <w:szCs w:val="18"/>
        </w:rPr>
        <w:t xml:space="preserve">espsecure.py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generate_signing_key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private.pem</w:t>
      </w:r>
      <w:proofErr w:type="spellEnd"/>
      <w:r w:rsidRPr="004B4C60">
        <w:t xml:space="preserve"> je možné vygenerovať súkromný kľúč eliptickou krivkou </w:t>
      </w:r>
      <w:r w:rsidR="000D341A">
        <w:t>NIST256p</w:t>
      </w:r>
      <w:r w:rsidR="002E40C6">
        <w:t xml:space="preserve"> (ekvivalentné označenie </w:t>
      </w:r>
      <w:r w:rsidR="000D341A">
        <w:t>prime256v1</w:t>
      </w:r>
      <w:r w:rsidR="002E40C6">
        <w:t xml:space="preserve"> v nástroji </w:t>
      </w:r>
      <w:proofErr w:type="spellStart"/>
      <w:r w:rsidR="002E40C6">
        <w:t>OpenSSL</w:t>
      </w:r>
      <w:proofErr w:type="spellEnd"/>
      <w:r w:rsidR="002E40C6">
        <w:t xml:space="preserve">). </w:t>
      </w:r>
      <w:r w:rsidR="00747424">
        <w:t>Generovanie sa</w:t>
      </w:r>
      <w:r w:rsidR="00E02FA0">
        <w:t> </w:t>
      </w:r>
      <w:r w:rsidR="00747424">
        <w:t xml:space="preserve">vykonáva </w:t>
      </w:r>
      <w:proofErr w:type="spellStart"/>
      <w:r w:rsidR="00747424">
        <w:t>python</w:t>
      </w:r>
      <w:proofErr w:type="spellEnd"/>
      <w:r w:rsidR="00747424">
        <w:t xml:space="preserve"> funkciami z knižnice ECDSA</w:t>
      </w:r>
      <w:r w:rsidR="001E7AAD">
        <w:t xml:space="preserve"> [</w:t>
      </w:r>
      <w:r w:rsidR="007971A4">
        <w:t>3</w:t>
      </w:r>
      <w:r w:rsidR="00254441">
        <w:t>8</w:t>
      </w:r>
      <w:r w:rsidR="001E7AAD">
        <w:t>]</w:t>
      </w:r>
      <w:r w:rsidR="00747424">
        <w:t xml:space="preserve">. </w:t>
      </w:r>
      <w:r w:rsidR="002E40C6">
        <w:t>Nástroj</w:t>
      </w:r>
      <w:r w:rsidRPr="004B4C60">
        <w:t xml:space="preserve"> </w:t>
      </w:r>
      <w:proofErr w:type="spellStart"/>
      <w:r w:rsidRPr="004B4C60">
        <w:t>OpenSSL</w:t>
      </w:r>
      <w:proofErr w:type="spellEnd"/>
      <w:r w:rsidR="002E40C6">
        <w:t xml:space="preserve"> je možné taktiež využiť  v procese generovania súkromného kľúča</w:t>
      </w:r>
      <w:r w:rsidR="009B66C7">
        <w:t>, ktorého dĺžka je 2</w:t>
      </w:r>
      <w:r w:rsidRPr="004B4C60">
        <w:t>56 bitov.</w:t>
      </w:r>
      <w:r w:rsidR="002E40C6">
        <w:t xml:space="preserve"> </w:t>
      </w:r>
    </w:p>
    <w:p w14:paraId="79EDAC2F" w14:textId="77777777" w:rsidR="00436066" w:rsidRDefault="00325669" w:rsidP="00436066">
      <w:pPr>
        <w:jc w:val="both"/>
      </w:pPr>
      <w:r w:rsidRPr="00325669">
        <w:rPr>
          <w:b/>
          <w:bCs/>
        </w:rPr>
        <w:t>Fragment .</w:t>
      </w:r>
      <w:proofErr w:type="spellStart"/>
      <w:r w:rsidRPr="00325669">
        <w:rPr>
          <w:b/>
          <w:bCs/>
        </w:rPr>
        <w:t>py</w:t>
      </w:r>
      <w:proofErr w:type="spellEnd"/>
      <w:r w:rsidRPr="00325669">
        <w:rPr>
          <w:b/>
          <w:bCs/>
        </w:rPr>
        <w:t xml:space="preserve"> </w:t>
      </w:r>
      <w:proofErr w:type="spellStart"/>
      <w:r>
        <w:rPr>
          <w:b/>
          <w:bCs/>
        </w:rPr>
        <w:t>scriptu</w:t>
      </w:r>
      <w:proofErr w:type="spellEnd"/>
      <w:r w:rsidRPr="00325669">
        <w:rPr>
          <w:b/>
          <w:bCs/>
        </w:rPr>
        <w:t xml:space="preserve"> pre generovanie súkromného kľúča:</w:t>
      </w:r>
    </w:p>
    <w:p w14:paraId="46EF0C4A" w14:textId="22B7A2CF" w:rsidR="00325669" w:rsidRPr="00436066" w:rsidRDefault="00325669" w:rsidP="00436066">
      <w:pPr>
        <w:ind w:left="708"/>
        <w:rPr>
          <w:rFonts w:ascii="Times New Roman" w:hAnsi="Times New Roman" w:cs="Times New Roman"/>
          <w:sz w:val="18"/>
          <w:szCs w:val="18"/>
        </w:rPr>
      </w:pP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def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generate_signing_key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):</w:t>
      </w:r>
      <w:r w:rsidR="001C7C18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="001C7C18" w:rsidRPr="00436066">
        <w:rPr>
          <w:rFonts w:ascii="Times New Roman" w:hAnsi="Times New Roman" w:cs="Times New Roman"/>
          <w:sz w:val="18"/>
          <w:szCs w:val="18"/>
        </w:rPr>
        <w:t>i</w:t>
      </w:r>
      <w:r w:rsidRPr="00436066">
        <w:rPr>
          <w:rFonts w:ascii="Times New Roman" w:hAnsi="Times New Roman" w:cs="Times New Roman"/>
          <w:sz w:val="18"/>
          <w:szCs w:val="18"/>
        </w:rPr>
        <w:t>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os.path.exists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raise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esptool.FatalError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("ERROR: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%s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already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exists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 %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args.version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== "1":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ecdsa.SigningKey.generate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curve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=ecdsa.NIST256p)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open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, 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wb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") as f: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sk.to_pem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("ECDSA NIST256p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PEM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format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written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%s" %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</w:t>
      </w:r>
    </w:p>
    <w:p w14:paraId="4E50C122" w14:textId="1807A928" w:rsidR="001C7C18" w:rsidRPr="001C7C18" w:rsidRDefault="001C7C18" w:rsidP="001C7C18">
      <w:pPr>
        <w:rPr>
          <w:b/>
          <w:bCs/>
        </w:rPr>
      </w:pPr>
      <w:r>
        <w:rPr>
          <w:b/>
          <w:bCs/>
        </w:rPr>
        <w:t>Výstup .</w:t>
      </w:r>
      <w:proofErr w:type="spellStart"/>
      <w:r>
        <w:rPr>
          <w:b/>
          <w:bCs/>
        </w:rPr>
        <w:t>py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scriptu</w:t>
      </w:r>
      <w:proofErr w:type="spellEnd"/>
      <w:r>
        <w:rPr>
          <w:b/>
          <w:bCs/>
        </w:rPr>
        <w:t xml:space="preserve"> </w:t>
      </w:r>
      <w:r w:rsidRPr="001C7C1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private</w:t>
      </w:r>
      <w:r w:rsidRPr="001C7C18">
        <w:rPr>
          <w:b/>
          <w:bCs/>
        </w:rPr>
        <w:t>.pem</w:t>
      </w:r>
      <w:proofErr w:type="spellEnd"/>
      <w:r>
        <w:rPr>
          <w:b/>
          <w:bCs/>
        </w:rPr>
        <w:t xml:space="preserve"> – súkromný kľúč</w:t>
      </w:r>
    </w:p>
    <w:p w14:paraId="0B0E0501" w14:textId="78F12F81" w:rsidR="001C7C18" w:rsidRPr="00436066" w:rsidRDefault="001C7C18" w:rsidP="00436066">
      <w:pPr>
        <w:ind w:left="708"/>
        <w:rPr>
          <w:rFonts w:ascii="Times New Roman" w:hAnsi="Times New Roman" w:cs="Times New Roman"/>
          <w:sz w:val="18"/>
          <w:szCs w:val="18"/>
        </w:rPr>
      </w:pPr>
      <w:r w:rsidRPr="00436066">
        <w:rPr>
          <w:rFonts w:ascii="Times New Roman" w:hAnsi="Times New Roman" w:cs="Times New Roman"/>
          <w:sz w:val="18"/>
          <w:szCs w:val="18"/>
        </w:rPr>
        <w:t xml:space="preserve">-----BEGIN EC PRIVATE KEY----- MHcCAQEEIARIx9L3giT0FjCKy746uZlf1iCt4kwEoxTzyT4gJVxEoAoGCCqGSM49 AwEHoUQDQgAEYE6lFHaI0/ncxx4MXqDTIhoyVG0LAe+lN2FQhXdKnU5Y8VVOzNuS I/c1xRf3q4ZTYL4fHXBggZWVrzJQjUKKNw== </w:t>
      </w:r>
      <w:r w:rsidRPr="00436066">
        <w:rPr>
          <w:rFonts w:ascii="Times New Roman" w:hAnsi="Times New Roman" w:cs="Times New Roman"/>
          <w:sz w:val="18"/>
          <w:szCs w:val="18"/>
        </w:rPr>
        <w:br/>
        <w:t>-----END EC PRIVATE KEY-----</w:t>
      </w:r>
    </w:p>
    <w:p w14:paraId="38A2C3FD" w14:textId="6E615FBA" w:rsidR="002E40C6" w:rsidRDefault="002E40C6" w:rsidP="004B4C60">
      <w:pPr>
        <w:jc w:val="both"/>
      </w:pPr>
      <w:r w:rsidRPr="002E40C6">
        <w:t>Eliptická krivka NIST256p je definovaná</w:t>
      </w:r>
      <w:r w:rsidR="007D51E9">
        <w:t xml:space="preserve"> (opísaná)</w:t>
      </w:r>
      <w:r w:rsidRPr="002E40C6">
        <w:t xml:space="preserve"> nad konečným </w:t>
      </w:r>
      <w:r w:rsidR="004237E1">
        <w:t>(</w:t>
      </w:r>
      <w:proofErr w:type="spellStart"/>
      <w:r w:rsidR="004237E1" w:rsidRPr="004237E1">
        <w:t>Galoisovým</w:t>
      </w:r>
      <w:proofErr w:type="spellEnd"/>
      <w:r w:rsidR="004237E1">
        <w:t xml:space="preserve">) </w:t>
      </w:r>
      <w:r w:rsidRPr="002E40C6">
        <w:t>poľom</w:t>
      </w:r>
      <w:r w:rsidR="005A5C0E">
        <w:t xml:space="preserve"> vzťahom</w:t>
      </w:r>
      <w:r w:rsidR="00040A6F">
        <w:t>:</w:t>
      </w:r>
    </w:p>
    <w:p w14:paraId="654FB9C4" w14:textId="2DAE0A47" w:rsidR="007D51E9" w:rsidRPr="00EE298B" w:rsidRDefault="002E40C6" w:rsidP="00EE298B">
      <w:pPr>
        <w:jc w:val="center"/>
        <w:rPr>
          <w:b/>
          <w:bCs/>
          <w:sz w:val="32"/>
          <w:szCs w:val="32"/>
        </w:rPr>
      </w:pPr>
      <w:r w:rsidRPr="004237E1">
        <w:rPr>
          <w:b/>
          <w:bCs/>
          <w:sz w:val="32"/>
          <w:szCs w:val="32"/>
        </w:rPr>
        <w:t>E</w:t>
      </w:r>
      <w:r w:rsidR="00230074">
        <w:rPr>
          <w:b/>
          <w:bCs/>
          <w:sz w:val="32"/>
          <w:szCs w:val="32"/>
        </w:rPr>
        <w:t>(</w:t>
      </w:r>
      <w:proofErr w:type="spellStart"/>
      <w:r w:rsidR="00230074">
        <w:rPr>
          <w:b/>
          <w:bCs/>
          <w:sz w:val="32"/>
          <w:szCs w:val="32"/>
        </w:rPr>
        <w:t>G</w:t>
      </w:r>
      <w:r w:rsidR="00230074">
        <w:rPr>
          <w:b/>
          <w:bCs/>
          <w:sz w:val="32"/>
          <w:szCs w:val="32"/>
          <w:vertAlign w:val="subscript"/>
        </w:rPr>
        <w:t>p</w:t>
      </w:r>
      <w:proofErr w:type="spellEnd"/>
      <w:r w:rsidR="00230074">
        <w:rPr>
          <w:b/>
          <w:bCs/>
          <w:sz w:val="32"/>
          <w:szCs w:val="32"/>
        </w:rPr>
        <w:t>):</w:t>
      </w:r>
      <w:r w:rsidRPr="004237E1">
        <w:rPr>
          <w:b/>
          <w:bCs/>
          <w:sz w:val="32"/>
          <w:szCs w:val="32"/>
        </w:rPr>
        <w:t xml:space="preserve"> y</w:t>
      </w:r>
      <w:r w:rsidRPr="004237E1">
        <w:rPr>
          <w:b/>
          <w:bCs/>
          <w:sz w:val="32"/>
          <w:szCs w:val="32"/>
          <w:vertAlign w:val="superscript"/>
        </w:rPr>
        <w:t>2</w:t>
      </w:r>
      <w:r w:rsidRPr="004237E1">
        <w:rPr>
          <w:b/>
          <w:bCs/>
          <w:sz w:val="32"/>
          <w:szCs w:val="32"/>
        </w:rPr>
        <w:t xml:space="preserve"> = x</w:t>
      </w:r>
      <w:r w:rsidR="004237E1" w:rsidRPr="004237E1">
        <w:rPr>
          <w:b/>
          <w:bCs/>
          <w:sz w:val="32"/>
          <w:szCs w:val="32"/>
          <w:vertAlign w:val="superscript"/>
        </w:rPr>
        <w:t>3</w:t>
      </w:r>
      <w:r w:rsidRPr="004237E1">
        <w:rPr>
          <w:b/>
          <w:bCs/>
          <w:sz w:val="32"/>
          <w:szCs w:val="32"/>
        </w:rPr>
        <w:t xml:space="preserve"> + </w:t>
      </w:r>
      <w:proofErr w:type="spellStart"/>
      <w:r w:rsidRPr="004237E1">
        <w:rPr>
          <w:b/>
          <w:bCs/>
          <w:sz w:val="32"/>
          <w:szCs w:val="32"/>
        </w:rPr>
        <w:t>ax</w:t>
      </w:r>
      <w:proofErr w:type="spellEnd"/>
      <w:r w:rsidRPr="004237E1">
        <w:rPr>
          <w:b/>
          <w:bCs/>
          <w:sz w:val="32"/>
          <w:szCs w:val="32"/>
        </w:rPr>
        <w:t xml:space="preserve"> + b (</w:t>
      </w:r>
      <w:proofErr w:type="spellStart"/>
      <w:r w:rsidRPr="004237E1">
        <w:rPr>
          <w:b/>
          <w:bCs/>
          <w:sz w:val="32"/>
          <w:szCs w:val="32"/>
        </w:rPr>
        <w:t>mod</w:t>
      </w:r>
      <w:proofErr w:type="spellEnd"/>
      <w:r w:rsidRPr="004237E1">
        <w:rPr>
          <w:b/>
          <w:bCs/>
          <w:sz w:val="32"/>
          <w:szCs w:val="32"/>
        </w:rPr>
        <w:t xml:space="preserve"> </w:t>
      </w:r>
      <w:r w:rsidR="007D51E9">
        <w:rPr>
          <w:b/>
          <w:bCs/>
          <w:sz w:val="32"/>
          <w:szCs w:val="32"/>
        </w:rPr>
        <w:t>p</w:t>
      </w:r>
      <w:r w:rsidRPr="004237E1">
        <w:rPr>
          <w:b/>
          <w:bCs/>
          <w:sz w:val="32"/>
          <w:szCs w:val="32"/>
        </w:rPr>
        <w:t>)</w:t>
      </w:r>
    </w:p>
    <w:p w14:paraId="7F3AC257" w14:textId="77777777" w:rsidR="00436066" w:rsidRDefault="004B4C60" w:rsidP="00436066">
      <w:pPr>
        <w:jc w:val="both"/>
      </w:pPr>
      <w:r w:rsidRPr="004B4C60">
        <w:t xml:space="preserve">Verejný kľúč je možné kryptografickým nástrojom espsecure.py extrahovať zo súkromného kľúča príkazom </w:t>
      </w:r>
      <w:r w:rsidRPr="000D626F">
        <w:rPr>
          <w:rFonts w:ascii="Times New Roman" w:hAnsi="Times New Roman" w:cs="Times New Roman"/>
          <w:sz w:val="18"/>
          <w:szCs w:val="18"/>
        </w:rPr>
        <w:t xml:space="preserve">espsecure.py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extract_public_key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--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keyfile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private.pem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public.bin</w:t>
      </w:r>
      <w:proofErr w:type="spellEnd"/>
      <w:r w:rsidRPr="004B4C60">
        <w:t>. Aby bolo možné metódu digitálneho podpisu pre aplikáciu založenú na ESP32 použiť, je nutné v prostredí ESP-IDF v</w:t>
      </w:r>
      <w:r w:rsidR="001C466A">
        <w:t> </w:t>
      </w:r>
      <w:r w:rsidRPr="004B4C60">
        <w:t xml:space="preserve">konfiguračnom menu - </w:t>
      </w:r>
      <w:proofErr w:type="spellStart"/>
      <w:r w:rsidRPr="004B4C60">
        <w:t>Menuconfig</w:t>
      </w:r>
      <w:proofErr w:type="spellEnd"/>
      <w:r w:rsidRPr="004B4C60">
        <w:t xml:space="preserve"> v časti </w:t>
      </w:r>
      <w:r w:rsidR="00B376A7">
        <w:t>„</w:t>
      </w:r>
      <w:proofErr w:type="spellStart"/>
      <w:r w:rsidRPr="004B4C60">
        <w:t>Security</w:t>
      </w:r>
      <w:proofErr w:type="spellEnd"/>
      <w:r w:rsidRPr="004B4C60">
        <w:t xml:space="preserve"> </w:t>
      </w:r>
      <w:proofErr w:type="spellStart"/>
      <w:r w:rsidRPr="004B4C60">
        <w:t>Features</w:t>
      </w:r>
      <w:proofErr w:type="spellEnd"/>
      <w:r w:rsidR="00B376A7">
        <w:t>“</w:t>
      </w:r>
      <w:r w:rsidRPr="004B4C60">
        <w:t xml:space="preserve"> zapnúť možnosti </w:t>
      </w:r>
      <w:r w:rsidR="00B376A7">
        <w:t>„</w:t>
      </w:r>
      <w:proofErr w:type="spellStart"/>
      <w:r w:rsidRPr="004B4C60">
        <w:t>Require</w:t>
      </w:r>
      <w:proofErr w:type="spellEnd"/>
      <w:r w:rsidRPr="004B4C60">
        <w:t xml:space="preserve"> </w:t>
      </w:r>
      <w:proofErr w:type="spellStart"/>
      <w:r w:rsidRPr="004B4C60">
        <w:t>signed</w:t>
      </w:r>
      <w:proofErr w:type="spellEnd"/>
      <w:r w:rsidRPr="004B4C60">
        <w:t xml:space="preserve"> </w:t>
      </w:r>
      <w:proofErr w:type="spellStart"/>
      <w:r w:rsidRPr="004B4C60">
        <w:t>apps</w:t>
      </w:r>
      <w:proofErr w:type="spellEnd"/>
      <w:r w:rsidR="00B376A7">
        <w:t>“</w:t>
      </w:r>
      <w:r w:rsidRPr="004B4C60">
        <w:t xml:space="preserve">, </w:t>
      </w:r>
      <w:r w:rsidR="00B376A7">
        <w:t>„</w:t>
      </w:r>
      <w:proofErr w:type="spellStart"/>
      <w:r w:rsidRPr="004B4C60">
        <w:t>Verify</w:t>
      </w:r>
      <w:proofErr w:type="spellEnd"/>
      <w:r w:rsidRPr="004B4C60">
        <w:t xml:space="preserve"> </w:t>
      </w:r>
      <w:proofErr w:type="spellStart"/>
      <w:r w:rsidRPr="004B4C60">
        <w:t>via</w:t>
      </w:r>
      <w:proofErr w:type="spellEnd"/>
      <w:r w:rsidRPr="004B4C60">
        <w:t xml:space="preserve"> </w:t>
      </w:r>
      <w:proofErr w:type="spellStart"/>
      <w:r w:rsidRPr="004B4C60">
        <w:t>Bootloader</w:t>
      </w:r>
      <w:proofErr w:type="spellEnd"/>
      <w:r w:rsidRPr="004B4C60">
        <w:t xml:space="preserve"> on startup</w:t>
      </w:r>
      <w:r w:rsidR="00B376A7">
        <w:t>“</w:t>
      </w:r>
      <w:r w:rsidRPr="004B4C60">
        <w:t xml:space="preserve"> sa zvolia zakliknutím, pričom je možné digitálny podpis overiť aj priamo v procese stiahnutia firmvéru</w:t>
      </w:r>
      <w:r w:rsidR="00E13A56">
        <w:t xml:space="preserve">, pri akcii </w:t>
      </w:r>
      <w:r w:rsidR="00755AD3">
        <w:t>„</w:t>
      </w:r>
      <w:r w:rsidRPr="004B4C60">
        <w:t>ON_UPDAT</w:t>
      </w:r>
      <w:r w:rsidR="002B3AA5">
        <w:t>E</w:t>
      </w:r>
      <w:r w:rsidR="00755AD3">
        <w:t>“</w:t>
      </w:r>
      <w:r w:rsidR="00E13A56">
        <w:t>. Táto akcia je tiež dostupná v predmetnom menu s možnosťou zapnutia</w:t>
      </w:r>
      <w:r w:rsidRPr="004B4C60">
        <w:t xml:space="preserve">. </w:t>
      </w:r>
    </w:p>
    <w:p w14:paraId="55EEA6F6" w14:textId="77777777" w:rsidR="00436066" w:rsidRDefault="00325669" w:rsidP="00436066">
      <w:pPr>
        <w:jc w:val="both"/>
        <w:rPr>
          <w:b/>
          <w:bCs/>
        </w:rPr>
      </w:pPr>
      <w:r w:rsidRPr="00325669">
        <w:rPr>
          <w:b/>
          <w:bCs/>
        </w:rPr>
        <w:t>Fragment .</w:t>
      </w:r>
      <w:proofErr w:type="spellStart"/>
      <w:r w:rsidRPr="00325669">
        <w:rPr>
          <w:b/>
          <w:bCs/>
        </w:rPr>
        <w:t>py</w:t>
      </w:r>
      <w:proofErr w:type="spellEnd"/>
      <w:r w:rsidRPr="00325669">
        <w:rPr>
          <w:b/>
          <w:bCs/>
        </w:rPr>
        <w:t xml:space="preserve"> </w:t>
      </w:r>
      <w:proofErr w:type="spellStart"/>
      <w:r>
        <w:rPr>
          <w:b/>
          <w:bCs/>
        </w:rPr>
        <w:t>scriptu</w:t>
      </w:r>
      <w:proofErr w:type="spellEnd"/>
      <w:r w:rsidRPr="00325669">
        <w:rPr>
          <w:b/>
          <w:bCs/>
        </w:rPr>
        <w:t xml:space="preserve"> pre </w:t>
      </w:r>
      <w:r>
        <w:rPr>
          <w:b/>
          <w:bCs/>
        </w:rPr>
        <w:t>extrakciu</w:t>
      </w:r>
      <w:r w:rsidRPr="00325669">
        <w:rPr>
          <w:b/>
          <w:bCs/>
        </w:rPr>
        <w:t xml:space="preserve"> </w:t>
      </w:r>
      <w:r>
        <w:rPr>
          <w:b/>
          <w:bCs/>
        </w:rPr>
        <w:t xml:space="preserve">verejného kľúča zo </w:t>
      </w:r>
      <w:r w:rsidRPr="00325669">
        <w:rPr>
          <w:b/>
          <w:bCs/>
        </w:rPr>
        <w:t>súkromného kľúča:</w:t>
      </w:r>
    </w:p>
    <w:p w14:paraId="65B5D8D2" w14:textId="0C3E87DB" w:rsidR="00325669" w:rsidRPr="00436066" w:rsidRDefault="00325669" w:rsidP="00436066">
      <w:pPr>
        <w:ind w:left="708"/>
        <w:rPr>
          <w:rFonts w:ascii="Times New Roman" w:hAnsi="Times New Roman" w:cs="Times New Roman"/>
          <w:sz w:val="18"/>
          <w:szCs w:val="18"/>
        </w:rPr>
      </w:pP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def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extract_public_key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): </w:t>
      </w:r>
      <w:r w:rsidRPr="00436066">
        <w:rPr>
          <w:rFonts w:ascii="Times New Roman" w:hAnsi="Times New Roman" w:cs="Times New Roman"/>
          <w:sz w:val="18"/>
          <w:szCs w:val="18"/>
        </w:rPr>
        <w:br/>
        <w:t>_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check_output_is_not_input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args.public_keyfile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lastRenderedPageBreak/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args.version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== "1":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"""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Load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ECDSA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extract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embedded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as raw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binary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. """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_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load_ecdsa_signing_key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sk.get_verifying_key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args.public_keyfile.write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vk.to_string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("%s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extracted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%s" % (args.keyfile.name, args.public_keyfile.name))</w:t>
      </w:r>
    </w:p>
    <w:p w14:paraId="656BFE9A" w14:textId="29DF875D" w:rsidR="001C466A" w:rsidRDefault="004B4C60" w:rsidP="004B4C60">
      <w:pPr>
        <w:jc w:val="both"/>
      </w:pPr>
      <w:r w:rsidRPr="004B4C60">
        <w:t xml:space="preserve">Ďalším parametrom, ktorý je nutné nastaviť je relatívna cesta (vzhľadom na </w:t>
      </w:r>
      <w:r w:rsidR="003A6306">
        <w:t>koreňový</w:t>
      </w:r>
      <w:r w:rsidRPr="004B4C60">
        <w:t xml:space="preserve"> priečinok </w:t>
      </w:r>
      <w:r w:rsidR="0059255E">
        <w:t>projektu</w:t>
      </w:r>
      <w:r w:rsidRPr="004B4C60">
        <w:t xml:space="preserve">) k verejnému kľúču </w:t>
      </w:r>
      <w:r w:rsidR="00C461A4">
        <w:t>–</w:t>
      </w:r>
      <w:r w:rsidRPr="004B4C60">
        <w:t xml:space="preserve"> </w:t>
      </w:r>
      <w:r w:rsidR="00C461A4">
        <w:t>„</w:t>
      </w:r>
      <w:proofErr w:type="spellStart"/>
      <w:r w:rsidRPr="004B4C60">
        <w:t>public.bin</w:t>
      </w:r>
      <w:proofErr w:type="spellEnd"/>
      <w:r w:rsidR="00C461A4">
        <w:t>“</w:t>
      </w:r>
      <w:r w:rsidRPr="004B4C60">
        <w:t xml:space="preserve">, ktorý sa v procese kompilácie automatizovane vloží do softvérového </w:t>
      </w:r>
      <w:proofErr w:type="spellStart"/>
      <w:r w:rsidRPr="004B4C60">
        <w:t>Bootloadera</w:t>
      </w:r>
      <w:proofErr w:type="spellEnd"/>
      <w:r w:rsidRPr="004B4C60">
        <w:t xml:space="preserve">. Nakoľko sa však pridaním verejného kľúča zväčší veľkosť </w:t>
      </w:r>
      <w:proofErr w:type="spellStart"/>
      <w:r w:rsidRPr="004B4C60">
        <w:t>Bootloadera</w:t>
      </w:r>
      <w:proofErr w:type="spellEnd"/>
      <w:r w:rsidRPr="004B4C60">
        <w:t xml:space="preserve"> a ten zasahuje veľkosťou do začiatočného ofsetu tabuľky partícii</w:t>
      </w:r>
      <w:r w:rsidR="001C466A">
        <w:t>.</w:t>
      </w:r>
      <w:r w:rsidRPr="004B4C60">
        <w:t xml:space="preserve"> </w:t>
      </w:r>
    </w:p>
    <w:p w14:paraId="0B0F8B62" w14:textId="1812D346" w:rsidR="0026049B" w:rsidRDefault="001C466A" w:rsidP="004B4C60">
      <w:pPr>
        <w:jc w:val="both"/>
      </w:pPr>
      <w:r>
        <w:t>Preto je nevyhnutné c</w:t>
      </w:r>
      <w:r w:rsidR="004B4C60" w:rsidRPr="004B4C60">
        <w:t xml:space="preserve">ez </w:t>
      </w:r>
      <w:proofErr w:type="spellStart"/>
      <w:r w:rsidR="004B4C60" w:rsidRPr="004B4C60">
        <w:t>Menuconfig</w:t>
      </w:r>
      <w:proofErr w:type="spellEnd"/>
      <w:r w:rsidR="004B4C60" w:rsidRPr="004B4C60">
        <w:t xml:space="preserve"> v časti </w:t>
      </w:r>
      <w:r w:rsidR="00894325">
        <w:t>„</w:t>
      </w:r>
      <w:proofErr w:type="spellStart"/>
      <w:r w:rsidR="004B4C60" w:rsidRPr="004B4C60">
        <w:t>Partition</w:t>
      </w:r>
      <w:proofErr w:type="spellEnd"/>
      <w:r w:rsidR="004B4C60" w:rsidRPr="004B4C60">
        <w:t xml:space="preserve"> Table</w:t>
      </w:r>
      <w:r w:rsidR="00894325">
        <w:t>“</w:t>
      </w:r>
      <w:r w:rsidR="004B4C60" w:rsidRPr="004B4C60">
        <w:t xml:space="preserve"> zmeniť parameter - začiatočný ofset z</w:t>
      </w:r>
      <w:r w:rsidR="00E02FA0">
        <w:t> </w:t>
      </w:r>
      <w:r w:rsidR="004B4C60" w:rsidRPr="004B4C60">
        <w:t>0x8000 na 0x10000.</w:t>
      </w:r>
      <w:r w:rsidR="007A52A2">
        <w:t xml:space="preserve"> Po posunutí začiatočného ofsetu tabuľky partícii sa posunú aj všetky ostatné partície.</w:t>
      </w:r>
      <w:r w:rsidR="00106123">
        <w:t xml:space="preserve"> V tabuľke Tab.</w:t>
      </w:r>
      <w:r w:rsidR="003A6306">
        <w:t>3</w:t>
      </w:r>
      <w:r w:rsidR="00106123">
        <w:t xml:space="preserve"> je možné vidieť posun ofsetu u všetkých </w:t>
      </w:r>
      <w:proofErr w:type="spellStart"/>
      <w:r w:rsidR="00106123">
        <w:t>aplikáčných</w:t>
      </w:r>
      <w:proofErr w:type="spellEnd"/>
      <w:r w:rsidR="00106123">
        <w:t xml:space="preserve"> partícii.</w:t>
      </w:r>
      <w:r w:rsidR="007A52A2">
        <w:t xml:space="preserve"> </w:t>
      </w:r>
      <w:r w:rsidR="00AC75DB">
        <w:t>Na Obr. 1</w:t>
      </w:r>
      <w:r w:rsidR="00206B60">
        <w:t>4</w:t>
      </w:r>
      <w:r w:rsidR="00AC75DB">
        <w:t xml:space="preserve"> je</w:t>
      </w:r>
      <w:r w:rsidR="00E02FA0">
        <w:t> </w:t>
      </w:r>
      <w:r w:rsidR="00AC75DB">
        <w:t>viditeľná konfigurácia ofsetu tabuľky partícii z pôvodnej hodnoty 0x8000 na 0x10000.</w:t>
      </w:r>
    </w:p>
    <w:p w14:paraId="73FFB3AB" w14:textId="37E9846A" w:rsidR="003A6306" w:rsidRDefault="003A6306" w:rsidP="003A6306">
      <w:pPr>
        <w:pStyle w:val="Popis"/>
        <w:keepNext/>
      </w:pPr>
      <w:bookmarkStart w:id="41" w:name="_Toc69661057"/>
      <w:r>
        <w:t xml:space="preserve">Tab. </w:t>
      </w:r>
      <w:r w:rsidR="002C72D2">
        <w:fldChar w:fldCharType="begin"/>
      </w:r>
      <w:r w:rsidR="002C72D2">
        <w:instrText xml:space="preserve"> SEQ Tab. \* ARABIC </w:instrText>
      </w:r>
      <w:r w:rsidR="002C72D2">
        <w:fldChar w:fldCharType="separate"/>
      </w:r>
      <w:r w:rsidR="00911A2F">
        <w:rPr>
          <w:noProof/>
        </w:rPr>
        <w:t>3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0F5F98">
        <w:rPr>
          <w:noProof/>
        </w:rPr>
        <w:t>Rozdiel ofsetu aplikačných partícii po a pred posunutím</w:t>
      </w:r>
      <w:bookmarkEnd w:id="41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555"/>
        <w:gridCol w:w="708"/>
        <w:gridCol w:w="1276"/>
        <w:gridCol w:w="1701"/>
        <w:gridCol w:w="2357"/>
        <w:gridCol w:w="1180"/>
      </w:tblGrid>
      <w:tr w:rsidR="003A6306" w14:paraId="1C9ECF8C" w14:textId="77777777" w:rsidTr="00936EE0">
        <w:tc>
          <w:tcPr>
            <w:tcW w:w="1555" w:type="dxa"/>
          </w:tcPr>
          <w:p w14:paraId="07D09C93" w14:textId="77777777" w:rsidR="003A6306" w:rsidRPr="00106123" w:rsidRDefault="003A6306" w:rsidP="00936EE0">
            <w:pPr>
              <w:jc w:val="center"/>
              <w:rPr>
                <w:b/>
                <w:bCs/>
              </w:rPr>
            </w:pPr>
            <w:r w:rsidRPr="00106123">
              <w:rPr>
                <w:b/>
                <w:bCs/>
              </w:rPr>
              <w:t>Názov partície</w:t>
            </w:r>
          </w:p>
        </w:tc>
        <w:tc>
          <w:tcPr>
            <w:tcW w:w="708" w:type="dxa"/>
          </w:tcPr>
          <w:p w14:paraId="69136467" w14:textId="77777777" w:rsidR="003A6306" w:rsidRPr="00106123" w:rsidRDefault="003A6306" w:rsidP="00936EE0">
            <w:pPr>
              <w:jc w:val="center"/>
              <w:rPr>
                <w:b/>
                <w:bCs/>
              </w:rPr>
            </w:pPr>
            <w:r w:rsidRPr="00106123">
              <w:rPr>
                <w:b/>
                <w:bCs/>
              </w:rPr>
              <w:t>Typ</w:t>
            </w:r>
          </w:p>
        </w:tc>
        <w:tc>
          <w:tcPr>
            <w:tcW w:w="1276" w:type="dxa"/>
          </w:tcPr>
          <w:p w14:paraId="27FFBBAE" w14:textId="77777777" w:rsidR="003A6306" w:rsidRPr="00106123" w:rsidRDefault="003A6306" w:rsidP="00936EE0">
            <w:pPr>
              <w:jc w:val="center"/>
              <w:rPr>
                <w:b/>
                <w:bCs/>
              </w:rPr>
            </w:pPr>
            <w:r w:rsidRPr="00106123">
              <w:rPr>
                <w:b/>
                <w:bCs/>
              </w:rPr>
              <w:t>Podtyp</w:t>
            </w:r>
          </w:p>
        </w:tc>
        <w:tc>
          <w:tcPr>
            <w:tcW w:w="1701" w:type="dxa"/>
          </w:tcPr>
          <w:p w14:paraId="18CFCA25" w14:textId="77777777" w:rsidR="003A6306" w:rsidRPr="00106123" w:rsidRDefault="003A6306" w:rsidP="00936EE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Aktuálny o</w:t>
            </w:r>
            <w:r w:rsidRPr="00106123">
              <w:rPr>
                <w:b/>
                <w:bCs/>
              </w:rPr>
              <w:t>fset</w:t>
            </w:r>
          </w:p>
        </w:tc>
        <w:tc>
          <w:tcPr>
            <w:tcW w:w="2357" w:type="dxa"/>
          </w:tcPr>
          <w:p w14:paraId="768AAF4D" w14:textId="77777777" w:rsidR="003A6306" w:rsidRPr="00106123" w:rsidRDefault="003A6306" w:rsidP="00936EE0">
            <w:pPr>
              <w:jc w:val="center"/>
              <w:rPr>
                <w:b/>
                <w:bCs/>
              </w:rPr>
            </w:pPr>
            <w:r w:rsidRPr="00106123">
              <w:rPr>
                <w:b/>
                <w:bCs/>
              </w:rPr>
              <w:t>Pôvodný ofset</w:t>
            </w:r>
          </w:p>
        </w:tc>
        <w:tc>
          <w:tcPr>
            <w:tcW w:w="1180" w:type="dxa"/>
          </w:tcPr>
          <w:p w14:paraId="41741036" w14:textId="77777777" w:rsidR="003A6306" w:rsidRPr="00106123" w:rsidRDefault="003A6306" w:rsidP="00936EE0">
            <w:pPr>
              <w:jc w:val="center"/>
              <w:rPr>
                <w:b/>
                <w:bCs/>
              </w:rPr>
            </w:pPr>
            <w:r w:rsidRPr="00106123">
              <w:rPr>
                <w:b/>
                <w:bCs/>
              </w:rPr>
              <w:t>Veľkosť</w:t>
            </w:r>
          </w:p>
        </w:tc>
      </w:tr>
      <w:tr w:rsidR="003A6306" w14:paraId="47AC248C" w14:textId="77777777" w:rsidTr="00936EE0">
        <w:tc>
          <w:tcPr>
            <w:tcW w:w="1555" w:type="dxa"/>
          </w:tcPr>
          <w:p w14:paraId="138CDEDE" w14:textId="7656F8CE" w:rsidR="003A6306" w:rsidRDefault="003A6306" w:rsidP="00936EE0">
            <w:pPr>
              <w:jc w:val="center"/>
            </w:pPr>
            <w:r>
              <w:t>FACTORY</w:t>
            </w:r>
          </w:p>
        </w:tc>
        <w:tc>
          <w:tcPr>
            <w:tcW w:w="708" w:type="dxa"/>
          </w:tcPr>
          <w:p w14:paraId="1E4E962F" w14:textId="77777777" w:rsidR="003A6306" w:rsidRDefault="003A6306" w:rsidP="00936EE0">
            <w:pPr>
              <w:jc w:val="center"/>
            </w:pPr>
            <w:r>
              <w:t>APP</w:t>
            </w:r>
          </w:p>
        </w:tc>
        <w:tc>
          <w:tcPr>
            <w:tcW w:w="1276" w:type="dxa"/>
          </w:tcPr>
          <w:p w14:paraId="47E45101" w14:textId="77777777" w:rsidR="003A6306" w:rsidRDefault="003A6306" w:rsidP="00936EE0">
            <w:pPr>
              <w:jc w:val="center"/>
            </w:pPr>
            <w:r>
              <w:t>FACTORY</w:t>
            </w:r>
          </w:p>
        </w:tc>
        <w:tc>
          <w:tcPr>
            <w:tcW w:w="1701" w:type="dxa"/>
          </w:tcPr>
          <w:p w14:paraId="1D047B97" w14:textId="77777777" w:rsidR="003A6306" w:rsidRDefault="003A6306" w:rsidP="00936EE0">
            <w:pPr>
              <w:jc w:val="center"/>
            </w:pPr>
            <w:r>
              <w:t>0x20000</w:t>
            </w:r>
          </w:p>
        </w:tc>
        <w:tc>
          <w:tcPr>
            <w:tcW w:w="2357" w:type="dxa"/>
          </w:tcPr>
          <w:p w14:paraId="50061CBB" w14:textId="77777777" w:rsidR="003A6306" w:rsidRDefault="003A6306" w:rsidP="00936EE0">
            <w:pPr>
              <w:jc w:val="center"/>
            </w:pPr>
            <w:r>
              <w:t>0x10000</w:t>
            </w:r>
          </w:p>
        </w:tc>
        <w:tc>
          <w:tcPr>
            <w:tcW w:w="1180" w:type="dxa"/>
          </w:tcPr>
          <w:p w14:paraId="158919B6" w14:textId="77777777" w:rsidR="003A6306" w:rsidRDefault="003A6306" w:rsidP="00936EE0">
            <w:pPr>
              <w:jc w:val="center"/>
            </w:pPr>
            <w:r>
              <w:t>1MB</w:t>
            </w:r>
          </w:p>
        </w:tc>
      </w:tr>
      <w:tr w:rsidR="003A6306" w14:paraId="607F327E" w14:textId="77777777" w:rsidTr="00936EE0">
        <w:tc>
          <w:tcPr>
            <w:tcW w:w="1555" w:type="dxa"/>
          </w:tcPr>
          <w:p w14:paraId="3202E900" w14:textId="4C1A6178" w:rsidR="003A6306" w:rsidRDefault="003A6306" w:rsidP="00936EE0">
            <w:pPr>
              <w:jc w:val="center"/>
            </w:pPr>
            <w:r>
              <w:t>OTA_</w:t>
            </w:r>
            <w:r w:rsidR="00894325">
              <w:t>0</w:t>
            </w:r>
          </w:p>
        </w:tc>
        <w:tc>
          <w:tcPr>
            <w:tcW w:w="708" w:type="dxa"/>
          </w:tcPr>
          <w:p w14:paraId="34B16C2F" w14:textId="77777777" w:rsidR="003A6306" w:rsidRDefault="003A6306" w:rsidP="00936EE0">
            <w:pPr>
              <w:jc w:val="center"/>
            </w:pPr>
            <w:r>
              <w:t>APP</w:t>
            </w:r>
          </w:p>
        </w:tc>
        <w:tc>
          <w:tcPr>
            <w:tcW w:w="1276" w:type="dxa"/>
          </w:tcPr>
          <w:p w14:paraId="15900FFB" w14:textId="0FB720D7" w:rsidR="003A6306" w:rsidRDefault="003A6306" w:rsidP="00936EE0">
            <w:pPr>
              <w:jc w:val="center"/>
            </w:pPr>
            <w:r>
              <w:t>OTA_</w:t>
            </w:r>
            <w:r w:rsidR="00894325">
              <w:t>0</w:t>
            </w:r>
          </w:p>
        </w:tc>
        <w:tc>
          <w:tcPr>
            <w:tcW w:w="1701" w:type="dxa"/>
          </w:tcPr>
          <w:p w14:paraId="52C1DFE8" w14:textId="77777777" w:rsidR="003A6306" w:rsidRDefault="003A6306" w:rsidP="00936EE0">
            <w:pPr>
              <w:jc w:val="center"/>
            </w:pPr>
            <w:r>
              <w:t>0x120000</w:t>
            </w:r>
          </w:p>
        </w:tc>
        <w:tc>
          <w:tcPr>
            <w:tcW w:w="2357" w:type="dxa"/>
          </w:tcPr>
          <w:p w14:paraId="72B7AB4F" w14:textId="77777777" w:rsidR="003A6306" w:rsidRDefault="003A6306" w:rsidP="00936EE0">
            <w:pPr>
              <w:jc w:val="center"/>
            </w:pPr>
            <w:r>
              <w:t>0x110000</w:t>
            </w:r>
          </w:p>
        </w:tc>
        <w:tc>
          <w:tcPr>
            <w:tcW w:w="1180" w:type="dxa"/>
          </w:tcPr>
          <w:p w14:paraId="0B33E259" w14:textId="77777777" w:rsidR="003A6306" w:rsidRDefault="003A6306" w:rsidP="00936EE0">
            <w:pPr>
              <w:jc w:val="center"/>
            </w:pPr>
            <w:r>
              <w:t>1MB</w:t>
            </w:r>
          </w:p>
        </w:tc>
      </w:tr>
      <w:tr w:rsidR="003A6306" w14:paraId="06F1230F" w14:textId="77777777" w:rsidTr="00936EE0">
        <w:tc>
          <w:tcPr>
            <w:tcW w:w="1555" w:type="dxa"/>
          </w:tcPr>
          <w:p w14:paraId="0AC0F487" w14:textId="24F99EB4" w:rsidR="003A6306" w:rsidRDefault="003A6306" w:rsidP="00936EE0">
            <w:pPr>
              <w:jc w:val="center"/>
            </w:pPr>
            <w:r>
              <w:t>OTA_</w:t>
            </w:r>
            <w:r w:rsidR="00894325">
              <w:t>1</w:t>
            </w:r>
          </w:p>
        </w:tc>
        <w:tc>
          <w:tcPr>
            <w:tcW w:w="708" w:type="dxa"/>
          </w:tcPr>
          <w:p w14:paraId="27718FF9" w14:textId="77777777" w:rsidR="003A6306" w:rsidRDefault="003A6306" w:rsidP="00936EE0">
            <w:pPr>
              <w:jc w:val="center"/>
            </w:pPr>
            <w:r>
              <w:t>APP</w:t>
            </w:r>
          </w:p>
        </w:tc>
        <w:tc>
          <w:tcPr>
            <w:tcW w:w="1276" w:type="dxa"/>
          </w:tcPr>
          <w:p w14:paraId="4AAD0E63" w14:textId="1125C921" w:rsidR="003A6306" w:rsidRDefault="003A6306" w:rsidP="00936EE0">
            <w:pPr>
              <w:jc w:val="center"/>
            </w:pPr>
            <w:r>
              <w:t>OTA_</w:t>
            </w:r>
            <w:r w:rsidR="00894325">
              <w:t>1</w:t>
            </w:r>
          </w:p>
        </w:tc>
        <w:tc>
          <w:tcPr>
            <w:tcW w:w="1701" w:type="dxa"/>
          </w:tcPr>
          <w:p w14:paraId="6C0DB804" w14:textId="77777777" w:rsidR="003A6306" w:rsidRDefault="003A6306" w:rsidP="00936EE0">
            <w:pPr>
              <w:jc w:val="center"/>
            </w:pPr>
            <w:r>
              <w:t>0x220000</w:t>
            </w:r>
          </w:p>
        </w:tc>
        <w:tc>
          <w:tcPr>
            <w:tcW w:w="2357" w:type="dxa"/>
          </w:tcPr>
          <w:p w14:paraId="6559594D" w14:textId="77777777" w:rsidR="003A6306" w:rsidRDefault="003A6306" w:rsidP="00936EE0">
            <w:pPr>
              <w:jc w:val="center"/>
            </w:pPr>
            <w:r>
              <w:t>0x210000</w:t>
            </w:r>
          </w:p>
        </w:tc>
        <w:tc>
          <w:tcPr>
            <w:tcW w:w="1180" w:type="dxa"/>
          </w:tcPr>
          <w:p w14:paraId="2FC3D5E3" w14:textId="77777777" w:rsidR="003A6306" w:rsidRDefault="003A6306" w:rsidP="00936EE0">
            <w:pPr>
              <w:jc w:val="center"/>
            </w:pPr>
            <w:r>
              <w:t>1MB</w:t>
            </w:r>
          </w:p>
        </w:tc>
      </w:tr>
    </w:tbl>
    <w:p w14:paraId="4E4352E9" w14:textId="77777777" w:rsidR="003A6306" w:rsidRDefault="003A6306" w:rsidP="004B4C60">
      <w:pPr>
        <w:jc w:val="both"/>
      </w:pPr>
    </w:p>
    <w:p w14:paraId="7780A0CA" w14:textId="77777777" w:rsidR="000C0289" w:rsidRDefault="005A5C0E" w:rsidP="000C0289">
      <w:pPr>
        <w:keepNext/>
        <w:jc w:val="center"/>
      </w:pPr>
      <w:r>
        <w:rPr>
          <w:noProof/>
        </w:rPr>
        <w:drawing>
          <wp:inline distT="0" distB="0" distL="0" distR="0" wp14:anchorId="2759090B" wp14:editId="4E78F20A">
            <wp:extent cx="5579745" cy="981075"/>
            <wp:effectExtent l="0" t="0" r="1905" b="952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4644" w14:textId="2455978B" w:rsidR="005A5C0E" w:rsidRDefault="000C0289" w:rsidP="000C0289">
      <w:pPr>
        <w:pStyle w:val="Popis"/>
      </w:pPr>
      <w:bookmarkStart w:id="42" w:name="_Toc69661034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14</w:t>
      </w:r>
      <w:r w:rsidR="002C72D2">
        <w:rPr>
          <w:noProof/>
        </w:rPr>
        <w:fldChar w:fldCharType="end"/>
      </w:r>
      <w:r>
        <w:rPr>
          <w:noProof/>
        </w:rPr>
        <w:t xml:space="preserve"> Nastavenie ofsetu tabuľky partícii v Menuconfig</w:t>
      </w:r>
      <w:bookmarkEnd w:id="42"/>
    </w:p>
    <w:p w14:paraId="26539051" w14:textId="52E79737" w:rsidR="00436066" w:rsidRDefault="004B4C60" w:rsidP="00436066">
      <w:pPr>
        <w:jc w:val="both"/>
      </w:pPr>
      <w:r w:rsidRPr="004B4C60">
        <w:t>Podpísanie firmvéru je nutné realizovať manuálne po kompilácii firmvéru pred nahrávaním do</w:t>
      </w:r>
      <w:r w:rsidR="001C466A">
        <w:t> </w:t>
      </w:r>
      <w:r w:rsidRPr="004B4C60">
        <w:t xml:space="preserve">dosky cez USB-UART rozhranie, alebo pred vložením firmvéru na OTA </w:t>
      </w:r>
      <w:proofErr w:type="spellStart"/>
      <w:r w:rsidRPr="004B4C60">
        <w:t>webserver</w:t>
      </w:r>
      <w:proofErr w:type="spellEnd"/>
      <w:r w:rsidRPr="004B4C60">
        <w:t>. Pre podpísanie firmvéru [</w:t>
      </w:r>
      <w:r w:rsidR="007971A4">
        <w:t>3</w:t>
      </w:r>
      <w:r w:rsidR="00254441">
        <w:t>9</w:t>
      </w:r>
      <w:r w:rsidRPr="004B4C60">
        <w:t xml:space="preserve">] je možné opätovne využiť vstavaný kryptografický nástroj espsecure.py a príkazom </w:t>
      </w:r>
      <w:r w:rsidRPr="000D626F">
        <w:rPr>
          <w:rFonts w:ascii="Times New Roman" w:hAnsi="Times New Roman" w:cs="Times New Roman"/>
          <w:sz w:val="18"/>
          <w:szCs w:val="18"/>
        </w:rPr>
        <w:t xml:space="preserve">espsecure.py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sign_data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--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version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1 --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keyfile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private.pem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--output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native_ota.bin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native_ota.bin</w:t>
      </w:r>
      <w:proofErr w:type="spellEnd"/>
      <w:r w:rsidRPr="000D626F">
        <w:rPr>
          <w:sz w:val="18"/>
          <w:szCs w:val="18"/>
        </w:rPr>
        <w:t xml:space="preserve"> </w:t>
      </w:r>
      <w:r w:rsidRPr="004B4C60">
        <w:t>sa</w:t>
      </w:r>
      <w:r w:rsidR="001C466A">
        <w:t> </w:t>
      </w:r>
      <w:r w:rsidRPr="004B4C60">
        <w:t xml:space="preserve">vykoná podpísanie firmvéru </w:t>
      </w:r>
      <w:r w:rsidR="000D626F">
        <w:t>„</w:t>
      </w:r>
      <w:proofErr w:type="spellStart"/>
      <w:r w:rsidRPr="004B4C60">
        <w:t>native_ota.bin</w:t>
      </w:r>
      <w:proofErr w:type="spellEnd"/>
      <w:r w:rsidR="000D626F">
        <w:t>“</w:t>
      </w:r>
      <w:r w:rsidRPr="004B4C60">
        <w:t xml:space="preserve"> a uloží ho do rovnakého súboru, pričom je možné využiť aj zápis podpísanej aplikácie do samostatného .bin súboru so zachovaním pôvodného - nepodpísaného firmvéru. </w:t>
      </w:r>
    </w:p>
    <w:p w14:paraId="707AD1E6" w14:textId="55932FA2" w:rsidR="00436066" w:rsidRDefault="00FF01AC" w:rsidP="00436066">
      <w:pPr>
        <w:jc w:val="both"/>
        <w:rPr>
          <w:b/>
          <w:bCs/>
        </w:rPr>
      </w:pPr>
      <w:r w:rsidRPr="00325669">
        <w:rPr>
          <w:b/>
          <w:bCs/>
        </w:rPr>
        <w:t>Fragment .</w:t>
      </w:r>
      <w:proofErr w:type="spellStart"/>
      <w:r w:rsidRPr="00325669">
        <w:rPr>
          <w:b/>
          <w:bCs/>
        </w:rPr>
        <w:t>py</w:t>
      </w:r>
      <w:proofErr w:type="spellEnd"/>
      <w:r w:rsidRPr="00325669">
        <w:rPr>
          <w:b/>
          <w:bCs/>
        </w:rPr>
        <w:t xml:space="preserve"> </w:t>
      </w:r>
      <w:proofErr w:type="spellStart"/>
      <w:r>
        <w:rPr>
          <w:b/>
          <w:bCs/>
        </w:rPr>
        <w:t>scriptu</w:t>
      </w:r>
      <w:proofErr w:type="spellEnd"/>
      <w:r w:rsidR="00A7210D">
        <w:rPr>
          <w:b/>
          <w:bCs/>
        </w:rPr>
        <w:t xml:space="preserve">, ktorý realizuje </w:t>
      </w:r>
      <w:r>
        <w:rPr>
          <w:b/>
          <w:bCs/>
        </w:rPr>
        <w:t>podpísanie firmvéru</w:t>
      </w:r>
      <w:r w:rsidR="00A7210D">
        <w:rPr>
          <w:b/>
          <w:bCs/>
        </w:rPr>
        <w:t xml:space="preserve"> súkromným kľúčom</w:t>
      </w:r>
      <w:r w:rsidRPr="00325669">
        <w:rPr>
          <w:b/>
          <w:bCs/>
        </w:rPr>
        <w:t>:</w:t>
      </w:r>
    </w:p>
    <w:p w14:paraId="7F4CB860" w14:textId="5DB128E5" w:rsidR="007A52A2" w:rsidRPr="00436066" w:rsidRDefault="00FF01AC" w:rsidP="00436066">
      <w:pPr>
        <w:ind w:left="708"/>
        <w:rPr>
          <w:rFonts w:ascii="Times New Roman" w:hAnsi="Times New Roman" w:cs="Times New Roman"/>
          <w:sz w:val="18"/>
          <w:szCs w:val="18"/>
        </w:rPr>
      </w:pPr>
      <w:proofErr w:type="spellStart"/>
      <w:r w:rsidRPr="00436066">
        <w:rPr>
          <w:rFonts w:ascii="Times New Roman" w:hAnsi="Times New Roman" w:cs="Times New Roman"/>
          <w:sz w:val="18"/>
          <w:szCs w:val="18"/>
        </w:rPr>
        <w:lastRenderedPageBreak/>
        <w:t>def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sign_data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): _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check_output_is_not_input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 _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check_output_is_not_input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args.datafile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args.version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== '1':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return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sign_secure_boot_v1(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def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sign_secure_boot_v1(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):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"""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 ECDSA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append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binary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signature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contents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"""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&gt; 1: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raise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esptool.FatalError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Boot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V1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only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supports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signing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_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load_ecdsa_signing_key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[0])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calculate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signature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of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binary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binary_content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args.datafile.read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signature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sk.sign_deterministic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binary_content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hashlib.sha256)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back-verify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signature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sk.get_verifying_key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vk.verify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signature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binary_content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hashlib.sha256) 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throws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exception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failure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or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os.path.abspath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==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os.path.abspath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(args.datafile.name): 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append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signature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input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args.datafile.close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outfile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open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(args.datafile.name, 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ab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else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&amp;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signature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new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outfile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open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, 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wb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outfile.write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binary_content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outfile.write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struct.pack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("I", 0)) 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Version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indicator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allow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different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curves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formats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later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outfile.write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signature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outfile.close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Signed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%d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bytes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of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from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%s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%s" % (len(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binary_content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), args.datafile.name,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[0].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))</w:t>
      </w:r>
    </w:p>
    <w:p w14:paraId="1A713393" w14:textId="68E01A8A" w:rsidR="002753F6" w:rsidRDefault="004B4C60" w:rsidP="004B4C60">
      <w:pPr>
        <w:jc w:val="both"/>
      </w:pPr>
      <w:r w:rsidRPr="004B4C60">
        <w:t xml:space="preserve">V procese podpisovania firmvéru sa z pôvodného súboru </w:t>
      </w:r>
      <w:r w:rsidR="00A7210D">
        <w:t>„</w:t>
      </w:r>
      <w:proofErr w:type="spellStart"/>
      <w:r w:rsidRPr="004B4C60">
        <w:t>native_ota.bin</w:t>
      </w:r>
      <w:proofErr w:type="spellEnd"/>
      <w:r w:rsidR="00A7210D">
        <w:t>“</w:t>
      </w:r>
      <w:r w:rsidRPr="004B4C60">
        <w:t xml:space="preserve"> </w:t>
      </w:r>
      <w:r w:rsidR="00344773">
        <w:t>vypočíta</w:t>
      </w:r>
      <w:r w:rsidRPr="004B4C60">
        <w:t xml:space="preserve"> odtlačok s</w:t>
      </w:r>
      <w:r w:rsidR="001C466A">
        <w:t> </w:t>
      </w:r>
      <w:r w:rsidRPr="004B4C60">
        <w:t xml:space="preserve">využitím jednocestnej </w:t>
      </w:r>
      <w:proofErr w:type="spellStart"/>
      <w:r w:rsidRPr="004B4C60">
        <w:t>hashovacej</w:t>
      </w:r>
      <w:proofErr w:type="spellEnd"/>
      <w:r w:rsidRPr="004B4C60">
        <w:t xml:space="preserve"> funkcie SHA256. Odtlačok je zašifrovaný súkromným kľúčom a</w:t>
      </w:r>
      <w:r w:rsidR="001C466A">
        <w:t> </w:t>
      </w:r>
      <w:r w:rsidRPr="004B4C60">
        <w:t xml:space="preserve">jeho výsledkom je digitálny podpis, ktorý je vložený do firmvéru za jeho pôvodný obsah. Podpis má dĺžku 68 B, pričom prvé 4 B sú slovo tvorené nulami a nasledujúcich 64 B je samotný digitálny podpis. </w:t>
      </w:r>
      <w:r w:rsidR="00840574">
        <w:t xml:space="preserve">Na Obr. </w:t>
      </w:r>
      <w:r w:rsidR="00AC75DB">
        <w:t>1</w:t>
      </w:r>
      <w:r w:rsidR="00206B60">
        <w:t>5</w:t>
      </w:r>
      <w:r w:rsidR="00840574">
        <w:t xml:space="preserve"> je dostupná vizualizácia podpísania firmvéru súkromným kľúčom v konzolovej aplikácii </w:t>
      </w:r>
      <w:proofErr w:type="spellStart"/>
      <w:r w:rsidR="00840574">
        <w:t>frameworku</w:t>
      </w:r>
      <w:proofErr w:type="spellEnd"/>
      <w:r w:rsidR="00840574">
        <w:t xml:space="preserve"> ESP-IDF s kryptografickým nástrojom espsecure.py.</w:t>
      </w:r>
    </w:p>
    <w:p w14:paraId="5AC3EB5D" w14:textId="77777777" w:rsidR="00E225F0" w:rsidRDefault="00E225F0" w:rsidP="00E225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73CED1" wp14:editId="2E654DCF">
            <wp:extent cx="5579745" cy="427355"/>
            <wp:effectExtent l="0" t="0" r="1905" b="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1E32" w14:textId="7CFA934A" w:rsidR="002753F6" w:rsidRDefault="00E225F0" w:rsidP="00E225F0">
      <w:pPr>
        <w:pStyle w:val="Popis"/>
      </w:pPr>
      <w:bookmarkStart w:id="43" w:name="_Toc69661035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15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C501BF">
        <w:rPr>
          <w:noProof/>
        </w:rPr>
        <w:t>Podpísanie firmvéru súkromným kľúčom v konzolovej aplikácii ESP-IDF</w:t>
      </w:r>
      <w:bookmarkEnd w:id="43"/>
    </w:p>
    <w:p w14:paraId="227CD5A7" w14:textId="71A70CD0" w:rsidR="004B4C60" w:rsidRDefault="004B4C60" w:rsidP="004B4C60">
      <w:pPr>
        <w:jc w:val="both"/>
      </w:pPr>
      <w:r w:rsidRPr="004B4C60">
        <w:t xml:space="preserve">Tento firmvér je možné nahrať do </w:t>
      </w:r>
      <w:proofErr w:type="spellStart"/>
      <w:r w:rsidRPr="004B4C60">
        <w:t>mikrokontroléru</w:t>
      </w:r>
      <w:proofErr w:type="spellEnd"/>
      <w:r w:rsidRPr="004B4C60">
        <w:t xml:space="preserve"> cez USB-UART rozhranie, alebo ho umiestniť na</w:t>
      </w:r>
      <w:r w:rsidR="001C466A">
        <w:t> </w:t>
      </w:r>
      <w:r w:rsidRPr="004B4C60">
        <w:t xml:space="preserve">OTA </w:t>
      </w:r>
      <w:proofErr w:type="spellStart"/>
      <w:r w:rsidRPr="004B4C60">
        <w:t>webserver</w:t>
      </w:r>
      <w:proofErr w:type="spellEnd"/>
      <w:r w:rsidRPr="004B4C60">
        <w:t xml:space="preserve">, ktorý bude túto aktualizáciu distribuovať klientom. Pri nahratí firmvéru cez USB-UART rozhranie je firmvér zapísaný do partície FACTORY a je z nej aj štandardne bootovaný, ak nie je partíciou OTA_DATA s príznakom pre </w:t>
      </w:r>
      <w:proofErr w:type="spellStart"/>
      <w:r w:rsidRPr="004B4C60">
        <w:t>Bootloaderom</w:t>
      </w:r>
      <w:proofErr w:type="spellEnd"/>
      <w:r w:rsidRPr="004B4C60">
        <w:t xml:space="preserve"> nastavená iná partícia. </w:t>
      </w:r>
    </w:p>
    <w:p w14:paraId="7B45FFA3" w14:textId="6D011736" w:rsidR="00080369" w:rsidRDefault="004B4C60" w:rsidP="004B4C60">
      <w:pPr>
        <w:jc w:val="both"/>
      </w:pPr>
      <w:r w:rsidRPr="004B4C60">
        <w:t xml:space="preserve">Firmvér je prenesený zabezpečeným prenosným kanálom ku prijímateľovi - využíva sa </w:t>
      </w:r>
      <w:r w:rsidR="000D341A">
        <w:t xml:space="preserve">zabezpečený </w:t>
      </w:r>
      <w:r w:rsidRPr="004B4C60">
        <w:t xml:space="preserve">HTTPS protokol s end-to-end šifrovaním medzi serverom a klientom. Prijímateľ (Klient) po prevzatí firmvéru rozdelí stiahnutý súbor na časť firmvéru a digitálny podpis. </w:t>
      </w:r>
      <w:r w:rsidR="00040A6F">
        <w:t>Verejným</w:t>
      </w:r>
      <w:r w:rsidRPr="004B4C60">
        <w:t xml:space="preserve"> kľúčom </w:t>
      </w:r>
      <w:r w:rsidR="00040A6F">
        <w:t xml:space="preserve">podpisujúceho, ktorý pozná </w:t>
      </w:r>
      <w:r w:rsidRPr="004B4C60">
        <w:t xml:space="preserve">dešifruje digitálny podpis a získa pôvodný </w:t>
      </w:r>
      <w:proofErr w:type="spellStart"/>
      <w:r w:rsidRPr="004B4C60">
        <w:t>hash</w:t>
      </w:r>
      <w:proofErr w:type="spellEnd"/>
      <w:r w:rsidRPr="004B4C60">
        <w:t xml:space="preserve"> súboru. </w:t>
      </w:r>
      <w:proofErr w:type="spellStart"/>
      <w:r w:rsidRPr="004B4C60">
        <w:t>Hashovacou</w:t>
      </w:r>
      <w:proofErr w:type="spellEnd"/>
      <w:r w:rsidRPr="004B4C60">
        <w:t xml:space="preserve"> funkciou SHA256 vytvorí odtlačok firmvéru a porovná oba </w:t>
      </w:r>
      <w:proofErr w:type="spellStart"/>
      <w:r w:rsidRPr="004B4C60">
        <w:t>hashe</w:t>
      </w:r>
      <w:proofErr w:type="spellEnd"/>
      <w:r w:rsidRPr="004B4C60">
        <w:t xml:space="preserve">. V prípade, že sa zhodujú, firmvér je </w:t>
      </w:r>
      <w:proofErr w:type="spellStart"/>
      <w:r w:rsidRPr="004B4C60">
        <w:t>validný</w:t>
      </w:r>
      <w:proofErr w:type="spellEnd"/>
      <w:r w:rsidRPr="004B4C60">
        <w:t xml:space="preserve"> a nebol pozmenený treťou osobou. </w:t>
      </w:r>
    </w:p>
    <w:p w14:paraId="39FD683C" w14:textId="64F1D394" w:rsidR="004B4C60" w:rsidRDefault="004B4C60" w:rsidP="004B4C60">
      <w:pPr>
        <w:jc w:val="both"/>
      </w:pPr>
      <w:r w:rsidRPr="004B4C60">
        <w:t>Firmvér</w:t>
      </w:r>
      <w:r w:rsidR="007D51E9">
        <w:t xml:space="preserve"> je dôveryhodný a je ho možné </w:t>
      </w:r>
      <w:r w:rsidRPr="004B4C60">
        <w:t>spustiť</w:t>
      </w:r>
      <w:r w:rsidR="007D51E9">
        <w:t xml:space="preserve"> </w:t>
      </w:r>
      <w:r w:rsidRPr="004B4C60">
        <w:t xml:space="preserve">bezpečne  na </w:t>
      </w:r>
      <w:proofErr w:type="spellStart"/>
      <w:r w:rsidR="007D51E9">
        <w:t>mikrokontroléri</w:t>
      </w:r>
      <w:proofErr w:type="spellEnd"/>
      <w:r w:rsidRPr="004B4C60">
        <w:t xml:space="preserve"> ESP32. Úspešnosť </w:t>
      </w:r>
      <w:r w:rsidR="007D51E9">
        <w:t xml:space="preserve">samotného overenia spustí následne funkciu z programu </w:t>
      </w:r>
      <w:proofErr w:type="spellStart"/>
      <w:r w:rsidRPr="004B4C60">
        <w:t>Native</w:t>
      </w:r>
      <w:proofErr w:type="spellEnd"/>
      <w:r w:rsidRPr="004B4C60">
        <w:t xml:space="preserve"> OTA, ktorá overuje, či je verzia bežiaceho firmvéru iná, ako verzia stiahnutého. V prípade, že je digitálny podpis pri stiahnutom firmvéri overený, API implementácie </w:t>
      </w:r>
      <w:proofErr w:type="spellStart"/>
      <w:r w:rsidRPr="004B4C60">
        <w:t>Native</w:t>
      </w:r>
      <w:proofErr w:type="spellEnd"/>
      <w:r w:rsidRPr="004B4C60">
        <w:t xml:space="preserve"> OTA pozmení OTA_DATA príznak, ktorý definuje pre</w:t>
      </w:r>
      <w:r w:rsidR="001C466A">
        <w:t> </w:t>
      </w:r>
      <w:proofErr w:type="spellStart"/>
      <w:r w:rsidRPr="004B4C60">
        <w:t>Bootloader</w:t>
      </w:r>
      <w:proofErr w:type="spellEnd"/>
      <w:r w:rsidR="00080369">
        <w:t xml:space="preserve"> miesto</w:t>
      </w:r>
      <w:r w:rsidRPr="004B4C60">
        <w:t xml:space="preserve">, odkiaľ chceme bootovať nový firmvér a vykoná softvérový reštart </w:t>
      </w:r>
      <w:proofErr w:type="spellStart"/>
      <w:r w:rsidRPr="004B4C60">
        <w:t>mikrokontroléru</w:t>
      </w:r>
      <w:proofErr w:type="spellEnd"/>
      <w:r w:rsidRPr="004B4C60">
        <w:t xml:space="preserve"> ESP32 pre </w:t>
      </w:r>
      <w:r w:rsidR="00080369">
        <w:t>spustenie procesu</w:t>
      </w:r>
      <w:r w:rsidRPr="004B4C60">
        <w:t xml:space="preserve"> bootovania nového firmvéru. </w:t>
      </w:r>
      <w:r w:rsidR="00206B60">
        <w:t>Úspešné overenie digitálneho podpisu firmvéru v procese bootovania je na Obr. 16 – výstup UART monitora.</w:t>
      </w:r>
    </w:p>
    <w:p w14:paraId="39053695" w14:textId="77777777" w:rsidR="00BE4D99" w:rsidRDefault="00BE4D99" w:rsidP="00BE4D99">
      <w:pPr>
        <w:keepNext/>
        <w:jc w:val="center"/>
      </w:pPr>
      <w:r>
        <w:rPr>
          <w:noProof/>
        </w:rPr>
        <w:drawing>
          <wp:inline distT="0" distB="0" distL="0" distR="0" wp14:anchorId="11C76A9F" wp14:editId="46A7C93F">
            <wp:extent cx="4531555" cy="2197962"/>
            <wp:effectExtent l="0" t="0" r="2540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00000"/>
                              </a14:imgEffect>
                              <a14:imgEffect>
                                <a14:brightnessContrast contrast="-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96" cy="220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62D4" w14:textId="1DC7B215" w:rsidR="00BE4D99" w:rsidRDefault="00BE4D99" w:rsidP="00BE4D99">
      <w:pPr>
        <w:pStyle w:val="Popis"/>
      </w:pPr>
      <w:bookmarkStart w:id="44" w:name="_Toc69661036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16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="00D3248C">
        <w:rPr>
          <w:noProof/>
        </w:rPr>
        <w:t>Úspešné o</w:t>
      </w:r>
      <w:r>
        <w:rPr>
          <w:noProof/>
        </w:rPr>
        <w:t>verenie digitálneho po</w:t>
      </w:r>
      <w:r w:rsidR="00E225F0">
        <w:rPr>
          <w:noProof/>
        </w:rPr>
        <w:t>d</w:t>
      </w:r>
      <w:r>
        <w:rPr>
          <w:noProof/>
        </w:rPr>
        <w:t>pisu firmvéru</w:t>
      </w:r>
      <w:r w:rsidR="00D64186">
        <w:rPr>
          <w:noProof/>
        </w:rPr>
        <w:t xml:space="preserve"> pri bootovaní</w:t>
      </w:r>
      <w:bookmarkEnd w:id="44"/>
      <w:r w:rsidR="004772B6">
        <w:rPr>
          <w:noProof/>
        </w:rPr>
        <w:t>, spustenie</w:t>
      </w:r>
    </w:p>
    <w:p w14:paraId="2099B2AF" w14:textId="3060B480" w:rsidR="00437F8D" w:rsidRDefault="004B4C60" w:rsidP="004B4C60">
      <w:pPr>
        <w:jc w:val="both"/>
      </w:pPr>
      <w:r w:rsidRPr="004B4C60">
        <w:t xml:space="preserve">Ak firmvér neobsahuje digitálny podpis, alebo nie je platný, alebo </w:t>
      </w:r>
      <w:proofErr w:type="spellStart"/>
      <w:r w:rsidRPr="004B4C60">
        <w:t>hash</w:t>
      </w:r>
      <w:proofErr w:type="spellEnd"/>
      <w:r w:rsidRPr="004B4C60">
        <w:t xml:space="preserve"> firmvéru (z dôvodu jeho pozmenenia treťou osobou) nie je zhodný z dešifrovaným </w:t>
      </w:r>
      <w:proofErr w:type="spellStart"/>
      <w:r w:rsidRPr="004B4C60">
        <w:t>hashom</w:t>
      </w:r>
      <w:proofErr w:type="spellEnd"/>
      <w:r w:rsidRPr="004B4C60">
        <w:t xml:space="preserve">, </w:t>
      </w:r>
      <w:proofErr w:type="spellStart"/>
      <w:r w:rsidRPr="004B4C60">
        <w:t>Native</w:t>
      </w:r>
      <w:proofErr w:type="spellEnd"/>
      <w:r w:rsidRPr="004B4C60">
        <w:t xml:space="preserve"> OTA sa k overeniu verzie </w:t>
      </w:r>
      <w:r w:rsidRPr="004B4C60">
        <w:lastRenderedPageBreak/>
        <w:t xml:space="preserve">firmvéru nedostane a aktualizácia je ignorovaná. Tento typ overenia sa realizuje pri každom bootovaní firmvéru, ale aj pri prevzatí a uložení firmvéru do dostupnej OTA partície. </w:t>
      </w:r>
    </w:p>
    <w:p w14:paraId="6BFA3C5C" w14:textId="3DC64224" w:rsidR="00703A86" w:rsidRDefault="004B4C60" w:rsidP="004B4C60">
      <w:pPr>
        <w:jc w:val="both"/>
      </w:pPr>
      <w:r w:rsidRPr="004B4C60">
        <w:t xml:space="preserve">Ak v procese bootovania nie je digitálny podpis firmvéru overený, </w:t>
      </w:r>
      <w:proofErr w:type="spellStart"/>
      <w:r w:rsidRPr="004B4C60">
        <w:t>Bootloader</w:t>
      </w:r>
      <w:proofErr w:type="spellEnd"/>
      <w:r w:rsidRPr="004B4C60">
        <w:t xml:space="preserve"> skúša spustiť firmvér z inej dostupnej partície - OTA / FACTOR</w:t>
      </w:r>
      <w:r w:rsidR="00894325">
        <w:t>Y</w:t>
      </w:r>
      <w:r w:rsidRPr="004B4C60">
        <w:t>. Ak sa nepodarí spustiť firmvér ani jednej z</w:t>
      </w:r>
      <w:r w:rsidR="00E02FA0">
        <w:t> </w:t>
      </w:r>
      <w:r w:rsidRPr="004B4C60">
        <w:t xml:space="preserve">dostupných partícii, </w:t>
      </w:r>
      <w:proofErr w:type="spellStart"/>
      <w:r w:rsidRPr="004B4C60">
        <w:t>bootovací</w:t>
      </w:r>
      <w:proofErr w:type="spellEnd"/>
      <w:r w:rsidRPr="004B4C60">
        <w:t xml:space="preserve"> proces sa ukončí a </w:t>
      </w:r>
      <w:proofErr w:type="spellStart"/>
      <w:r w:rsidRPr="004B4C60">
        <w:t>mikrokontróler</w:t>
      </w:r>
      <w:proofErr w:type="spellEnd"/>
      <w:r w:rsidRPr="004B4C60">
        <w:t xml:space="preserve"> nenabootuje firmvér</w:t>
      </w:r>
      <w:r w:rsidR="00703A86">
        <w:t>, vykonáva cyklický reštart a opakuje pokus o bootovanie</w:t>
      </w:r>
      <w:r w:rsidRPr="004B4C60">
        <w:t>.</w:t>
      </w:r>
      <w:r w:rsidR="00437F8D">
        <w:t xml:space="preserve"> </w:t>
      </w:r>
      <w:r w:rsidR="00703A86">
        <w:t>Na Obr.</w:t>
      </w:r>
      <w:r w:rsidR="004772B6">
        <w:t xml:space="preserve"> 17</w:t>
      </w:r>
      <w:r w:rsidR="00703A86">
        <w:t xml:space="preserve"> je prípad nenabootovania firmvéru ani z jednej dostupnej aplikačnej partície.</w:t>
      </w:r>
    </w:p>
    <w:p w14:paraId="6DCCD602" w14:textId="77777777" w:rsidR="004772B6" w:rsidRDefault="00703A86" w:rsidP="004772B6">
      <w:pPr>
        <w:keepNext/>
        <w:jc w:val="center"/>
      </w:pPr>
      <w:r>
        <w:rPr>
          <w:noProof/>
        </w:rPr>
        <w:drawing>
          <wp:inline distT="0" distB="0" distL="0" distR="0" wp14:anchorId="07E164E3" wp14:editId="6A1ACF85">
            <wp:extent cx="3829050" cy="1934678"/>
            <wp:effectExtent l="0" t="0" r="0" b="889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672" cy="194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98D8" w14:textId="3B9633AE" w:rsidR="00703A86" w:rsidRDefault="004772B6" w:rsidP="004772B6">
      <w:pPr>
        <w:pStyle w:val="Popis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noProof/>
        </w:rPr>
        <w:t xml:space="preserve"> Nenabootovaný firmvér ani z jednej aplikačnej partície</w:t>
      </w:r>
    </w:p>
    <w:p w14:paraId="3D5B1F23" w14:textId="37AAE04A" w:rsidR="004B4C60" w:rsidRDefault="00703A86" w:rsidP="004B4C60">
      <w:pPr>
        <w:jc w:val="both"/>
      </w:pPr>
      <w:r>
        <w:t>P</w:t>
      </w:r>
      <w:r w:rsidR="00437F8D">
        <w:t>rípad</w:t>
      </w:r>
      <w:r>
        <w:t>, kedy nie je overený digitálny podpis firmvéru z príznakovej partície – FACTORY (ofset 0x20000)</w:t>
      </w:r>
      <w:r w:rsidR="00437F8D">
        <w:t xml:space="preserve"> je ukázaný na výpise UART monitora na Obr.</w:t>
      </w:r>
      <w:r w:rsidR="00206B60">
        <w:t xml:space="preserve"> 1</w:t>
      </w:r>
      <w:r w:rsidR="004772B6">
        <w:t>8</w:t>
      </w:r>
      <w:r w:rsidR="00437F8D">
        <w:t xml:space="preserve">. </w:t>
      </w:r>
      <w:proofErr w:type="spellStart"/>
      <w:r w:rsidR="00437F8D">
        <w:t>Bootloader</w:t>
      </w:r>
      <w:proofErr w:type="spellEnd"/>
      <w:r w:rsidR="00437F8D">
        <w:t xml:space="preserve"> následne bootuje firmvér z OTA_</w:t>
      </w:r>
      <w:r w:rsidR="00894325">
        <w:t>0</w:t>
      </w:r>
      <w:r w:rsidR="00437F8D">
        <w:t xml:space="preserve"> partície</w:t>
      </w:r>
      <w:r w:rsidR="002854F7">
        <w:t xml:space="preserve"> (ofset 0x120000)</w:t>
      </w:r>
      <w:r w:rsidR="00437F8D">
        <w:t>, kde digitálny podpis overí a zavedie firmvér do RAM pamäte.</w:t>
      </w:r>
      <w:r>
        <w:t xml:space="preserve"> Existujúci príznak v OTA_DATA partícii nie je prepísaný. Po reštarte </w:t>
      </w:r>
      <w:proofErr w:type="spellStart"/>
      <w:r>
        <w:t>mikrokontroléru</w:t>
      </w:r>
      <w:proofErr w:type="spellEnd"/>
      <w:r>
        <w:t xml:space="preserve"> ESP32 bude v procese bootovania prioritne bootovaný ako prvý firmvér znova z partície FACTORY</w:t>
      </w:r>
      <w:r w:rsidR="004772B6">
        <w:t>, kde digitálny podpis overený nebol</w:t>
      </w:r>
      <w:r>
        <w:t>.</w:t>
      </w:r>
    </w:p>
    <w:p w14:paraId="4C5FFC58" w14:textId="77777777" w:rsidR="00437F8D" w:rsidRDefault="00437F8D" w:rsidP="00437F8D">
      <w:pPr>
        <w:keepNext/>
        <w:jc w:val="center"/>
      </w:pPr>
      <w:r>
        <w:rPr>
          <w:noProof/>
        </w:rPr>
        <w:drawing>
          <wp:inline distT="0" distB="0" distL="0" distR="0" wp14:anchorId="6A87C9E2" wp14:editId="67BD32E0">
            <wp:extent cx="5579745" cy="2465070"/>
            <wp:effectExtent l="0" t="0" r="1905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100000"/>
                              </a14:imgEffect>
                              <a14:imgEffect>
                                <a14:brightnessContrast bright="-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48000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2129805C" w14:textId="49F7FB71" w:rsidR="00437F8D" w:rsidRDefault="00437F8D" w:rsidP="00437F8D">
      <w:pPr>
        <w:pStyle w:val="Popis"/>
      </w:pPr>
      <w:bookmarkStart w:id="45" w:name="_Toc69661037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18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="00D3248C">
        <w:rPr>
          <w:noProof/>
        </w:rPr>
        <w:t>Neúspešné overeni</w:t>
      </w:r>
      <w:bookmarkEnd w:id="45"/>
      <w:r w:rsidR="004772B6">
        <w:rPr>
          <w:noProof/>
        </w:rPr>
        <w:t>e dig. podpisu jednej z partícii</w:t>
      </w:r>
    </w:p>
    <w:p w14:paraId="35103C2F" w14:textId="35C1B8FB" w:rsidR="004B4C60" w:rsidRPr="00634ED8" w:rsidRDefault="004B4C60" w:rsidP="004B4C60">
      <w:pPr>
        <w:pStyle w:val="2Nadpis"/>
        <w:rPr>
          <w:rFonts w:cstheme="majorHAnsi"/>
        </w:rPr>
      </w:pPr>
      <w:bookmarkStart w:id="46" w:name="_Toc69660973"/>
      <w:proofErr w:type="spellStart"/>
      <w:r w:rsidRPr="00634ED8">
        <w:rPr>
          <w:rFonts w:cstheme="majorHAnsi"/>
        </w:rPr>
        <w:lastRenderedPageBreak/>
        <w:t>Secure</w:t>
      </w:r>
      <w:proofErr w:type="spellEnd"/>
      <w:r w:rsidRPr="00634ED8">
        <w:rPr>
          <w:rFonts w:cstheme="majorHAnsi"/>
        </w:rPr>
        <w:t xml:space="preserve"> </w:t>
      </w:r>
      <w:proofErr w:type="spellStart"/>
      <w:r w:rsidRPr="00634ED8">
        <w:rPr>
          <w:rFonts w:cstheme="majorHAnsi"/>
        </w:rPr>
        <w:t>Boot</w:t>
      </w:r>
      <w:proofErr w:type="spellEnd"/>
      <w:r w:rsidRPr="00634ED8">
        <w:rPr>
          <w:rFonts w:cstheme="majorHAnsi"/>
        </w:rPr>
        <w:t xml:space="preserve"> v ESP-IDF</w:t>
      </w:r>
      <w:bookmarkEnd w:id="46"/>
    </w:p>
    <w:p w14:paraId="720EA18E" w14:textId="681978FD" w:rsidR="009E3BFD" w:rsidRDefault="004B4C60" w:rsidP="004B4C60">
      <w:pPr>
        <w:jc w:val="both"/>
      </w:pPr>
      <w:r w:rsidRPr="004B4C60">
        <w:t xml:space="preserve">Metóda zabezpečenia </w:t>
      </w:r>
      <w:proofErr w:type="spellStart"/>
      <w:r w:rsidRPr="004B4C60">
        <w:t>Bootloadera</w:t>
      </w:r>
      <w:proofErr w:type="spellEnd"/>
      <w:r w:rsidRPr="004B4C60">
        <w:t xml:space="preserve"> a </w:t>
      </w:r>
      <w:proofErr w:type="spellStart"/>
      <w:r w:rsidRPr="004B4C60">
        <w:t>bootovacieho</w:t>
      </w:r>
      <w:proofErr w:type="spellEnd"/>
      <w:r w:rsidRPr="004B4C60">
        <w:t xml:space="preserve"> procesu [</w:t>
      </w:r>
      <w:r w:rsidR="00254441">
        <w:t>40</w:t>
      </w:r>
      <w:r w:rsidRPr="004B4C60">
        <w:t xml:space="preserve">].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Pr="004B4C60">
        <w:t xml:space="preserve"> kombinuje metódu digitálneho podpisu firmvéru a jeho overenia </w:t>
      </w:r>
      <w:r w:rsidR="00E13A56">
        <w:t xml:space="preserve">softvérovým </w:t>
      </w:r>
      <w:proofErr w:type="spellStart"/>
      <w:r w:rsidRPr="004B4C60">
        <w:t>Bootloaderom</w:t>
      </w:r>
      <w:proofErr w:type="spellEnd"/>
      <w:r w:rsidR="00E13A56">
        <w:t xml:space="preserve"> obsiahnutom vo </w:t>
      </w:r>
      <w:proofErr w:type="spellStart"/>
      <w:r w:rsidR="00E13A56">
        <w:t>flash</w:t>
      </w:r>
      <w:proofErr w:type="spellEnd"/>
      <w:r w:rsidR="00E13A56">
        <w:t xml:space="preserve"> pamäti</w:t>
      </w:r>
      <w:r w:rsidRPr="004B4C60">
        <w:t xml:space="preserve"> </w:t>
      </w:r>
      <w:r w:rsidR="002B5315">
        <w:t>v procese bootovania a priamo v procese aktualizácie pre akciu</w:t>
      </w:r>
      <w:r w:rsidRPr="004B4C60">
        <w:t xml:space="preserve"> </w:t>
      </w:r>
      <w:r w:rsidR="00755AD3">
        <w:t>„</w:t>
      </w:r>
      <w:r w:rsidRPr="004B4C60">
        <w:t>ON_UPDATE</w:t>
      </w:r>
      <w:r w:rsidR="00755AD3">
        <w:t>“</w:t>
      </w:r>
      <w:r w:rsidRPr="004B4C60">
        <w:t xml:space="preserve">. Zároveň je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Pr="004B4C60">
        <w:t xml:space="preserve"> rozšírený o funkcionalitu overenia softvérového </w:t>
      </w:r>
      <w:proofErr w:type="spellStart"/>
      <w:r w:rsidRPr="004B4C60">
        <w:t>Bootloadera</w:t>
      </w:r>
      <w:proofErr w:type="spellEnd"/>
      <w:r w:rsidR="002B5315">
        <w:t xml:space="preserve"> na začiatku </w:t>
      </w:r>
      <w:proofErr w:type="spellStart"/>
      <w:r w:rsidR="002B5315">
        <w:t>bootovacieho</w:t>
      </w:r>
      <w:proofErr w:type="spellEnd"/>
      <w:r w:rsidR="002B5315">
        <w:t xml:space="preserve"> procesu</w:t>
      </w:r>
      <w:r w:rsidRPr="004B4C60">
        <w:t>, ktorú obsluhuje hardvérový</w:t>
      </w:r>
      <w:r w:rsidR="004772B6">
        <w:t xml:space="preserve"> </w:t>
      </w:r>
      <w:proofErr w:type="spellStart"/>
      <w:r w:rsidRPr="004B4C60">
        <w:t>Bootloader</w:t>
      </w:r>
      <w:proofErr w:type="spellEnd"/>
      <w:r w:rsidRPr="004B4C60">
        <w:t xml:space="preserve"> (</w:t>
      </w:r>
      <w:proofErr w:type="spellStart"/>
      <w:r w:rsidR="009E3BFD">
        <w:t>First-Stage</w:t>
      </w:r>
      <w:proofErr w:type="spellEnd"/>
      <w:r w:rsidR="009E3BFD">
        <w:t xml:space="preserve"> </w:t>
      </w:r>
      <w:proofErr w:type="spellStart"/>
      <w:r w:rsidRPr="004B4C60">
        <w:t>Bootloader</w:t>
      </w:r>
      <w:proofErr w:type="spellEnd"/>
      <w:r w:rsidR="002B5315">
        <w:t>)</w:t>
      </w:r>
      <w:r w:rsidR="004772B6">
        <w:t xml:space="preserve"> uložený v ROM pamäti</w:t>
      </w:r>
      <w:r w:rsidRPr="004B4C60">
        <w:t xml:space="preserve">. </w:t>
      </w:r>
    </w:p>
    <w:p w14:paraId="4BBB451F" w14:textId="3B4144C2" w:rsidR="002B5315" w:rsidRDefault="004B4C60" w:rsidP="004B4C60">
      <w:pPr>
        <w:jc w:val="both"/>
      </w:pPr>
      <w:r w:rsidRPr="004B4C60">
        <w:t>V princípe ide o</w:t>
      </w:r>
      <w:r w:rsidR="00BE4C5B">
        <w:t> porovnanie referenčného odtlačku a aktuálne vypočítaného</w:t>
      </w:r>
      <w:r w:rsidR="000919B9">
        <w:t xml:space="preserve"> </w:t>
      </w:r>
      <w:r w:rsidRPr="004B4C60">
        <w:t>odtlačku</w:t>
      </w:r>
      <w:r w:rsidR="000919B9">
        <w:t xml:space="preserve"> </w:t>
      </w:r>
      <w:r w:rsidR="008A37F1">
        <w:t xml:space="preserve">obrazu </w:t>
      </w:r>
      <w:r w:rsidRPr="004B4C60">
        <w:t xml:space="preserve">softvérového </w:t>
      </w:r>
      <w:proofErr w:type="spellStart"/>
      <w:r w:rsidRPr="004B4C60">
        <w:t>Bootloadera</w:t>
      </w:r>
      <w:proofErr w:type="spellEnd"/>
      <w:r w:rsidR="002B5315">
        <w:t xml:space="preserve">, ktorý je </w:t>
      </w:r>
      <w:r w:rsidR="000919B9">
        <w:t>zapísaný vo</w:t>
      </w:r>
      <w:r w:rsidR="002B5315">
        <w:t xml:space="preserve"> </w:t>
      </w:r>
      <w:proofErr w:type="spellStart"/>
      <w:r w:rsidR="002B5315">
        <w:t>f</w:t>
      </w:r>
      <w:r w:rsidR="000919B9">
        <w:t>l</w:t>
      </w:r>
      <w:r w:rsidR="002B5315">
        <w:t>ash</w:t>
      </w:r>
      <w:proofErr w:type="spellEnd"/>
      <w:r w:rsidR="002B5315">
        <w:t xml:space="preserve"> pamäti na preddefinovaný ofset 0x1000 </w:t>
      </w:r>
      <w:r w:rsidRPr="004B4C60">
        <w:t xml:space="preserve">s využitím </w:t>
      </w:r>
      <w:r w:rsidR="002B5315">
        <w:t>AES</w:t>
      </w:r>
      <w:r w:rsidRPr="004B4C60">
        <w:t xml:space="preserve"> </w:t>
      </w:r>
      <w:r w:rsidR="000919B9">
        <w:t xml:space="preserve">šifrovacieho </w:t>
      </w:r>
      <w:r w:rsidRPr="004B4C60">
        <w:t>kľúča</w:t>
      </w:r>
      <w:r w:rsidR="00B978AF">
        <w:t xml:space="preserve"> s dĺžkou 256 bitov</w:t>
      </w:r>
      <w:r w:rsidR="000919B9">
        <w:t>. Kľúč je symetrický, využíva sa však iba na proces šifrovania.</w:t>
      </w:r>
      <w:r w:rsidRPr="004B4C60">
        <w:t xml:space="preserve"> </w:t>
      </w:r>
      <w:r w:rsidR="000919B9">
        <w:t xml:space="preserve">AES kľúč </w:t>
      </w:r>
      <w:r w:rsidRPr="004B4C60">
        <w:t xml:space="preserve">je uložený v </w:t>
      </w:r>
      <w:proofErr w:type="spellStart"/>
      <w:r w:rsidRPr="004B4C60">
        <w:t>jednorázovo</w:t>
      </w:r>
      <w:proofErr w:type="spellEnd"/>
      <w:r w:rsidRPr="004B4C60">
        <w:t xml:space="preserve"> programovateľnej pamäti </w:t>
      </w:r>
      <w:proofErr w:type="spellStart"/>
      <w:r w:rsidRPr="004B4C60">
        <w:t>eFuse</w:t>
      </w:r>
      <w:proofErr w:type="spellEnd"/>
      <w:r w:rsidRPr="004B4C60">
        <w:t xml:space="preserve"> BLK2</w:t>
      </w:r>
      <w:r w:rsidR="00747424">
        <w:t xml:space="preserve"> s veľkosťou 256 bitov</w:t>
      </w:r>
      <w:r w:rsidR="000919B9">
        <w:t>, odkiaľ ho nie je možné softvérovo prečítať / prepísať</w:t>
      </w:r>
      <w:r w:rsidRPr="004B4C60">
        <w:t>.</w:t>
      </w:r>
      <w:r w:rsidR="002B5315">
        <w:t xml:space="preserve"> </w:t>
      </w:r>
      <w:r w:rsidRPr="004B4C60">
        <w:t xml:space="preserve">Cieľom výpočtu odtlačku a následného overenia je kontrola, že je softvérový </w:t>
      </w:r>
      <w:proofErr w:type="spellStart"/>
      <w:r w:rsidRPr="004B4C60">
        <w:t>Bootloader</w:t>
      </w:r>
      <w:proofErr w:type="spellEnd"/>
      <w:r w:rsidRPr="004B4C60">
        <w:t xml:space="preserve"> </w:t>
      </w:r>
      <w:r w:rsidR="002B5315">
        <w:t xml:space="preserve">vo </w:t>
      </w:r>
      <w:proofErr w:type="spellStart"/>
      <w:r w:rsidR="002B5315">
        <w:t>flash</w:t>
      </w:r>
      <w:proofErr w:type="spellEnd"/>
      <w:r w:rsidR="002B5315">
        <w:t xml:space="preserve"> pamäti </w:t>
      </w:r>
      <w:r w:rsidR="00BE4C5B">
        <w:t>dôveryhodný</w:t>
      </w:r>
      <w:r w:rsidRPr="004B4C60">
        <w:t xml:space="preserve"> a zhoduje sa s odtlačkom, ktorý je ako referenčný uložený vo </w:t>
      </w:r>
      <w:proofErr w:type="spellStart"/>
      <w:r w:rsidRPr="004B4C60">
        <w:t>flash</w:t>
      </w:r>
      <w:proofErr w:type="spellEnd"/>
      <w:r w:rsidRPr="004B4C60">
        <w:t xml:space="preserve"> pamäti na preddefinovanom ofsete 0x0. </w:t>
      </w:r>
    </w:p>
    <w:p w14:paraId="28C89A30" w14:textId="77777777" w:rsidR="00BE4C5B" w:rsidRDefault="004B4C60" w:rsidP="004B4C60">
      <w:pPr>
        <w:jc w:val="both"/>
      </w:pPr>
      <w:r w:rsidRPr="004B4C60">
        <w:t xml:space="preserve">Zaručuje tak, že </w:t>
      </w:r>
      <w:proofErr w:type="spellStart"/>
      <w:r w:rsidRPr="004B4C60">
        <w:t>Bootloader</w:t>
      </w:r>
      <w:proofErr w:type="spellEnd"/>
      <w:r w:rsidRPr="004B4C60">
        <w:t xml:space="preserve"> uložený vo </w:t>
      </w:r>
      <w:proofErr w:type="spellStart"/>
      <w:r w:rsidRPr="004B4C60">
        <w:t>flash</w:t>
      </w:r>
      <w:proofErr w:type="spellEnd"/>
      <w:r w:rsidRPr="004B4C60">
        <w:t xml:space="preserve"> pamäti </w:t>
      </w:r>
      <w:r w:rsidR="002B5315">
        <w:t>je od dôveryhodného vydavateľa</w:t>
      </w:r>
      <w:r w:rsidRPr="004B4C60">
        <w:t>,</w:t>
      </w:r>
      <w:r w:rsidR="002B5315">
        <w:t xml:space="preserve"> ktorý dokázal pre tento </w:t>
      </w:r>
      <w:proofErr w:type="spellStart"/>
      <w:r w:rsidR="002B5315">
        <w:t>Bootloader</w:t>
      </w:r>
      <w:proofErr w:type="spellEnd"/>
      <w:r w:rsidR="002B5315">
        <w:t xml:space="preserve"> vytvoriť aj odtlačok s</w:t>
      </w:r>
      <w:r w:rsidR="00BE4C5B">
        <w:t xml:space="preserve"> využitím </w:t>
      </w:r>
      <w:r w:rsidR="002B5315">
        <w:t>referenčn</w:t>
      </w:r>
      <w:r w:rsidR="00BE4C5B">
        <w:t>ého</w:t>
      </w:r>
      <w:r w:rsidR="002B5315">
        <w:t xml:space="preserve"> AES šifrov</w:t>
      </w:r>
      <w:r w:rsidR="00BE4C5B">
        <w:t>acieho</w:t>
      </w:r>
      <w:r w:rsidR="002B5315">
        <w:t xml:space="preserve"> kľúč</w:t>
      </w:r>
      <w:r w:rsidR="00BE4C5B">
        <w:t>a (rovnaký je zapísaný v </w:t>
      </w:r>
      <w:proofErr w:type="spellStart"/>
      <w:r w:rsidR="00BE4C5B">
        <w:t>eFuse</w:t>
      </w:r>
      <w:proofErr w:type="spellEnd"/>
      <w:r w:rsidR="00BE4C5B">
        <w:t xml:space="preserve"> BLK2)</w:t>
      </w:r>
      <w:r w:rsidR="002B5315">
        <w:t>,</w:t>
      </w:r>
      <w:r w:rsidR="000919B9">
        <w:t xml:space="preserve"> ktorý má uschovaný.</w:t>
      </w:r>
      <w:r w:rsidR="002B5315">
        <w:t xml:space="preserve"> Ak by </w:t>
      </w:r>
      <w:proofErr w:type="spellStart"/>
      <w:r w:rsidR="002B5315">
        <w:t>Secure</w:t>
      </w:r>
      <w:proofErr w:type="spellEnd"/>
      <w:r w:rsidR="002B5315">
        <w:t xml:space="preserve"> </w:t>
      </w:r>
      <w:proofErr w:type="spellStart"/>
      <w:r w:rsidR="002B5315">
        <w:t>Boot</w:t>
      </w:r>
      <w:proofErr w:type="spellEnd"/>
      <w:r w:rsidR="002B5315">
        <w:t xml:space="preserve"> funkcionalita nebola implementovaná, </w:t>
      </w:r>
      <w:r w:rsidRPr="004B4C60">
        <w:t xml:space="preserve">mohlo </w:t>
      </w:r>
      <w:r w:rsidR="002B5315">
        <w:t xml:space="preserve">by </w:t>
      </w:r>
      <w:r w:rsidRPr="004B4C60">
        <w:t>mať za následok spúšťanie neovereného firmvéru</w:t>
      </w:r>
      <w:r w:rsidR="002B5315">
        <w:t xml:space="preserve">, ktorý by mohol podvrhnúť útočník, spoločne s upraveným </w:t>
      </w:r>
      <w:proofErr w:type="spellStart"/>
      <w:r w:rsidR="002B5315">
        <w:t>Bootloaderom</w:t>
      </w:r>
      <w:proofErr w:type="spellEnd"/>
      <w:r w:rsidR="002B5315">
        <w:t>, ktorý by ignoroval digitálny podpis firmvéru</w:t>
      </w:r>
      <w:r w:rsidRPr="004B4C60">
        <w:t xml:space="preserve">. </w:t>
      </w:r>
    </w:p>
    <w:p w14:paraId="075C5847" w14:textId="09961DE4" w:rsidR="00BE4C5B" w:rsidRDefault="004B4C60" w:rsidP="004B4C60">
      <w:pPr>
        <w:jc w:val="both"/>
      </w:pP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Pr="004B4C60">
        <w:t xml:space="preserve"> je možné zapnúť cez </w:t>
      </w:r>
      <w:r w:rsidR="00BE4C5B">
        <w:t xml:space="preserve">konfiguračné menu - </w:t>
      </w:r>
      <w:proofErr w:type="spellStart"/>
      <w:r w:rsidRPr="004B4C60">
        <w:t>Menuconfig</w:t>
      </w:r>
      <w:proofErr w:type="spellEnd"/>
      <w:r w:rsidRPr="004B4C60">
        <w:t xml:space="preserve"> v </w:t>
      </w:r>
      <w:proofErr w:type="spellStart"/>
      <w:r w:rsidR="000919B9">
        <w:t>podmenu</w:t>
      </w:r>
      <w:proofErr w:type="spellEnd"/>
      <w:r w:rsidRPr="004B4C60">
        <w:t xml:space="preserve"> </w:t>
      </w:r>
      <w:r w:rsidR="00B376A7">
        <w:t>„</w:t>
      </w:r>
      <w:proofErr w:type="spellStart"/>
      <w:r w:rsidRPr="004B4C60">
        <w:t>Security</w:t>
      </w:r>
      <w:proofErr w:type="spellEnd"/>
      <w:r w:rsidRPr="004B4C60">
        <w:t xml:space="preserve"> </w:t>
      </w:r>
      <w:proofErr w:type="spellStart"/>
      <w:r w:rsidRPr="004B4C60">
        <w:t>Features</w:t>
      </w:r>
      <w:proofErr w:type="spellEnd"/>
      <w:r w:rsidR="00B376A7">
        <w:t>“</w:t>
      </w:r>
      <w:r w:rsidRPr="004B4C60">
        <w:t xml:space="preserve">. </w:t>
      </w:r>
      <w:r w:rsidR="00D3248C">
        <w:t xml:space="preserve">Neúspešné overenie </w:t>
      </w:r>
      <w:proofErr w:type="spellStart"/>
      <w:r w:rsidR="00D3248C">
        <w:t>Bootloadera</w:t>
      </w:r>
      <w:proofErr w:type="spellEnd"/>
      <w:r w:rsidR="00D3248C">
        <w:t xml:space="preserve"> môže byť spôsobené aj chýbajúcim </w:t>
      </w:r>
      <w:r w:rsidR="000919B9">
        <w:t>odtlačkom</w:t>
      </w:r>
      <w:r w:rsidR="00D3248C">
        <w:t xml:space="preserve"> na očakávanom ofsete 0x0</w:t>
      </w:r>
      <w:r w:rsidR="002B5315">
        <w:t xml:space="preserve"> vo </w:t>
      </w:r>
      <w:proofErr w:type="spellStart"/>
      <w:r w:rsidR="002B5315">
        <w:t>flash</w:t>
      </w:r>
      <w:proofErr w:type="spellEnd"/>
      <w:r w:rsidR="002B5315">
        <w:t xml:space="preserve"> pamäti</w:t>
      </w:r>
      <w:r w:rsidR="00D3248C">
        <w:t>.</w:t>
      </w:r>
      <w:r w:rsidR="00BE4C5B">
        <w:t xml:space="preserve"> </w:t>
      </w:r>
      <w:r w:rsidR="002B5315">
        <w:t xml:space="preserve">Celý proces </w:t>
      </w:r>
      <w:proofErr w:type="spellStart"/>
      <w:r w:rsidR="002B5315">
        <w:t>Secure</w:t>
      </w:r>
      <w:proofErr w:type="spellEnd"/>
      <w:r w:rsidR="002B5315">
        <w:t xml:space="preserve"> </w:t>
      </w:r>
      <w:proofErr w:type="spellStart"/>
      <w:r w:rsidR="002B5315">
        <w:t>Boot</w:t>
      </w:r>
      <w:proofErr w:type="spellEnd"/>
      <w:r w:rsidR="002B5315">
        <w:t xml:space="preserve"> využíva </w:t>
      </w:r>
      <w:proofErr w:type="spellStart"/>
      <w:r w:rsidR="00E454AE">
        <w:t>Chain</w:t>
      </w:r>
      <w:proofErr w:type="spellEnd"/>
      <w:r w:rsidR="00E454AE">
        <w:t xml:space="preserve"> of Trust – reťaz dôvernosti</w:t>
      </w:r>
      <w:r w:rsidR="0031445B">
        <w:t xml:space="preserve">. Pokým nie je overený </w:t>
      </w:r>
      <w:r w:rsidR="00B978AF">
        <w:t xml:space="preserve">softvérový </w:t>
      </w:r>
      <w:proofErr w:type="spellStart"/>
      <w:r w:rsidR="0031445B">
        <w:t>Bootloader</w:t>
      </w:r>
      <w:proofErr w:type="spellEnd"/>
      <w:r w:rsidR="0031445B">
        <w:t xml:space="preserve">, </w:t>
      </w:r>
      <w:r w:rsidR="00E454AE">
        <w:t xml:space="preserve">nevykoná sa </w:t>
      </w:r>
      <w:r w:rsidR="0031445B">
        <w:t>bootovanie firmvéru</w:t>
      </w:r>
      <w:r w:rsidR="002B5315">
        <w:t>, ani overenie jeho digitálneho podpisu</w:t>
      </w:r>
      <w:r w:rsidR="00E454AE">
        <w:t>.</w:t>
      </w:r>
      <w:r w:rsidR="002854F7">
        <w:t xml:space="preserve"> </w:t>
      </w:r>
    </w:p>
    <w:p w14:paraId="7801520F" w14:textId="23316C4B" w:rsidR="0031445B" w:rsidRDefault="002854F7" w:rsidP="004B4C60">
      <w:pPr>
        <w:jc w:val="both"/>
      </w:pPr>
      <w:r>
        <w:t xml:space="preserve">Neúspešné overenie </w:t>
      </w:r>
      <w:r w:rsidR="00206B60">
        <w:t xml:space="preserve">softvérového </w:t>
      </w:r>
      <w:proofErr w:type="spellStart"/>
      <w:r>
        <w:t>Bootloadera</w:t>
      </w:r>
      <w:proofErr w:type="spellEnd"/>
      <w:r>
        <w:t xml:space="preserve"> je ukázané výstupe UART monitora na Obr. </w:t>
      </w:r>
      <w:r w:rsidR="00206B60">
        <w:t>1</w:t>
      </w:r>
      <w:r w:rsidR="004772B6">
        <w:t>9</w:t>
      </w:r>
      <w:r>
        <w:t xml:space="preserve">. </w:t>
      </w:r>
      <w:proofErr w:type="spellStart"/>
      <w:r w:rsidR="002B5315">
        <w:t>Mikrokontróler</w:t>
      </w:r>
      <w:proofErr w:type="spellEnd"/>
      <w:r w:rsidR="002B5315">
        <w:t xml:space="preserve"> </w:t>
      </w:r>
      <w:r>
        <w:t>ESP32 sa reštartuje v nekonečnej slučke</w:t>
      </w:r>
      <w:r w:rsidR="00BE4C5B">
        <w:t xml:space="preserve"> a vypisuje cyklický výpis o neúspešnom overení </w:t>
      </w:r>
      <w:proofErr w:type="spellStart"/>
      <w:r w:rsidR="00BE4C5B">
        <w:t>Bootloadera</w:t>
      </w:r>
      <w:proofErr w:type="spellEnd"/>
      <w:r w:rsidR="00BE4C5B">
        <w:t>. N</w:t>
      </w:r>
      <w:r>
        <w:t>evykoná sa pokus o bootovanie firmvéru z dostupných partícii</w:t>
      </w:r>
      <w:r w:rsidR="000A0DED">
        <w:t xml:space="preserve">, nakoľko softvérový </w:t>
      </w:r>
      <w:proofErr w:type="spellStart"/>
      <w:r w:rsidR="000A0DED">
        <w:t>Bootloader</w:t>
      </w:r>
      <w:proofErr w:type="spellEnd"/>
      <w:r w:rsidR="000A0DED">
        <w:t xml:space="preserve"> nebol overený</w:t>
      </w:r>
      <w:r w:rsidR="002B5315">
        <w:t xml:space="preserve"> hardvérovým</w:t>
      </w:r>
      <w:r w:rsidR="004772B6">
        <w:t xml:space="preserve"> </w:t>
      </w:r>
      <w:proofErr w:type="spellStart"/>
      <w:r w:rsidR="004772B6">
        <w:t>Bootloaderom</w:t>
      </w:r>
      <w:proofErr w:type="spellEnd"/>
      <w:r w:rsidR="004772B6">
        <w:t>, nie je splnený predpoklad pre bootovanie firmvéru</w:t>
      </w:r>
      <w:r w:rsidR="00BE4C5B">
        <w:t>.</w:t>
      </w:r>
    </w:p>
    <w:p w14:paraId="3593F4AA" w14:textId="77777777" w:rsidR="002854F7" w:rsidRDefault="002854F7" w:rsidP="002854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0BB85F" wp14:editId="1B075124">
            <wp:extent cx="3889989" cy="180975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46" cy="18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CE59" w14:textId="1CCCD3D6" w:rsidR="002854F7" w:rsidRDefault="002854F7" w:rsidP="002854F7">
      <w:pPr>
        <w:pStyle w:val="Popis"/>
      </w:pPr>
      <w:bookmarkStart w:id="47" w:name="_Toc69661038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19</w:t>
      </w:r>
      <w:r w:rsidR="002C72D2">
        <w:rPr>
          <w:noProof/>
        </w:rPr>
        <w:fldChar w:fldCharType="end"/>
      </w:r>
      <w:r>
        <w:rPr>
          <w:noProof/>
        </w:rPr>
        <w:t xml:space="preserve"> Secure Boot - neoverený softvérový Bootloader</w:t>
      </w:r>
      <w:r w:rsidR="00D64186">
        <w:rPr>
          <w:noProof/>
        </w:rPr>
        <w:t>, zakázaná fáza bootovania</w:t>
      </w:r>
      <w:bookmarkEnd w:id="47"/>
    </w:p>
    <w:p w14:paraId="2B7331ED" w14:textId="7BD30852" w:rsidR="002B5315" w:rsidRDefault="004B4C60" w:rsidP="004B4C60">
      <w:pPr>
        <w:jc w:val="both"/>
      </w:pPr>
      <w:r w:rsidRPr="004B4C60">
        <w:t xml:space="preserve">Z pohľadu prevádzky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Bootu</w:t>
      </w:r>
      <w:proofErr w:type="spellEnd"/>
      <w:r w:rsidRPr="004B4C60">
        <w:t xml:space="preserve"> je možné zvoliť si jednu z jeho dvoch implementácii </w:t>
      </w:r>
      <w:r w:rsidR="000D626F">
        <w:t>–</w:t>
      </w:r>
      <w:r w:rsidRPr="004B4C60">
        <w:t xml:space="preserve"> </w:t>
      </w:r>
      <w:r w:rsidR="000D626F">
        <w:t>„</w:t>
      </w:r>
      <w:r w:rsidRPr="004B4C60">
        <w:t>Re-</w:t>
      </w:r>
      <w:proofErr w:type="spellStart"/>
      <w:r w:rsidRPr="004B4C60">
        <w:t>flashable</w:t>
      </w:r>
      <w:proofErr w:type="spellEnd"/>
      <w:r w:rsidR="000D626F">
        <w:t>“</w:t>
      </w:r>
      <w:r w:rsidRPr="004B4C60">
        <w:t xml:space="preserve">, ktorá je vhodná pre vývoj aplikácii a umožňuje nahrávať </w:t>
      </w:r>
      <w:r w:rsidR="00BE4C5B">
        <w:t xml:space="preserve">AES </w:t>
      </w:r>
      <w:r w:rsidR="000D626F">
        <w:t xml:space="preserve">šifrovací kľúč pre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="000D626F">
        <w:t xml:space="preserve"> </w:t>
      </w:r>
      <w:r w:rsidRPr="004B4C60">
        <w:t xml:space="preserve">viackrát do určitej časti </w:t>
      </w:r>
      <w:proofErr w:type="spellStart"/>
      <w:r w:rsidRPr="004B4C60">
        <w:t>flash</w:t>
      </w:r>
      <w:proofErr w:type="spellEnd"/>
      <w:r w:rsidRPr="004B4C60">
        <w:t xml:space="preserve"> pamäte</w:t>
      </w:r>
      <w:r w:rsidR="002B5315">
        <w:t>.</w:t>
      </w:r>
      <w:r w:rsidRPr="004B4C60">
        <w:t xml:space="preserve"> </w:t>
      </w:r>
      <w:r w:rsidR="002B5315">
        <w:t>T</w:t>
      </w:r>
      <w:r w:rsidRPr="004B4C60">
        <w:t>ento režim nie je vhodný pre produkčné - finálne aplikácie</w:t>
      </w:r>
      <w:r w:rsidR="002B5315">
        <w:t xml:space="preserve">, nakoľko útočník dokáže získať kľúč po prečítaní </w:t>
      </w:r>
      <w:proofErr w:type="spellStart"/>
      <w:r w:rsidR="002B5315">
        <w:t>flash</w:t>
      </w:r>
      <w:proofErr w:type="spellEnd"/>
      <w:r w:rsidR="002B5315">
        <w:t xml:space="preserve"> pamäte, nakoľko nie je chránený</w:t>
      </w:r>
      <w:r w:rsidR="00BE4C5B">
        <w:t xml:space="preserve"> v </w:t>
      </w:r>
      <w:proofErr w:type="spellStart"/>
      <w:r w:rsidR="00BE4C5B">
        <w:t>eFuse</w:t>
      </w:r>
      <w:proofErr w:type="spellEnd"/>
      <w:r w:rsidR="00BE4C5B">
        <w:t xml:space="preserve">, kde môže ku kľúču pristupovať iba hardvér – </w:t>
      </w:r>
      <w:proofErr w:type="spellStart"/>
      <w:r w:rsidR="00BE4C5B">
        <w:t>Bootloader</w:t>
      </w:r>
      <w:proofErr w:type="spellEnd"/>
      <w:r w:rsidR="00BE4C5B">
        <w:t xml:space="preserve"> uložený v ROM pamäti</w:t>
      </w:r>
      <w:r w:rsidRPr="004B4C60">
        <w:t>.</w:t>
      </w:r>
      <w:r w:rsidR="0031445B">
        <w:t xml:space="preserve"> </w:t>
      </w:r>
    </w:p>
    <w:p w14:paraId="53F670E7" w14:textId="41951CE3" w:rsidR="002854F7" w:rsidRDefault="004B4C60" w:rsidP="004B4C60">
      <w:pPr>
        <w:jc w:val="both"/>
      </w:pPr>
      <w:r w:rsidRPr="004B4C60">
        <w:t xml:space="preserve">Druhou implementáciou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Bootu</w:t>
      </w:r>
      <w:proofErr w:type="spellEnd"/>
      <w:r w:rsidR="00BE4C5B">
        <w:t>, ktorú je možné použiť</w:t>
      </w:r>
      <w:r w:rsidRPr="004B4C60">
        <w:t xml:space="preserve"> je </w:t>
      </w:r>
      <w:r w:rsidR="000D626F">
        <w:t>„</w:t>
      </w:r>
      <w:proofErr w:type="spellStart"/>
      <w:r w:rsidRPr="004B4C60">
        <w:t>One-Time</w:t>
      </w:r>
      <w:proofErr w:type="spellEnd"/>
      <w:r w:rsidRPr="004B4C60">
        <w:t xml:space="preserve"> Flash</w:t>
      </w:r>
      <w:r w:rsidR="000D626F">
        <w:t>“</w:t>
      </w:r>
      <w:r w:rsidR="002B5315">
        <w:t>, ktorý je</w:t>
      </w:r>
      <w:r w:rsidRPr="004B4C60">
        <w:t xml:space="preserve"> vhodný pre produkčné aplikácie s</w:t>
      </w:r>
      <w:r w:rsidR="005C6FBE">
        <w:t> </w:t>
      </w:r>
      <w:r w:rsidRPr="004B4C60">
        <w:t>jednor</w:t>
      </w:r>
      <w:r w:rsidR="00BE4C5B">
        <w:t>a</w:t>
      </w:r>
      <w:r w:rsidRPr="004B4C60">
        <w:t xml:space="preserve">zovým zápisom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Pr="004B4C60">
        <w:t xml:space="preserve"> </w:t>
      </w:r>
      <w:r w:rsidR="002B5315">
        <w:t xml:space="preserve">AES </w:t>
      </w:r>
      <w:r w:rsidRPr="004B4C60">
        <w:t xml:space="preserve">šifrovacieho kľúča do </w:t>
      </w:r>
      <w:proofErr w:type="spellStart"/>
      <w:r w:rsidRPr="004B4C60">
        <w:t>eFuse</w:t>
      </w:r>
      <w:proofErr w:type="spellEnd"/>
      <w:r w:rsidRPr="004B4C60">
        <w:t xml:space="preserve"> BLK2</w:t>
      </w:r>
      <w:r w:rsidR="002B5315">
        <w:t>. Zároveň je použitie tejto funkcionality permanentné bez možnosti jej vypnutia v budúcnosti</w:t>
      </w:r>
      <w:r w:rsidRPr="004B4C60">
        <w:t xml:space="preserve">. </w:t>
      </w:r>
      <w:r w:rsidR="000919B9">
        <w:t>V </w:t>
      </w:r>
      <w:proofErr w:type="spellStart"/>
      <w:r w:rsidR="000919B9">
        <w:t>ďalej</w:t>
      </w:r>
      <w:r w:rsidR="00BE4C5B">
        <w:t>šej</w:t>
      </w:r>
      <w:proofErr w:type="spellEnd"/>
      <w:r w:rsidR="000919B9">
        <w:t xml:space="preserve"> podkapitole je vysvetlená implementácia</w:t>
      </w:r>
      <w:r w:rsidR="00BE4C5B">
        <w:t xml:space="preserve"> v prostredí ESP-IDF</w:t>
      </w:r>
      <w:r w:rsidR="000919B9">
        <w:t xml:space="preserve"> práve pre „</w:t>
      </w:r>
      <w:proofErr w:type="spellStart"/>
      <w:r w:rsidR="000919B9">
        <w:t>One-Time</w:t>
      </w:r>
      <w:proofErr w:type="spellEnd"/>
      <w:r w:rsidR="000919B9">
        <w:t xml:space="preserve"> Flash“ implementáciu </w:t>
      </w:r>
      <w:proofErr w:type="spellStart"/>
      <w:r w:rsidR="000919B9">
        <w:t>Secure</w:t>
      </w:r>
      <w:proofErr w:type="spellEnd"/>
      <w:r w:rsidR="000919B9">
        <w:t xml:space="preserve"> </w:t>
      </w:r>
      <w:proofErr w:type="spellStart"/>
      <w:r w:rsidR="000919B9">
        <w:t>Boot</w:t>
      </w:r>
      <w:proofErr w:type="spellEnd"/>
      <w:r w:rsidR="000919B9">
        <w:t>.</w:t>
      </w:r>
    </w:p>
    <w:p w14:paraId="02B2381D" w14:textId="726B5869" w:rsidR="00E454AE" w:rsidRDefault="00AC75DB" w:rsidP="004B4C60">
      <w:pPr>
        <w:jc w:val="both"/>
      </w:pPr>
      <w:r>
        <w:t xml:space="preserve">Na Obr. </w:t>
      </w:r>
      <w:r w:rsidR="004772B6">
        <w:t>20</w:t>
      </w:r>
      <w:r>
        <w:t xml:space="preserve"> je základné nastavenie </w:t>
      </w:r>
      <w:proofErr w:type="spellStart"/>
      <w:r>
        <w:t>podmenu</w:t>
      </w:r>
      <w:proofErr w:type="spellEnd"/>
      <w:r>
        <w:t xml:space="preserve"> </w:t>
      </w:r>
      <w:r w:rsidR="00B376A7">
        <w:t>„</w:t>
      </w:r>
      <w:proofErr w:type="spellStart"/>
      <w:r w:rsidRPr="004B4C60">
        <w:t>Security</w:t>
      </w:r>
      <w:proofErr w:type="spellEnd"/>
      <w:r w:rsidRPr="004B4C60">
        <w:t xml:space="preserve"> </w:t>
      </w:r>
      <w:proofErr w:type="spellStart"/>
      <w:r w:rsidRPr="004B4C60">
        <w:t>Features</w:t>
      </w:r>
      <w:proofErr w:type="spellEnd"/>
      <w:r w:rsidR="00B376A7">
        <w:t>“</w:t>
      </w:r>
      <w:r w:rsidR="004772B6">
        <w:t xml:space="preserve"> v </w:t>
      </w:r>
      <w:proofErr w:type="spellStart"/>
      <w:r w:rsidR="004772B6">
        <w:t>Menuconfigu</w:t>
      </w:r>
      <w:proofErr w:type="spellEnd"/>
      <w:r>
        <w:t xml:space="preserve"> pre </w:t>
      </w:r>
      <w:r w:rsidR="004772B6">
        <w:t xml:space="preserve">produkčnú verziu </w:t>
      </w:r>
      <w:proofErr w:type="spellStart"/>
      <w:r w:rsidR="004772B6">
        <w:t>Secure</w:t>
      </w:r>
      <w:proofErr w:type="spellEnd"/>
      <w:r w:rsidR="004772B6">
        <w:t xml:space="preserve"> </w:t>
      </w:r>
      <w:proofErr w:type="spellStart"/>
      <w:r w:rsidR="004772B6">
        <w:t>Boot</w:t>
      </w:r>
      <w:proofErr w:type="spellEnd"/>
      <w:r w:rsidR="004772B6">
        <w:t xml:space="preserve"> </w:t>
      </w:r>
      <w:r w:rsidR="000919B9">
        <w:t>s využitím „</w:t>
      </w:r>
      <w:proofErr w:type="spellStart"/>
      <w:r w:rsidR="000919B9">
        <w:t>One-Time</w:t>
      </w:r>
      <w:proofErr w:type="spellEnd"/>
      <w:r w:rsidR="000919B9">
        <w:t xml:space="preserve"> Flash“</w:t>
      </w:r>
      <w:r w:rsidR="002B5315">
        <w:t xml:space="preserve">. </w:t>
      </w:r>
      <w:r w:rsidR="000919B9">
        <w:t>Ako je z konfiguračného menu zrejmé, f</w:t>
      </w:r>
      <w:r w:rsidR="002854F7">
        <w:t>irmvér nie je</w:t>
      </w:r>
      <w:r w:rsidR="00E02FA0">
        <w:t> </w:t>
      </w:r>
      <w:r w:rsidR="002854F7">
        <w:t xml:space="preserve">v procese kompilácie podpísaný, nakoľko je možné zvoliť možnosť </w:t>
      </w:r>
      <w:r w:rsidR="002B5315">
        <w:t xml:space="preserve">automatizovaného </w:t>
      </w:r>
      <w:r w:rsidR="002854F7">
        <w:t>vloženia verejného kľúča do</w:t>
      </w:r>
      <w:r w:rsidR="00E02FA0">
        <w:t> </w:t>
      </w:r>
      <w:proofErr w:type="spellStart"/>
      <w:r w:rsidR="002854F7">
        <w:t>Bootloadera</w:t>
      </w:r>
      <w:proofErr w:type="spellEnd"/>
      <w:r w:rsidR="002B5315">
        <w:t xml:space="preserve"> v procese kompilácie</w:t>
      </w:r>
      <w:r w:rsidR="002854F7">
        <w:t>, alebo podpísanie firmvéru. Z toho dôvodu sa podpísanie firmvéru realizuje manuálne</w:t>
      </w:r>
      <w:r w:rsidR="000919B9">
        <w:t xml:space="preserve"> v konzolovej aplikácii prostredia ESP-IDF</w:t>
      </w:r>
      <w:r w:rsidR="00BE4C5B">
        <w:t xml:space="preserve"> s využitím </w:t>
      </w:r>
      <w:proofErr w:type="spellStart"/>
      <w:r w:rsidR="00BE4C5B">
        <w:t>Python</w:t>
      </w:r>
      <w:proofErr w:type="spellEnd"/>
      <w:r w:rsidR="00BE4C5B">
        <w:t xml:space="preserve"> nástroja espsecure.py</w:t>
      </w:r>
      <w:r w:rsidR="002854F7">
        <w:t>.</w:t>
      </w:r>
    </w:p>
    <w:p w14:paraId="3A3BDFF4" w14:textId="77777777" w:rsidR="000C0289" w:rsidRDefault="005A5C0E" w:rsidP="000C0289">
      <w:pPr>
        <w:keepNext/>
        <w:jc w:val="center"/>
      </w:pPr>
      <w:r>
        <w:rPr>
          <w:noProof/>
        </w:rPr>
        <w:drawing>
          <wp:inline distT="0" distB="0" distL="0" distR="0" wp14:anchorId="3D5B8FAC" wp14:editId="6F0D9AE5">
            <wp:extent cx="5579745" cy="1708150"/>
            <wp:effectExtent l="0" t="0" r="1905" b="635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3EFC" w14:textId="611DF8E0" w:rsidR="005A5C0E" w:rsidRDefault="000C0289" w:rsidP="000C0289">
      <w:pPr>
        <w:pStyle w:val="Popis"/>
      </w:pPr>
      <w:bookmarkStart w:id="48" w:name="_Toc69661039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20</w:t>
      </w:r>
      <w:r w:rsidR="002C72D2">
        <w:rPr>
          <w:noProof/>
        </w:rPr>
        <w:fldChar w:fldCharType="end"/>
      </w:r>
      <w:r>
        <w:rPr>
          <w:noProof/>
        </w:rPr>
        <w:t xml:space="preserve"> Nastavenie Secure Bootu a verejného kľúča pre Bootloader v Menuconfigu</w:t>
      </w:r>
      <w:bookmarkEnd w:id="48"/>
    </w:p>
    <w:p w14:paraId="63E255C4" w14:textId="3B61A1AC" w:rsidR="004B4C60" w:rsidRDefault="004B4C60" w:rsidP="004B4C60">
      <w:pPr>
        <w:jc w:val="both"/>
      </w:pPr>
      <w:r w:rsidRPr="004B4C60">
        <w:lastRenderedPageBreak/>
        <w:t xml:space="preserve">Zapnutím tejto funkcionality cez </w:t>
      </w:r>
      <w:proofErr w:type="spellStart"/>
      <w:r w:rsidRPr="004B4C60">
        <w:t>Menuconfig</w:t>
      </w:r>
      <w:proofErr w:type="spellEnd"/>
      <w:r w:rsidRPr="004B4C60">
        <w:t xml:space="preserve"> v časti </w:t>
      </w:r>
      <w:r w:rsidR="00B376A7">
        <w:t>„</w:t>
      </w:r>
      <w:proofErr w:type="spellStart"/>
      <w:r w:rsidRPr="004B4C60">
        <w:t>Security</w:t>
      </w:r>
      <w:proofErr w:type="spellEnd"/>
      <w:r w:rsidRPr="004B4C60">
        <w:t xml:space="preserve"> </w:t>
      </w:r>
      <w:proofErr w:type="spellStart"/>
      <w:r w:rsidRPr="004B4C60">
        <w:t>Features</w:t>
      </w:r>
      <w:proofErr w:type="spellEnd"/>
      <w:r w:rsidR="00B376A7">
        <w:t>“</w:t>
      </w:r>
      <w:r w:rsidRPr="004B4C60">
        <w:t xml:space="preserve"> však ešte nie je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Pr="004B4C60">
        <w:t xml:space="preserve"> plne aktívny, nakoľko sa musí zapnúť </w:t>
      </w:r>
      <w:r w:rsidR="000919B9">
        <w:t xml:space="preserve">manuálne </w:t>
      </w:r>
      <w:r w:rsidRPr="004B4C60">
        <w:t xml:space="preserve">zápisom </w:t>
      </w:r>
      <w:r w:rsidR="000919B9">
        <w:t xml:space="preserve">AES </w:t>
      </w:r>
      <w:r w:rsidRPr="004B4C60">
        <w:t xml:space="preserve">šifrovacieho kľúča do </w:t>
      </w:r>
      <w:proofErr w:type="spellStart"/>
      <w:r w:rsidRPr="004B4C60">
        <w:t>eFuse</w:t>
      </w:r>
      <w:proofErr w:type="spellEnd"/>
      <w:r w:rsidRPr="004B4C60">
        <w:t xml:space="preserve"> BLK2 a zároveň je nutné zapísať potvrdzovací bit do 1-bitovej </w:t>
      </w:r>
      <w:proofErr w:type="spellStart"/>
      <w:r w:rsidRPr="004B4C60">
        <w:t>eFuse</w:t>
      </w:r>
      <w:proofErr w:type="spellEnd"/>
      <w:r w:rsidRPr="004B4C60">
        <w:t xml:space="preserve"> ABS_DONE_0</w:t>
      </w:r>
      <w:r w:rsidR="00BE4C5B">
        <w:t xml:space="preserve">, ktorá permanentne zapne </w:t>
      </w:r>
      <w:proofErr w:type="spellStart"/>
      <w:r w:rsidR="00BE4C5B">
        <w:t>Secure</w:t>
      </w:r>
      <w:proofErr w:type="spellEnd"/>
      <w:r w:rsidR="00BE4C5B">
        <w:t xml:space="preserve"> </w:t>
      </w:r>
      <w:proofErr w:type="spellStart"/>
      <w:r w:rsidR="00BE4C5B">
        <w:t>Boot</w:t>
      </w:r>
      <w:proofErr w:type="spellEnd"/>
      <w:r w:rsidRPr="004B4C60">
        <w:t>.</w:t>
      </w:r>
    </w:p>
    <w:p w14:paraId="40032905" w14:textId="65608898" w:rsidR="002B3AA5" w:rsidRDefault="002B3AA5" w:rsidP="004B4C60">
      <w:pPr>
        <w:jc w:val="both"/>
      </w:pPr>
      <w:r>
        <w:t xml:space="preserve">Využil som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V1, ktoré</w:t>
      </w:r>
      <w:r w:rsidR="000919B9">
        <w:t>ho</w:t>
      </w:r>
      <w:r>
        <w:t xml:space="preserve"> funkčnosť je opísaná v tejto kapitole. </w:t>
      </w:r>
      <w:r w:rsidR="00436066">
        <w:t>Hardvérová funkcionalita</w:t>
      </w:r>
      <w:r>
        <w:t xml:space="preserve">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r w:rsidR="00436066">
        <w:t xml:space="preserve">existuje aj vo verzii </w:t>
      </w:r>
      <w:r>
        <w:t>V2, ktorá je však viazaná na modernejšie ESP32 platformy modelov z produkcie posledných rokov</w:t>
      </w:r>
      <w:r w:rsidR="000919B9">
        <w:t xml:space="preserve"> (</w:t>
      </w:r>
      <w:r w:rsidR="00F542EC">
        <w:t xml:space="preserve">napr. </w:t>
      </w:r>
      <w:r w:rsidR="000919B9">
        <w:t>ESP32-</w:t>
      </w:r>
      <w:r w:rsidR="00F542EC">
        <w:t xml:space="preserve">S2, </w:t>
      </w:r>
      <w:r w:rsidR="000919B9">
        <w:t>ESP32-C</w:t>
      </w:r>
      <w:r w:rsidR="00F542EC">
        <w:t>3</w:t>
      </w:r>
      <w:r w:rsidR="000919B9">
        <w:t>, ESP32-C6)</w:t>
      </w:r>
      <w:r>
        <w:t xml:space="preserve">, ktoré využívajú </w:t>
      </w:r>
      <w:proofErr w:type="spellStart"/>
      <w:r>
        <w:t>eFuse</w:t>
      </w:r>
      <w:proofErr w:type="spellEnd"/>
      <w:r>
        <w:t xml:space="preserve"> ABS_DONE_1</w:t>
      </w:r>
      <w:r w:rsidR="00F542EC">
        <w:t xml:space="preserve"> pre spustenie </w:t>
      </w:r>
      <w:proofErr w:type="spellStart"/>
      <w:r w:rsidR="00F542EC">
        <w:t>Secure</w:t>
      </w:r>
      <w:proofErr w:type="spellEnd"/>
      <w:r w:rsidR="00F542EC">
        <w:t xml:space="preserve"> </w:t>
      </w:r>
      <w:proofErr w:type="spellStart"/>
      <w:r w:rsidR="00F542EC">
        <w:t>Boot</w:t>
      </w:r>
      <w:proofErr w:type="spellEnd"/>
      <w:r w:rsidR="00F542EC">
        <w:t xml:space="preserve"> V2</w:t>
      </w:r>
      <w:r>
        <w:t>.</w:t>
      </w:r>
      <w:r w:rsidR="006E5B65">
        <w:t xml:space="preserve"> </w:t>
      </w:r>
      <w:r w:rsidR="00436066">
        <w:t xml:space="preserve">Použitý </w:t>
      </w:r>
      <w:proofErr w:type="spellStart"/>
      <w:r w:rsidR="00436066">
        <w:t>mikrokontróler</w:t>
      </w:r>
      <w:proofErr w:type="spellEnd"/>
      <w:r w:rsidR="00436066">
        <w:t xml:space="preserve"> </w:t>
      </w:r>
      <w:r w:rsidR="006E5B65">
        <w:t xml:space="preserve">ESP32-WROOM-32 </w:t>
      </w:r>
      <w:proofErr w:type="spellStart"/>
      <w:r w:rsidR="006E5B65">
        <w:t>Secure</w:t>
      </w:r>
      <w:proofErr w:type="spellEnd"/>
      <w:r w:rsidR="006E5B65">
        <w:t xml:space="preserve"> </w:t>
      </w:r>
      <w:proofErr w:type="spellStart"/>
      <w:r w:rsidR="006E5B65">
        <w:t>Boot</w:t>
      </w:r>
      <w:proofErr w:type="spellEnd"/>
      <w:r w:rsidR="006E5B65">
        <w:t xml:space="preserve"> druhej verzie nepodporuje</w:t>
      </w:r>
      <w:r w:rsidR="00BE4C5B">
        <w:t xml:space="preserve">, aj keď má predmetnú </w:t>
      </w:r>
      <w:proofErr w:type="spellStart"/>
      <w:r w:rsidR="00BE4C5B">
        <w:t>eFuse</w:t>
      </w:r>
      <w:proofErr w:type="spellEnd"/>
      <w:r w:rsidR="00BE4C5B">
        <w:t xml:space="preserve"> k dispozícii</w:t>
      </w:r>
      <w:r w:rsidR="006E5B65">
        <w:t>.</w:t>
      </w:r>
    </w:p>
    <w:p w14:paraId="42E938B5" w14:textId="26ADFEAD" w:rsidR="004B4C60" w:rsidRPr="00634ED8" w:rsidRDefault="004B4C60" w:rsidP="00DB68A1">
      <w:pPr>
        <w:pStyle w:val="3Nadpis"/>
        <w:rPr>
          <w:rFonts w:cstheme="majorHAnsi"/>
        </w:rPr>
      </w:pPr>
      <w:bookmarkStart w:id="49" w:name="_Toc69660974"/>
      <w:proofErr w:type="spellStart"/>
      <w:r w:rsidRPr="00634ED8">
        <w:rPr>
          <w:rFonts w:cstheme="majorHAnsi"/>
        </w:rPr>
        <w:t>Secure</w:t>
      </w:r>
      <w:proofErr w:type="spellEnd"/>
      <w:r w:rsidRPr="00634ED8">
        <w:rPr>
          <w:rFonts w:cstheme="majorHAnsi"/>
        </w:rPr>
        <w:t xml:space="preserve"> </w:t>
      </w:r>
      <w:proofErr w:type="spellStart"/>
      <w:r w:rsidRPr="00634ED8">
        <w:rPr>
          <w:rFonts w:cstheme="majorHAnsi"/>
        </w:rPr>
        <w:t>Boot</w:t>
      </w:r>
      <w:proofErr w:type="spellEnd"/>
      <w:r w:rsidRPr="00634ED8">
        <w:rPr>
          <w:rFonts w:cstheme="majorHAnsi"/>
        </w:rPr>
        <w:t xml:space="preserve"> - implementácia </w:t>
      </w:r>
      <w:r w:rsidR="00DB68A1" w:rsidRPr="00634ED8">
        <w:rPr>
          <w:rFonts w:cstheme="majorHAnsi"/>
        </w:rPr>
        <w:t>v prostredí ESP-IDF</w:t>
      </w:r>
      <w:bookmarkEnd w:id="49"/>
    </w:p>
    <w:p w14:paraId="3FA47C1A" w14:textId="79CECC89" w:rsidR="00BE4C5B" w:rsidRDefault="004B4C60" w:rsidP="00BE4C5B">
      <w:pPr>
        <w:jc w:val="both"/>
      </w:pPr>
      <w:r w:rsidRPr="004B4C60">
        <w:t xml:space="preserve">Šifrovací kľúč </w:t>
      </w:r>
      <w:r w:rsidR="000919B9">
        <w:t xml:space="preserve">AES </w:t>
      </w:r>
      <w:r w:rsidRPr="004B4C60">
        <w:t xml:space="preserve">pre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Pr="004B4C60">
        <w:t xml:space="preserve"> je nutné vygenerovať. Pre generovanie kľúča je možné využiť viackrát používaný </w:t>
      </w:r>
      <w:r w:rsidR="008A37F1">
        <w:t xml:space="preserve">vstavaný </w:t>
      </w:r>
      <w:r w:rsidRPr="004B4C60">
        <w:t>kryptografický nástroj espsecure.py</w:t>
      </w:r>
      <w:r w:rsidR="000D7039">
        <w:t>.</w:t>
      </w:r>
      <w:r w:rsidRPr="004B4C60">
        <w:t xml:space="preserve"> </w:t>
      </w:r>
      <w:r w:rsidR="000D7039">
        <w:t>P</w:t>
      </w:r>
      <w:r w:rsidRPr="004B4C60">
        <w:t xml:space="preserve">ríkazom </w:t>
      </w:r>
      <w:r w:rsidRPr="00436066">
        <w:rPr>
          <w:rFonts w:ascii="Times New Roman" w:hAnsi="Times New Roman" w:cs="Times New Roman"/>
          <w:sz w:val="18"/>
          <w:szCs w:val="18"/>
        </w:rPr>
        <w:t xml:space="preserve">espsecure.py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generate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_</w:t>
      </w:r>
      <w:r w:rsidR="00BE4C5B" w:rsidRPr="00BE4C5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BE4C5B" w:rsidRPr="000D626F">
        <w:rPr>
          <w:rFonts w:ascii="Times New Roman" w:hAnsi="Times New Roman" w:cs="Times New Roman"/>
          <w:sz w:val="18"/>
          <w:szCs w:val="18"/>
        </w:rPr>
        <w:t>generate</w:t>
      </w:r>
      <w:proofErr w:type="spellEnd"/>
      <w:r w:rsidR="00BE4C5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BE4C5B" w:rsidRPr="000D626F">
        <w:rPr>
          <w:rFonts w:ascii="Times New Roman" w:hAnsi="Times New Roman" w:cs="Times New Roman"/>
          <w:sz w:val="18"/>
          <w:szCs w:val="18"/>
        </w:rPr>
        <w:t>flash_encryption_key</w:t>
      </w:r>
      <w:proofErr w:type="spellEnd"/>
      <w:r w:rsidR="00BE4C5B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t xml:space="preserve">secure-bootloader-key-256.bin </w:t>
      </w:r>
      <w:r w:rsidR="000D7039">
        <w:t xml:space="preserve">som vygeneroval </w:t>
      </w:r>
      <w:r w:rsidRPr="004B4C60">
        <w:t xml:space="preserve">256-bitový </w:t>
      </w:r>
      <w:r w:rsidR="00BE4C5B">
        <w:t>kľúč z rôznych faktorov operačného systému (</w:t>
      </w:r>
      <w:proofErr w:type="spellStart"/>
      <w:r w:rsidR="00BE4C5B">
        <w:t>python</w:t>
      </w:r>
      <w:proofErr w:type="spellEnd"/>
      <w:r w:rsidR="00BE4C5B">
        <w:t xml:space="preserve"> funkcia </w:t>
      </w:r>
      <w:proofErr w:type="spellStart"/>
      <w:r w:rsidR="00BE4C5B" w:rsidRPr="008C14FC">
        <w:rPr>
          <w:i/>
          <w:iCs/>
        </w:rPr>
        <w:t>os.random</w:t>
      </w:r>
      <w:proofErr w:type="spellEnd"/>
      <w:r w:rsidR="00BE4C5B" w:rsidRPr="008C14FC">
        <w:rPr>
          <w:i/>
          <w:iCs/>
        </w:rPr>
        <w:t>()</w:t>
      </w:r>
      <w:r w:rsidR="00BE4C5B">
        <w:t>), ktoré zvyšujú entropiu - náhodnosť kľúča.</w:t>
      </w:r>
    </w:p>
    <w:p w14:paraId="2439CB36" w14:textId="4F8B065E" w:rsidR="00BE4C5B" w:rsidRDefault="00BE4C5B" w:rsidP="00BE4C5B">
      <w:pPr>
        <w:rPr>
          <w:b/>
          <w:bCs/>
        </w:rPr>
      </w:pPr>
      <w:r w:rsidRPr="00325669">
        <w:rPr>
          <w:b/>
          <w:bCs/>
        </w:rPr>
        <w:t>Fragment .</w:t>
      </w:r>
      <w:proofErr w:type="spellStart"/>
      <w:r w:rsidRPr="00325669">
        <w:rPr>
          <w:b/>
          <w:bCs/>
        </w:rPr>
        <w:t>py</w:t>
      </w:r>
      <w:proofErr w:type="spellEnd"/>
      <w:r w:rsidRPr="00325669">
        <w:rPr>
          <w:b/>
          <w:bCs/>
        </w:rPr>
        <w:t xml:space="preserve"> </w:t>
      </w:r>
      <w:proofErr w:type="spellStart"/>
      <w:r>
        <w:rPr>
          <w:b/>
          <w:bCs/>
        </w:rPr>
        <w:t>scriptu</w:t>
      </w:r>
      <w:proofErr w:type="spellEnd"/>
      <w:r w:rsidRPr="00325669">
        <w:rPr>
          <w:b/>
          <w:bCs/>
        </w:rPr>
        <w:t xml:space="preserve"> pre generovanie </w:t>
      </w:r>
      <w:r>
        <w:rPr>
          <w:b/>
          <w:bCs/>
        </w:rPr>
        <w:t xml:space="preserve">kľúča pre </w:t>
      </w:r>
      <w:proofErr w:type="spellStart"/>
      <w:r w:rsidR="000D7039">
        <w:rPr>
          <w:b/>
          <w:bCs/>
        </w:rPr>
        <w:t>Secure</w:t>
      </w:r>
      <w:proofErr w:type="spellEnd"/>
      <w:r w:rsidR="000D7039">
        <w:rPr>
          <w:b/>
          <w:bCs/>
        </w:rPr>
        <w:t xml:space="preserve"> </w:t>
      </w:r>
      <w:proofErr w:type="spellStart"/>
      <w:r w:rsidR="000D7039">
        <w:rPr>
          <w:b/>
          <w:bCs/>
        </w:rPr>
        <w:t>Boot</w:t>
      </w:r>
      <w:proofErr w:type="spellEnd"/>
      <w:r w:rsidRPr="00325669">
        <w:rPr>
          <w:b/>
          <w:bCs/>
        </w:rPr>
        <w:t>:</w:t>
      </w:r>
    </w:p>
    <w:p w14:paraId="5835A152" w14:textId="77777777" w:rsidR="00BE4C5B" w:rsidRPr="00436066" w:rsidRDefault="00BE4C5B" w:rsidP="00BE4C5B">
      <w:pPr>
        <w:ind w:left="708"/>
        <w:rPr>
          <w:rFonts w:ascii="Times New Roman" w:hAnsi="Times New Roman" w:cs="Times New Roman"/>
        </w:rPr>
      </w:pP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def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generate_flash_encryption_key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Writing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%d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random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bits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%s" % 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args.keylen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args.key_file.name))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args.key_file.write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os.urandom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args.keylen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// 8))</w:t>
      </w:r>
      <w:r w:rsidRPr="00436066">
        <w:rPr>
          <w:rFonts w:ascii="Times New Roman" w:hAnsi="Times New Roman" w:cs="Times New Roman"/>
        </w:rPr>
        <w:br/>
      </w:r>
    </w:p>
    <w:p w14:paraId="3067B438" w14:textId="0E7E6285" w:rsidR="008A37F1" w:rsidRDefault="008A37F1" w:rsidP="004B4C60">
      <w:pPr>
        <w:jc w:val="both"/>
      </w:pPr>
      <w:r>
        <w:t>Takto vygenerovaný kľúč</w:t>
      </w:r>
      <w:r w:rsidRPr="004B4C60">
        <w:t xml:space="preserve"> je potrebné zapísať do </w:t>
      </w:r>
      <w:proofErr w:type="spellStart"/>
      <w:r w:rsidRPr="004B4C60">
        <w:t>jednorázovo</w:t>
      </w:r>
      <w:proofErr w:type="spellEnd"/>
      <w:r w:rsidRPr="004B4C60">
        <w:t xml:space="preserve"> programovateľnej pamäte </w:t>
      </w:r>
      <w:proofErr w:type="spellStart"/>
      <w:r w:rsidRPr="004B4C60">
        <w:t>eFuse</w:t>
      </w:r>
      <w:proofErr w:type="spellEnd"/>
      <w:r w:rsidRPr="004B4C60">
        <w:t xml:space="preserve"> BLK2</w:t>
      </w:r>
      <w:r>
        <w:t xml:space="preserve"> s veľkosťou 256 bitov, ktorá je pre tento kľúč určená</w:t>
      </w:r>
      <w:r w:rsidRPr="004B4C60">
        <w:t>.</w:t>
      </w:r>
      <w:r w:rsidR="000D626F">
        <w:t xml:space="preserve"> </w:t>
      </w:r>
      <w:r w:rsidR="004B4C60" w:rsidRPr="004B4C60">
        <w:t xml:space="preserve">Pre prácu s </w:t>
      </w:r>
      <w:proofErr w:type="spellStart"/>
      <w:r w:rsidR="004B4C60" w:rsidRPr="004B4C60">
        <w:t>eFuses</w:t>
      </w:r>
      <w:proofErr w:type="spellEnd"/>
      <w:r w:rsidR="004B4C60" w:rsidRPr="004B4C60">
        <w:t xml:space="preserve"> existuje v ESP-IDF nástroj espefuse.py [</w:t>
      </w:r>
      <w:r w:rsidR="00254441">
        <w:t>41</w:t>
      </w:r>
      <w:r w:rsidR="004B4C60" w:rsidRPr="004B4C60">
        <w:t xml:space="preserve">], ktorý sa označuje ako aj </w:t>
      </w:r>
      <w:proofErr w:type="spellStart"/>
      <w:r w:rsidR="004B4C60" w:rsidRPr="004B4C60">
        <w:t>eFuse</w:t>
      </w:r>
      <w:proofErr w:type="spellEnd"/>
      <w:r w:rsidR="004B4C60" w:rsidRPr="004B4C60">
        <w:t xml:space="preserve"> manager. </w:t>
      </w:r>
    </w:p>
    <w:p w14:paraId="7DD2CFD5" w14:textId="72E9D7BC" w:rsidR="000D7039" w:rsidRDefault="004B4C60" w:rsidP="004B4C60">
      <w:pPr>
        <w:jc w:val="both"/>
      </w:pPr>
      <w:r w:rsidRPr="004B4C60">
        <w:t xml:space="preserve">Umožňuje prácu so všetkými </w:t>
      </w:r>
      <w:proofErr w:type="spellStart"/>
      <w:r w:rsidRPr="004B4C60">
        <w:t>eFuses</w:t>
      </w:r>
      <w:proofErr w:type="spellEnd"/>
      <w:r w:rsidRPr="004B4C60">
        <w:t>, ktoré sú v ESP32 dostupné.</w:t>
      </w:r>
      <w:r w:rsidR="0026049B">
        <w:t xml:space="preserve"> </w:t>
      </w:r>
      <w:r w:rsidRPr="004B4C60">
        <w:t xml:space="preserve">Spomenutá </w:t>
      </w:r>
      <w:proofErr w:type="spellStart"/>
      <w:r w:rsidRPr="004B4C60">
        <w:t>jednorázovo</w:t>
      </w:r>
      <w:proofErr w:type="spellEnd"/>
      <w:r w:rsidRPr="004B4C60">
        <w:t xml:space="preserve"> programovateľná </w:t>
      </w:r>
      <w:proofErr w:type="spellStart"/>
      <w:r w:rsidRPr="004B4C60">
        <w:t>eFuse</w:t>
      </w:r>
      <w:proofErr w:type="spellEnd"/>
      <w:r w:rsidRPr="004B4C60">
        <w:t xml:space="preserve"> BLK2 je špeciálna systémová </w:t>
      </w:r>
      <w:proofErr w:type="spellStart"/>
      <w:r w:rsidRPr="004B4C60">
        <w:t>eFuse</w:t>
      </w:r>
      <w:proofErr w:type="spellEnd"/>
      <w:r w:rsidRPr="004B4C60">
        <w:t xml:space="preserve"> s veľkosťou 256-bitov do ktorej sa</w:t>
      </w:r>
      <w:r w:rsidR="005C6FBE">
        <w:t> </w:t>
      </w:r>
      <w:r w:rsidRPr="004B4C60">
        <w:t xml:space="preserve">zapisuje </w:t>
      </w:r>
      <w:r w:rsidR="000D7039">
        <w:t xml:space="preserve">AES </w:t>
      </w:r>
      <w:r w:rsidRPr="004B4C60">
        <w:t xml:space="preserve">šifrovací kľúč </w:t>
      </w:r>
      <w:r w:rsidR="000D626F">
        <w:t xml:space="preserve">pre funkcionalitu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Pr="004B4C60">
        <w:t>.</w:t>
      </w:r>
      <w:r w:rsidR="00834DB7">
        <w:t xml:space="preserve"> Na Obr. </w:t>
      </w:r>
      <w:r w:rsidR="00206B60">
        <w:t>2</w:t>
      </w:r>
      <w:r w:rsidR="004772B6">
        <w:t>1</w:t>
      </w:r>
      <w:r w:rsidR="00834DB7">
        <w:t xml:space="preserve"> je sumár </w:t>
      </w:r>
      <w:proofErr w:type="spellStart"/>
      <w:r w:rsidR="00834DB7">
        <w:t>eFuses</w:t>
      </w:r>
      <w:proofErr w:type="spellEnd"/>
      <w:r w:rsidR="00834DB7">
        <w:t xml:space="preserve"> </w:t>
      </w:r>
      <w:proofErr w:type="spellStart"/>
      <w:r w:rsidR="00834DB7">
        <w:t>mikrokontroléru</w:t>
      </w:r>
      <w:proofErr w:type="spellEnd"/>
      <w:r w:rsidR="00834DB7">
        <w:t xml:space="preserve"> ESP32</w:t>
      </w:r>
      <w:r w:rsidR="000D7039">
        <w:t xml:space="preserve"> zobrazených cez nástroj espefuse.py s využitím príkazu </w:t>
      </w:r>
      <w:r w:rsidR="000D7039" w:rsidRPr="000D7039">
        <w:rPr>
          <w:rFonts w:ascii="Times New Roman" w:hAnsi="Times New Roman" w:cs="Times New Roman"/>
          <w:sz w:val="18"/>
          <w:szCs w:val="18"/>
        </w:rPr>
        <w:t xml:space="preserve">espefuse.py </w:t>
      </w:r>
      <w:proofErr w:type="spellStart"/>
      <w:r w:rsidR="000D7039" w:rsidRPr="000D7039">
        <w:rPr>
          <w:rFonts w:ascii="Times New Roman" w:hAnsi="Times New Roman" w:cs="Times New Roman"/>
          <w:sz w:val="18"/>
          <w:szCs w:val="18"/>
        </w:rPr>
        <w:t>summary</w:t>
      </w:r>
      <w:proofErr w:type="spellEnd"/>
      <w:r w:rsidR="00834DB7">
        <w:t>.</w:t>
      </w:r>
      <w:r w:rsidR="00D22B71">
        <w:t xml:space="preserve"> </w:t>
      </w:r>
      <w:r w:rsidR="00BD0AC4">
        <w:t xml:space="preserve">Príkaz môže vyžadovať doplnenie COM portu, kde je </w:t>
      </w:r>
      <w:proofErr w:type="spellStart"/>
      <w:r w:rsidR="00BD0AC4">
        <w:t>mikrokontróler</w:t>
      </w:r>
      <w:proofErr w:type="spellEnd"/>
      <w:r w:rsidR="00BD0AC4">
        <w:t xml:space="preserve"> ESP32 detegovaný. Do existujúceho príkazu sa doplní napríklad </w:t>
      </w:r>
      <w:r w:rsidR="00BD0AC4" w:rsidRPr="00BD0AC4">
        <w:rPr>
          <w:rFonts w:ascii="Times New Roman" w:hAnsi="Times New Roman" w:cs="Times New Roman"/>
          <w:sz w:val="18"/>
          <w:szCs w:val="18"/>
        </w:rPr>
        <w:t>-p COM20</w:t>
      </w:r>
      <w:r w:rsidR="00BD0AC4">
        <w:t>.</w:t>
      </w:r>
    </w:p>
    <w:p w14:paraId="4801405F" w14:textId="35074790" w:rsidR="004B4C60" w:rsidRDefault="000D7039" w:rsidP="004B4C60">
      <w:pPr>
        <w:jc w:val="both"/>
      </w:pPr>
      <w:r>
        <w:t>Na predmetnom obrázku je viditeľné, že</w:t>
      </w:r>
      <w:r w:rsidR="00D22B71">
        <w:t> </w:t>
      </w:r>
      <w:r>
        <w:t xml:space="preserve">v </w:t>
      </w:r>
      <w:r w:rsidR="00D22B71">
        <w:t xml:space="preserve">bloku </w:t>
      </w:r>
      <w:proofErr w:type="spellStart"/>
      <w:r w:rsidR="000D626F">
        <w:t>eFuse</w:t>
      </w:r>
      <w:proofErr w:type="spellEnd"/>
      <w:r w:rsidR="000D626F">
        <w:t xml:space="preserve"> </w:t>
      </w:r>
      <w:r w:rsidR="00D22B71">
        <w:t>BLK1 a BLK2 je zapísaný kľúč, ktorý nie je možné softvérovo prepísať / prečítať (nie je možnosť R/W pre dané bloky</w:t>
      </w:r>
      <w:r w:rsidR="00420CE3">
        <w:t xml:space="preserve"> – viditeľné v pravej časti </w:t>
      </w:r>
      <w:r w:rsidR="00420CE3">
        <w:lastRenderedPageBreak/>
        <w:t>atribútov</w:t>
      </w:r>
      <w:r w:rsidR="00D22B71">
        <w:t>)</w:t>
      </w:r>
      <w:r>
        <w:t xml:space="preserve">, teda sa hodnota týchto blokov nezobrazí v tomto softvérovom nástroji pre hodnoty, ktoré do </w:t>
      </w:r>
      <w:proofErr w:type="spellStart"/>
      <w:r>
        <w:t>eFuses</w:t>
      </w:r>
      <w:proofErr w:type="spellEnd"/>
      <w:r>
        <w:t xml:space="preserve"> už boli zapísané</w:t>
      </w:r>
      <w:r w:rsidR="00D22B71">
        <w:t>.</w:t>
      </w:r>
    </w:p>
    <w:p w14:paraId="1688C69B" w14:textId="77777777" w:rsidR="00BE4D99" w:rsidRDefault="00BE4D99" w:rsidP="00BE4D99">
      <w:pPr>
        <w:keepNext/>
        <w:jc w:val="center"/>
      </w:pPr>
      <w:r>
        <w:rPr>
          <w:noProof/>
        </w:rPr>
        <w:drawing>
          <wp:inline distT="0" distB="0" distL="0" distR="0" wp14:anchorId="00EBA80F" wp14:editId="3A557053">
            <wp:extent cx="5579745" cy="1955800"/>
            <wp:effectExtent l="0" t="0" r="1905" b="635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B2F3" w14:textId="3DE9EF82" w:rsidR="004B4C60" w:rsidRDefault="00BE4D99" w:rsidP="00BE4D99">
      <w:pPr>
        <w:pStyle w:val="Popis"/>
      </w:pPr>
      <w:bookmarkStart w:id="50" w:name="_Toc69661040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21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89330E">
        <w:rPr>
          <w:noProof/>
        </w:rPr>
        <w:t>Sumár eFuses zobrazených cez nástroj espefuse.py</w:t>
      </w:r>
      <w:bookmarkEnd w:id="50"/>
    </w:p>
    <w:p w14:paraId="0A390AD0" w14:textId="77777777" w:rsidR="000D7039" w:rsidRDefault="004B4C60" w:rsidP="00436066">
      <w:pPr>
        <w:jc w:val="both"/>
      </w:pPr>
      <w:r w:rsidRPr="004B4C60">
        <w:t xml:space="preserve">Nástrojom espefuse.py som </w:t>
      </w:r>
      <w:r w:rsidR="000D7039">
        <w:t xml:space="preserve">AES šifrovací </w:t>
      </w:r>
      <w:r w:rsidRPr="004B4C60">
        <w:t xml:space="preserve">kľúč zapísal </w:t>
      </w:r>
      <w:r w:rsidR="000D7039">
        <w:t xml:space="preserve">do </w:t>
      </w:r>
      <w:proofErr w:type="spellStart"/>
      <w:r w:rsidR="000D7039">
        <w:t>eFuse</w:t>
      </w:r>
      <w:proofErr w:type="spellEnd"/>
      <w:r w:rsidR="000D7039">
        <w:t xml:space="preserve"> BLK2 </w:t>
      </w:r>
      <w:r w:rsidRPr="004B4C60">
        <w:t xml:space="preserve">s využitím príkazu </w:t>
      </w:r>
      <w:r w:rsidRPr="00436066">
        <w:rPr>
          <w:rFonts w:ascii="Times New Roman" w:hAnsi="Times New Roman" w:cs="Times New Roman"/>
          <w:sz w:val="18"/>
          <w:szCs w:val="18"/>
        </w:rPr>
        <w:t xml:space="preserve">espefuse.py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burn_key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secure_boot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secure-bootloader-key-256.bin</w:t>
      </w:r>
      <w:r w:rsidRPr="004B4C60">
        <w:t xml:space="preserve">. </w:t>
      </w:r>
      <w:r w:rsidR="000D7039">
        <w:t xml:space="preserve">Každý príkaz zápisu do </w:t>
      </w:r>
      <w:proofErr w:type="spellStart"/>
      <w:r w:rsidR="000D7039">
        <w:t>eFuse</w:t>
      </w:r>
      <w:proofErr w:type="spellEnd"/>
      <w:r w:rsidR="000D7039">
        <w:t xml:space="preserve"> je nutné potvrdiť zápisom hodnoty (textu) „BURN“ do konzolovej aplikácie prostredia ESP-IDF pre vykonanie </w:t>
      </w:r>
      <w:proofErr w:type="spellStart"/>
      <w:r w:rsidR="000D7039">
        <w:t>jednorázového</w:t>
      </w:r>
      <w:proofErr w:type="spellEnd"/>
      <w:r w:rsidR="000D7039">
        <w:t xml:space="preserve"> zápisu. </w:t>
      </w:r>
      <w:r w:rsidR="000D7039" w:rsidRPr="004B4C60">
        <w:t xml:space="preserve">Od tohto momentu je </w:t>
      </w:r>
      <w:proofErr w:type="spellStart"/>
      <w:r w:rsidR="000D7039" w:rsidRPr="004B4C60">
        <w:t>eFuse</w:t>
      </w:r>
      <w:proofErr w:type="spellEnd"/>
      <w:r w:rsidR="000D7039" w:rsidRPr="004B4C60">
        <w:t xml:space="preserve"> BLK2 chránená pred softvérovým zápisom a čítaním.</w:t>
      </w:r>
      <w:r w:rsidR="000D7039">
        <w:t xml:space="preserve"> </w:t>
      </w:r>
    </w:p>
    <w:p w14:paraId="44F1A14E" w14:textId="73511FAC" w:rsidR="00436066" w:rsidRDefault="004B4C60" w:rsidP="00436066">
      <w:pPr>
        <w:jc w:val="both"/>
      </w:pPr>
      <w:r w:rsidRPr="004B4C60">
        <w:t xml:space="preserve">Pre </w:t>
      </w:r>
      <w:r w:rsidR="000D7039">
        <w:t xml:space="preserve">permanentné </w:t>
      </w:r>
      <w:r w:rsidRPr="004B4C60">
        <w:t xml:space="preserve">zapnutie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Bootu</w:t>
      </w:r>
      <w:proofErr w:type="spellEnd"/>
      <w:r w:rsidRPr="004B4C60">
        <w:t xml:space="preserve">, </w:t>
      </w:r>
      <w:r w:rsidR="000D7039">
        <w:t>j</w:t>
      </w:r>
      <w:r w:rsidRPr="004B4C60">
        <w:t xml:space="preserve">e nutné zapísať aj potvrdzovací bit do </w:t>
      </w:r>
      <w:proofErr w:type="spellStart"/>
      <w:r w:rsidRPr="004B4C60">
        <w:t>eFuse</w:t>
      </w:r>
      <w:proofErr w:type="spellEnd"/>
      <w:r w:rsidRPr="004B4C60">
        <w:t xml:space="preserve"> ABS_DONE_0. Zápis som realizoval príkazom </w:t>
      </w:r>
      <w:r w:rsidRPr="00436066">
        <w:rPr>
          <w:rFonts w:ascii="Times New Roman" w:hAnsi="Times New Roman" w:cs="Times New Roman"/>
          <w:sz w:val="18"/>
          <w:szCs w:val="18"/>
        </w:rPr>
        <w:t xml:space="preserve">espefuse.py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burn_efuse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ABS_DONE_0</w:t>
      </w:r>
      <w:r w:rsidRPr="004B4C60">
        <w:t xml:space="preserve">. </w:t>
      </w:r>
    </w:p>
    <w:p w14:paraId="4709BE4D" w14:textId="2EAFEB00" w:rsidR="00436066" w:rsidRDefault="00B23EE6" w:rsidP="00436066">
      <w:pPr>
        <w:jc w:val="both"/>
      </w:pPr>
      <w:r w:rsidRPr="00325669">
        <w:rPr>
          <w:b/>
          <w:bCs/>
        </w:rPr>
        <w:t>Fragment .</w:t>
      </w:r>
      <w:proofErr w:type="spellStart"/>
      <w:r w:rsidRPr="00325669">
        <w:rPr>
          <w:b/>
          <w:bCs/>
        </w:rPr>
        <w:t>py</w:t>
      </w:r>
      <w:proofErr w:type="spellEnd"/>
      <w:r w:rsidRPr="00325669">
        <w:rPr>
          <w:b/>
          <w:bCs/>
        </w:rPr>
        <w:t xml:space="preserve"> </w:t>
      </w:r>
      <w:proofErr w:type="spellStart"/>
      <w:r>
        <w:rPr>
          <w:b/>
          <w:bCs/>
        </w:rPr>
        <w:t>scriptu</w:t>
      </w:r>
      <w:proofErr w:type="spellEnd"/>
      <w:r w:rsidRPr="00325669">
        <w:rPr>
          <w:b/>
          <w:bCs/>
        </w:rPr>
        <w:t xml:space="preserve"> pre </w:t>
      </w:r>
      <w:r>
        <w:rPr>
          <w:b/>
          <w:bCs/>
        </w:rPr>
        <w:t xml:space="preserve">funkciu </w:t>
      </w:r>
      <w:proofErr w:type="spellStart"/>
      <w:r>
        <w:rPr>
          <w:b/>
          <w:bCs/>
        </w:rPr>
        <w:t>burn_key</w:t>
      </w:r>
      <w:proofErr w:type="spellEnd"/>
      <w:r>
        <w:rPr>
          <w:b/>
          <w:bCs/>
        </w:rPr>
        <w:t xml:space="preserve">, ktorá umožňuje zápis </w:t>
      </w:r>
      <w:r w:rsidR="000D7039">
        <w:rPr>
          <w:b/>
          <w:bCs/>
        </w:rPr>
        <w:t xml:space="preserve">kľúča </w:t>
      </w:r>
      <w:r>
        <w:rPr>
          <w:b/>
          <w:bCs/>
        </w:rPr>
        <w:t xml:space="preserve">do </w:t>
      </w:r>
      <w:proofErr w:type="spellStart"/>
      <w:r>
        <w:rPr>
          <w:b/>
          <w:bCs/>
        </w:rPr>
        <w:t>eFuse</w:t>
      </w:r>
      <w:proofErr w:type="spellEnd"/>
      <w:r w:rsidRPr="00325669">
        <w:rPr>
          <w:b/>
          <w:bCs/>
        </w:rPr>
        <w:t>:</w:t>
      </w:r>
    </w:p>
    <w:p w14:paraId="33EEB909" w14:textId="3CA95409" w:rsidR="00B23EE6" w:rsidRPr="00436066" w:rsidRDefault="00B23EE6" w:rsidP="00F96B34">
      <w:pPr>
        <w:ind w:left="708"/>
        <w:rPr>
          <w:rFonts w:ascii="Times New Roman" w:hAnsi="Times New Roman" w:cs="Times New Roman"/>
          <w:sz w:val="18"/>
          <w:szCs w:val="18"/>
        </w:rPr>
      </w:pP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def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burn_key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esp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datafile_list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[0:len([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]):]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[0:len([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]):]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efuses.force_write_always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args.force_write_always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no_protect_key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args.no_protect_key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util.check_duplicate_name_in_list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 != 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datafile_list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raise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esptool.FatalError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number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of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(%d) and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(%d)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should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." % (len(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), 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datafile_list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)))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Burn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:")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zip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datafile_list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efuses.blocks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== block.name or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block.alias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[block.name]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raise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esptool.FatalError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Unknown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- %s" % 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num_bytes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efuse.bit_len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// 8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datafile.read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lastRenderedPageBreak/>
        <w:t>revers_msg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flash_encryption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", "secure_boot_v1"):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revers_msg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"\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tReversing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byte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order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[::-1]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(" - %s -&gt; [%s]" % (efuse.name,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util.hexify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" ")))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revers_msg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revers_msg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!=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num_bytes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raise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esptool.FatalError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Incorrect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size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%d.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must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%d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bytes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(%d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bits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of raw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binary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." % (len(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num_bytes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num_bytes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* 8))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efuse.save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block_name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flash_encryption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", "secure_boot_v1"):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no_protect_key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tDisabling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efuse.disable_read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no_protect_key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("\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tDisabling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efuse.disable_write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args.no_protect_key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left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unprotected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as per --no-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protect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-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argument.")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msg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Burn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no_protect_key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msg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+= 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will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left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readable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writeable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--no-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protect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-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)"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else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msg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+= 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will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protected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(no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further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changes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or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readback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)"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msg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efuses.burn_all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Successful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")</w:t>
      </w:r>
    </w:p>
    <w:p w14:paraId="6A3917CE" w14:textId="17DAB861" w:rsidR="00A93F42" w:rsidRPr="00B23EE6" w:rsidRDefault="004B4C60" w:rsidP="00E02FA0">
      <w:pPr>
        <w:jc w:val="both"/>
        <w:rPr>
          <w:i/>
          <w:iCs/>
          <w:u w:val="single"/>
        </w:rPr>
      </w:pPr>
      <w:r w:rsidRPr="004B4C60">
        <w:t xml:space="preserve">Potencionálny útočník tak nedokáže získať obsah - kľúč uložený v tejto </w:t>
      </w:r>
      <w:proofErr w:type="spellStart"/>
      <w:r w:rsidRPr="004B4C60">
        <w:t>eFuse</w:t>
      </w:r>
      <w:proofErr w:type="spellEnd"/>
      <w:r w:rsidRPr="004B4C60">
        <w:t xml:space="preserve">, nakoľko k nej nemá prístup. K predmetnej </w:t>
      </w:r>
      <w:proofErr w:type="spellStart"/>
      <w:r w:rsidRPr="004B4C60">
        <w:t>eFuse</w:t>
      </w:r>
      <w:proofErr w:type="spellEnd"/>
      <w:r w:rsidRPr="004B4C60">
        <w:t xml:space="preserve"> BLK2 môže pristupovať už iba hardvér, respektíve hardvérová funkcionalita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Pr="004B4C60">
        <w:t xml:space="preserve"> prostredníctvom hardvérového </w:t>
      </w:r>
      <w:proofErr w:type="spellStart"/>
      <w:r w:rsidRPr="004B4C60">
        <w:t>Bootloadera</w:t>
      </w:r>
      <w:proofErr w:type="spellEnd"/>
      <w:r w:rsidRPr="004B4C60">
        <w:t xml:space="preserve"> (</w:t>
      </w:r>
      <w:proofErr w:type="spellStart"/>
      <w:r w:rsidRPr="004B4C60">
        <w:t>First-stage</w:t>
      </w:r>
      <w:proofErr w:type="spellEnd"/>
      <w:r w:rsidRPr="004B4C60">
        <w:t xml:space="preserve"> </w:t>
      </w:r>
      <w:proofErr w:type="spellStart"/>
      <w:r w:rsidRPr="004B4C60">
        <w:t>Bootloader</w:t>
      </w:r>
      <w:proofErr w:type="spellEnd"/>
      <w:r w:rsidRPr="004B4C60">
        <w:t>)</w:t>
      </w:r>
      <w:r w:rsidR="00CB0948">
        <w:t xml:space="preserve"> uloženého v ROM</w:t>
      </w:r>
      <w:r w:rsidRPr="004B4C60">
        <w:t xml:space="preserve">, ktorá zabezpečuje overenie softvérového </w:t>
      </w:r>
      <w:proofErr w:type="spellStart"/>
      <w:r w:rsidRPr="004B4C60">
        <w:t>Bootloadera</w:t>
      </w:r>
      <w:proofErr w:type="spellEnd"/>
      <w:r w:rsidRPr="004B4C60">
        <w:t xml:space="preserve"> (</w:t>
      </w:r>
      <w:proofErr w:type="spellStart"/>
      <w:r w:rsidRPr="004B4C60">
        <w:t>Second-stage</w:t>
      </w:r>
      <w:proofErr w:type="spellEnd"/>
      <w:r w:rsidRPr="004B4C60">
        <w:t xml:space="preserve"> </w:t>
      </w:r>
      <w:proofErr w:type="spellStart"/>
      <w:r w:rsidRPr="004B4C60">
        <w:t>Bootloader</w:t>
      </w:r>
      <w:proofErr w:type="spellEnd"/>
      <w:r w:rsidRPr="004B4C60">
        <w:t xml:space="preserve">) </w:t>
      </w:r>
      <w:proofErr w:type="spellStart"/>
      <w:r w:rsidRPr="004B4C60">
        <w:t>mikrokontroléru</w:t>
      </w:r>
      <w:proofErr w:type="spellEnd"/>
      <w:r w:rsidRPr="004B4C60">
        <w:t xml:space="preserve"> ESP32 zapísaného vo </w:t>
      </w:r>
      <w:proofErr w:type="spellStart"/>
      <w:r w:rsidRPr="004B4C60">
        <w:t>flash</w:t>
      </w:r>
      <w:proofErr w:type="spellEnd"/>
      <w:r w:rsidRPr="004B4C60">
        <w:t xml:space="preserve"> pamäti</w:t>
      </w:r>
      <w:r w:rsidR="00CB0948">
        <w:t xml:space="preserve"> na preddefinovanom ofsete 0x1000</w:t>
      </w:r>
      <w:r w:rsidRPr="004B4C60">
        <w:t xml:space="preserve">. </w:t>
      </w:r>
    </w:p>
    <w:p w14:paraId="08AA8AEC" w14:textId="5F58FECC" w:rsidR="00285DAD" w:rsidRDefault="004B4C60" w:rsidP="004B4C60">
      <w:pPr>
        <w:jc w:val="both"/>
      </w:pPr>
      <w:r w:rsidRPr="004B4C60">
        <w:t xml:space="preserve">Aby bolo možné overiť softvérový </w:t>
      </w:r>
      <w:proofErr w:type="spellStart"/>
      <w:r w:rsidRPr="004B4C60">
        <w:t>Bootloader</w:t>
      </w:r>
      <w:proofErr w:type="spellEnd"/>
      <w:r w:rsidRPr="004B4C60">
        <w:t xml:space="preserve"> a zabezpečiť proces bootovania</w:t>
      </w:r>
      <w:r w:rsidR="000D7039">
        <w:t xml:space="preserve"> firmvéru</w:t>
      </w:r>
      <w:r w:rsidRPr="004B4C60">
        <w:t>, je nutné vygenerovať odtlačok (</w:t>
      </w:r>
      <w:proofErr w:type="spellStart"/>
      <w:r w:rsidRPr="004B4C60">
        <w:t>digest</w:t>
      </w:r>
      <w:proofErr w:type="spellEnd"/>
      <w:r w:rsidRPr="004B4C60">
        <w:t>), ktorý je výstupom algoritmu SBDA (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Bootloader</w:t>
      </w:r>
      <w:proofErr w:type="spellEnd"/>
      <w:r w:rsidRPr="004B4C60">
        <w:t xml:space="preserve"> </w:t>
      </w:r>
      <w:proofErr w:type="spellStart"/>
      <w:r w:rsidRPr="004B4C60">
        <w:t>Digest</w:t>
      </w:r>
      <w:proofErr w:type="spellEnd"/>
      <w:r w:rsidRPr="004B4C60">
        <w:t xml:space="preserve"> </w:t>
      </w:r>
      <w:proofErr w:type="spellStart"/>
      <w:r w:rsidRPr="004B4C60">
        <w:t>Algorithm</w:t>
      </w:r>
      <w:proofErr w:type="spellEnd"/>
      <w:r w:rsidRPr="004B4C60">
        <w:t xml:space="preserve">) a zapísať ho do </w:t>
      </w:r>
      <w:proofErr w:type="spellStart"/>
      <w:r w:rsidRPr="004B4C60">
        <w:t>flash</w:t>
      </w:r>
      <w:proofErr w:type="spellEnd"/>
      <w:r w:rsidRPr="004B4C60">
        <w:t xml:space="preserve"> pamäte na ofset 0x0, kde ho očakáva </w:t>
      </w:r>
      <w:proofErr w:type="spellStart"/>
      <w:r w:rsidRPr="004B4C60">
        <w:t>Secure</w:t>
      </w:r>
      <w:proofErr w:type="spellEnd"/>
      <w:r w:rsidRPr="004B4C60">
        <w:t xml:space="preserve"> </w:t>
      </w:r>
      <w:proofErr w:type="spellStart"/>
      <w:r w:rsidRPr="004B4C60">
        <w:t>Boot</w:t>
      </w:r>
      <w:proofErr w:type="spellEnd"/>
      <w:r w:rsidRPr="004B4C60">
        <w:t xml:space="preserve"> [</w:t>
      </w:r>
      <w:r w:rsidR="00254441">
        <w:t>42</w:t>
      </w:r>
      <w:r w:rsidRPr="004B4C60">
        <w:t xml:space="preserve">]. </w:t>
      </w:r>
    </w:p>
    <w:p w14:paraId="4C773228" w14:textId="7F77E281" w:rsidR="00285DAD" w:rsidRPr="00634ED8" w:rsidRDefault="00285DAD" w:rsidP="00285DAD">
      <w:pPr>
        <w:pStyle w:val="3Nadpis"/>
        <w:rPr>
          <w:rFonts w:cstheme="majorHAnsi"/>
        </w:rPr>
      </w:pPr>
      <w:bookmarkStart w:id="51" w:name="_Toc69660975"/>
      <w:r w:rsidRPr="00634ED8">
        <w:rPr>
          <w:rFonts w:cstheme="majorHAnsi"/>
        </w:rPr>
        <w:lastRenderedPageBreak/>
        <w:t>SBDA algoritmus</w:t>
      </w:r>
      <w:bookmarkEnd w:id="51"/>
    </w:p>
    <w:p w14:paraId="2FB1C796" w14:textId="5BEB0E1A" w:rsidR="00285DAD" w:rsidRDefault="003B0A9E" w:rsidP="004B4C60">
      <w:pPr>
        <w:jc w:val="both"/>
      </w:pPr>
      <w:r>
        <w:t xml:space="preserve">Algoritmus </w:t>
      </w:r>
      <w:r w:rsidR="004B4C60" w:rsidRPr="004B4C60">
        <w:t>SBDA</w:t>
      </w:r>
      <w:r>
        <w:t xml:space="preserve"> spúšťa hardvérový </w:t>
      </w:r>
      <w:proofErr w:type="spellStart"/>
      <w:r>
        <w:t>Bootloader</w:t>
      </w:r>
      <w:proofErr w:type="spellEnd"/>
      <w:r>
        <w:t>. N</w:t>
      </w:r>
      <w:r w:rsidR="004B4C60" w:rsidRPr="004B4C60">
        <w:t xml:space="preserve">ačíta </w:t>
      </w:r>
      <w:r w:rsidR="000D7039">
        <w:t xml:space="preserve">AES </w:t>
      </w:r>
      <w:r>
        <w:t xml:space="preserve">šifrovací </w:t>
      </w:r>
      <w:r w:rsidR="004B4C60" w:rsidRPr="004B4C60">
        <w:t xml:space="preserve">kľúč uložený v </w:t>
      </w:r>
      <w:proofErr w:type="spellStart"/>
      <w:r w:rsidR="004B4C60" w:rsidRPr="004B4C60">
        <w:t>eFuse</w:t>
      </w:r>
      <w:proofErr w:type="spellEnd"/>
      <w:r w:rsidR="004B4C60" w:rsidRPr="004B4C60">
        <w:t xml:space="preserve"> BLK2</w:t>
      </w:r>
      <w:r w:rsidR="000D7039">
        <w:t xml:space="preserve"> </w:t>
      </w:r>
      <w:r w:rsidR="004B4C60" w:rsidRPr="004B4C60">
        <w:t>v reverznej bitovej reprezentácii</w:t>
      </w:r>
      <w:r w:rsidR="00B70233">
        <w:t xml:space="preserve"> a obraz softvérového </w:t>
      </w:r>
      <w:proofErr w:type="spellStart"/>
      <w:r w:rsidR="00B70233">
        <w:t>Bootloadera</w:t>
      </w:r>
      <w:proofErr w:type="spellEnd"/>
      <w:r w:rsidR="004B4C60" w:rsidRPr="004B4C60">
        <w:t xml:space="preserve">. Pred </w:t>
      </w:r>
      <w:r w:rsidR="00EE298B">
        <w:t>obraz</w:t>
      </w:r>
      <w:r w:rsidR="004B4C60" w:rsidRPr="004B4C60">
        <w:t xml:space="preserve"> </w:t>
      </w:r>
      <w:proofErr w:type="spellStart"/>
      <w:r w:rsidR="00936EE0">
        <w:t>B</w:t>
      </w:r>
      <w:r w:rsidR="004B4C60" w:rsidRPr="004B4C60">
        <w:t>ootloadera</w:t>
      </w:r>
      <w:proofErr w:type="spellEnd"/>
      <w:r w:rsidR="004B4C60" w:rsidRPr="004B4C60">
        <w:t xml:space="preserve"> dosadí 128 bajtový vygenerovaný inicializačný vektor.</w:t>
      </w:r>
      <w:r w:rsidR="00285DAD">
        <w:t xml:space="preserve"> </w:t>
      </w:r>
      <w:r w:rsidR="004B4C60" w:rsidRPr="004B4C60">
        <w:t xml:space="preserve">Algoritmus vykoná zarovnanie </w:t>
      </w:r>
      <w:r w:rsidR="00EE298B">
        <w:t>obrazu</w:t>
      </w:r>
      <w:r w:rsidR="004B4C60" w:rsidRPr="004B4C60">
        <w:t xml:space="preserve"> </w:t>
      </w:r>
      <w:proofErr w:type="spellStart"/>
      <w:r w:rsidR="004B4C60" w:rsidRPr="004B4C60">
        <w:t>Bootloadera</w:t>
      </w:r>
      <w:proofErr w:type="spellEnd"/>
      <w:r w:rsidR="004B4C60" w:rsidRPr="004B4C60">
        <w:t xml:space="preserve"> </w:t>
      </w:r>
      <w:proofErr w:type="spellStart"/>
      <w:r w:rsidR="004B4C60" w:rsidRPr="004B4C60">
        <w:t>modulo</w:t>
      </w:r>
      <w:proofErr w:type="spellEnd"/>
      <w:r w:rsidR="004B4C60" w:rsidRPr="004B4C60">
        <w:t xml:space="preserve"> 128 a doplní 0xFF</w:t>
      </w:r>
      <w:r w:rsidR="000D7039">
        <w:t xml:space="preserve"> </w:t>
      </w:r>
      <w:r w:rsidR="004B4C60" w:rsidRPr="004B4C60">
        <w:t xml:space="preserve">do reprezentácie reťazca </w:t>
      </w:r>
      <w:proofErr w:type="spellStart"/>
      <w:r w:rsidR="004B4C60" w:rsidRPr="004B4C60">
        <w:t>modulo</w:t>
      </w:r>
      <w:proofErr w:type="spellEnd"/>
      <w:r w:rsidR="004B4C60" w:rsidRPr="004B4C60">
        <w:t xml:space="preserve"> 128. Na každých 16 bajtov </w:t>
      </w:r>
      <w:r w:rsidR="00EE298B">
        <w:t>otvoreného textu</w:t>
      </w:r>
      <w:r w:rsidR="004B4C60" w:rsidRPr="004B4C60">
        <w:t xml:space="preserve"> </w:t>
      </w:r>
      <w:r w:rsidR="00EE298B">
        <w:t>obrazu</w:t>
      </w:r>
      <w:r w:rsidR="004B4C60" w:rsidRPr="004B4C60">
        <w:t xml:space="preserve"> </w:t>
      </w:r>
      <w:proofErr w:type="spellStart"/>
      <w:r w:rsidR="004B4C60" w:rsidRPr="004B4C60">
        <w:t>Bootloadera</w:t>
      </w:r>
      <w:proofErr w:type="spellEnd"/>
      <w:r w:rsidR="004B4C60" w:rsidRPr="004B4C60">
        <w:t xml:space="preserve"> </w:t>
      </w:r>
      <w:r w:rsidR="00661372">
        <w:t xml:space="preserve">sa aplikuje bloková šifra </w:t>
      </w:r>
      <w:r w:rsidR="004B4C60" w:rsidRPr="004B4C60">
        <w:t>AES256 v ECB</w:t>
      </w:r>
      <w:r w:rsidR="00ED124D">
        <w:t xml:space="preserve"> </w:t>
      </w:r>
      <w:r w:rsidR="004B4C60" w:rsidRPr="004B4C60">
        <w:t>móde</w:t>
      </w:r>
      <w:r w:rsidR="007303ED">
        <w:t xml:space="preserve"> s využitím </w:t>
      </w:r>
      <w:r w:rsidR="00661372">
        <w:t xml:space="preserve">AES šifrovacieho </w:t>
      </w:r>
      <w:r w:rsidR="007303ED">
        <w:t>kľúča z </w:t>
      </w:r>
      <w:proofErr w:type="spellStart"/>
      <w:r w:rsidR="007303ED">
        <w:t>eFuse</w:t>
      </w:r>
      <w:proofErr w:type="spellEnd"/>
      <w:r w:rsidR="007303ED">
        <w:t xml:space="preserve"> BLK2 s dĺžkou 256 bitov</w:t>
      </w:r>
      <w:r w:rsidR="004B4C60">
        <w:t>.</w:t>
      </w:r>
    </w:p>
    <w:p w14:paraId="79DBD647" w14:textId="2477688A" w:rsidR="004B4C60" w:rsidRDefault="004B4C60" w:rsidP="004B4C60">
      <w:pPr>
        <w:jc w:val="both"/>
      </w:pPr>
      <w:r w:rsidRPr="004B4C60">
        <w:t xml:space="preserve">Výsledný šifrovaný text má reverznú bitovú reprezentáciu. Algoritmus vymení bajt každého 4-bajtového slova šifrovaného textu, vypočíta SHA-512 </w:t>
      </w:r>
      <w:proofErr w:type="spellStart"/>
      <w:r w:rsidRPr="004B4C60">
        <w:t>hash</w:t>
      </w:r>
      <w:proofErr w:type="spellEnd"/>
      <w:r w:rsidRPr="004B4C60">
        <w:t xml:space="preserve"> </w:t>
      </w:r>
      <w:r w:rsidR="00661372">
        <w:t xml:space="preserve">výsledného </w:t>
      </w:r>
      <w:r w:rsidRPr="004B4C60">
        <w:t xml:space="preserve">šifrovaného textu. Výstupom je 192 bajtový reťazec, ktorý je tvorený 128 bajtovým inicializačným vektorom a 64 bajtovým </w:t>
      </w:r>
      <w:proofErr w:type="spellStart"/>
      <w:r w:rsidRPr="004B4C60">
        <w:t>hashom</w:t>
      </w:r>
      <w:proofErr w:type="spellEnd"/>
      <w:r w:rsidRPr="004B4C60">
        <w:t xml:space="preserve"> funkcie SHA-512 zo šifrovaného textu.</w:t>
      </w:r>
    </w:p>
    <w:p w14:paraId="382A5A0E" w14:textId="5EA6D845" w:rsidR="00A93F42" w:rsidRDefault="00A93F42" w:rsidP="004B4C60">
      <w:pPr>
        <w:jc w:val="both"/>
      </w:pPr>
      <w:r w:rsidRPr="00A93F42">
        <w:t xml:space="preserve">Odtlačok je možné algoritmom SBDA vygenerovať aj lokálne použitím nástroja espsecure.py. </w:t>
      </w:r>
      <w:r w:rsidR="00661372">
        <w:t xml:space="preserve">Princíp algoritmu SBDA je totožný, využijeme lokálne dostupný vygenerovaný AES šifrovací kľúč </w:t>
      </w:r>
      <w:r w:rsidR="00C461A4">
        <w:t>„</w:t>
      </w:r>
      <w:r w:rsidRPr="00A93F42">
        <w:t>secure-bootloader-key-256.bin</w:t>
      </w:r>
      <w:r w:rsidR="00C461A4">
        <w:t>“</w:t>
      </w:r>
      <w:r w:rsidRPr="00A93F42">
        <w:t xml:space="preserve">, ktorý sme do </w:t>
      </w:r>
      <w:proofErr w:type="spellStart"/>
      <w:r w:rsidRPr="00A93F42">
        <w:t>eFuse</w:t>
      </w:r>
      <w:proofErr w:type="spellEnd"/>
      <w:r w:rsidRPr="00A93F42">
        <w:t xml:space="preserve"> v</w:t>
      </w:r>
      <w:r w:rsidR="005C6FBE">
        <w:t> </w:t>
      </w:r>
      <w:r w:rsidRPr="00A93F42">
        <w:t>predchádzajúcom kroku</w:t>
      </w:r>
      <w:r w:rsidR="00661372">
        <w:t xml:space="preserve"> zapísali</w:t>
      </w:r>
      <w:r w:rsidRPr="00A93F42">
        <w:t xml:space="preserve">. Príkazom </w:t>
      </w:r>
      <w:r w:rsidRPr="000D626F">
        <w:rPr>
          <w:rFonts w:ascii="Times New Roman" w:hAnsi="Times New Roman" w:cs="Times New Roman"/>
          <w:sz w:val="18"/>
          <w:szCs w:val="18"/>
        </w:rPr>
        <w:t xml:space="preserve">espsecure.py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digest_secure_bootloader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--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keyfile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secure-bootloader-key-256.bin --output ./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bootloader-digest.bin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build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bootloader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bootloader.bin</w:t>
      </w:r>
      <w:proofErr w:type="spellEnd"/>
      <w:r w:rsidRPr="00FF6D21">
        <w:rPr>
          <w:u w:val="single"/>
        </w:rPr>
        <w:t xml:space="preserve"> </w:t>
      </w:r>
      <w:r w:rsidRPr="00A93F42">
        <w:t xml:space="preserve">sa vygeneruje odtlačok, ktorý je možné zapísať do </w:t>
      </w:r>
      <w:proofErr w:type="spellStart"/>
      <w:r w:rsidRPr="00A93F42">
        <w:t>flash</w:t>
      </w:r>
      <w:proofErr w:type="spellEnd"/>
      <w:r w:rsidRPr="00A93F42">
        <w:t xml:space="preserve"> pamäte</w:t>
      </w:r>
      <w:r w:rsidR="00661372">
        <w:t xml:space="preserve"> na preddefinovaný ofset 0x0</w:t>
      </w:r>
      <w:r w:rsidRPr="00A93F42">
        <w:t xml:space="preserve">. </w:t>
      </w:r>
    </w:p>
    <w:p w14:paraId="26ACEAC4" w14:textId="5EDA1CF8" w:rsidR="00325669" w:rsidRDefault="00325669" w:rsidP="00325669">
      <w:pPr>
        <w:rPr>
          <w:b/>
          <w:bCs/>
        </w:rPr>
      </w:pPr>
      <w:r w:rsidRPr="00325669">
        <w:rPr>
          <w:b/>
          <w:bCs/>
        </w:rPr>
        <w:t>Fragment .</w:t>
      </w:r>
      <w:proofErr w:type="spellStart"/>
      <w:r w:rsidRPr="00325669">
        <w:rPr>
          <w:b/>
          <w:bCs/>
        </w:rPr>
        <w:t>py</w:t>
      </w:r>
      <w:proofErr w:type="spellEnd"/>
      <w:r w:rsidRPr="00325669">
        <w:rPr>
          <w:b/>
          <w:bCs/>
        </w:rPr>
        <w:t xml:space="preserve"> </w:t>
      </w:r>
      <w:proofErr w:type="spellStart"/>
      <w:r>
        <w:rPr>
          <w:b/>
          <w:bCs/>
        </w:rPr>
        <w:t>scriptu</w:t>
      </w:r>
      <w:proofErr w:type="spellEnd"/>
      <w:r w:rsidRPr="00325669">
        <w:rPr>
          <w:b/>
          <w:bCs/>
        </w:rPr>
        <w:t xml:space="preserve"> pre generovanie </w:t>
      </w:r>
      <w:proofErr w:type="spellStart"/>
      <w:r>
        <w:rPr>
          <w:b/>
          <w:bCs/>
        </w:rPr>
        <w:t>digestu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Bootloadera</w:t>
      </w:r>
      <w:proofErr w:type="spellEnd"/>
      <w:r w:rsidRPr="00325669">
        <w:rPr>
          <w:b/>
          <w:bCs/>
        </w:rPr>
        <w:t>:</w:t>
      </w:r>
    </w:p>
    <w:p w14:paraId="70963A0C" w14:textId="618C1F80" w:rsidR="00325669" w:rsidRPr="00436066" w:rsidRDefault="00325669" w:rsidP="00436066">
      <w:pPr>
        <w:ind w:left="708"/>
        <w:rPr>
          <w:rFonts w:ascii="Times New Roman" w:hAnsi="Times New Roman" w:cs="Times New Roman"/>
          <w:sz w:val="18"/>
          <w:szCs w:val="18"/>
        </w:rPr>
      </w:pP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def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digest_secure_bootloader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):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"""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Calculate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of 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bootloader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image,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way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hardware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boot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engine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would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do so.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Can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used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 pre-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loaded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update 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bootloader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. """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>_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check_output_is_not_input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>_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check_output_is_not_input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>_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check_output_is_not_input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args.iv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args.iv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("WARNING: --iv argument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TESTING PURPOSES ONLY")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iv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args.iv.read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(128)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else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iv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os.urandom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(128)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args.image.read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args.image.seek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(0)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boot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engine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reads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128 byte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SHA512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size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also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doesn't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look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any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appended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SHA-256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fw_image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esptool.ESP32FirmwareImage(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fw_image.append_digest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% 128 &lt;= 32: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205DF5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ROM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bootloader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will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end of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128 byte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lastRenderedPageBreak/>
        <w:t xml:space="preserve"># to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end of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SHA-256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at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end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new_len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 - (len(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% 128)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[: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new_len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]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image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isn't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128 byte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multiple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0xFF 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unwritten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flash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as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what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boot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engine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will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% 128 != 0: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+= b"\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xFF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" * (128 - (len(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% 128))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iv +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Secure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Boot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algorithm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hardware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uses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AES256 ECB to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produce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ciphertext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feeds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output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through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SHA-512 to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produce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in/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of ECB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reordered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># 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due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hardware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quirks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security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.)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_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load_hardware_key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args.keyfile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backend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default_backend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cipher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Cipher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algorithms.AES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modes.ECB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backend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backend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encryptor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cipher.encryptor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hashlib.sha512()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get_chunks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16):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[::-1] 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reverse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input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cipher_block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encryptor.update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reverse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byte swap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word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output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cipher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_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cipher_block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[::-1]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get_chunks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cipher_block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4):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Python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hashlib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can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build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SHA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internally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digest.update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[::-1])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os.path.splitext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(args.image.name)[0] + "-digest-0x0000.bin"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open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, 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wb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") as f: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(iv)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digest.digest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word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get_chunks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4):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word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[::-1]) 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swap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word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order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result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(b'\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xFF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' * (0x1000 -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f.tell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())) 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pad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0x1000 </w:t>
      </w:r>
      <w:r w:rsidR="00A33093"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f.write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plaintext_image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digest+image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written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to %s" %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args.output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</w:t>
      </w:r>
    </w:p>
    <w:p w14:paraId="64CD8770" w14:textId="77777777" w:rsidR="004745A8" w:rsidRDefault="00A93F42" w:rsidP="004B4C60">
      <w:pPr>
        <w:jc w:val="both"/>
      </w:pPr>
      <w:r w:rsidRPr="00A93F42">
        <w:t xml:space="preserve">Príkaz má vstup - šifrovací </w:t>
      </w:r>
      <w:r w:rsidR="0051117D">
        <w:t>AES</w:t>
      </w:r>
      <w:r w:rsidRPr="00A93F42">
        <w:t xml:space="preserve"> kľúč</w:t>
      </w:r>
      <w:r w:rsidR="000A0DED">
        <w:t xml:space="preserve"> s dĺžkou 256 bitov</w:t>
      </w:r>
      <w:r w:rsidR="00230074">
        <w:t xml:space="preserve"> v binárnom formáte</w:t>
      </w:r>
      <w:r w:rsidRPr="00A93F42">
        <w:t xml:space="preserve"> (rovnaký </w:t>
      </w:r>
      <w:r w:rsidR="00230074">
        <w:t xml:space="preserve">bol </w:t>
      </w:r>
      <w:r w:rsidRPr="00A93F42">
        <w:t xml:space="preserve">zapísaný do </w:t>
      </w:r>
      <w:proofErr w:type="spellStart"/>
      <w:r w:rsidRPr="00A93F42">
        <w:t>eFuse</w:t>
      </w:r>
      <w:proofErr w:type="spellEnd"/>
      <w:r w:rsidRPr="00A93F42">
        <w:t xml:space="preserve"> BLK2) a </w:t>
      </w:r>
      <w:r w:rsidR="00EE298B">
        <w:t>obrazu</w:t>
      </w:r>
      <w:r w:rsidRPr="00A93F42">
        <w:t xml:space="preserve"> </w:t>
      </w:r>
      <w:proofErr w:type="spellStart"/>
      <w:r w:rsidRPr="00A93F42">
        <w:t>Bootloadera</w:t>
      </w:r>
      <w:proofErr w:type="spellEnd"/>
      <w:r w:rsidR="000A0DED">
        <w:t xml:space="preserve"> z priečinku projektu </w:t>
      </w:r>
      <w:proofErr w:type="spellStart"/>
      <w:r w:rsidR="000A0DED">
        <w:t>build</w:t>
      </w:r>
      <w:proofErr w:type="spellEnd"/>
      <w:r w:rsidRPr="00A93F42">
        <w:t>.</w:t>
      </w:r>
      <w:r w:rsidR="00627637">
        <w:t xml:space="preserve"> </w:t>
      </w:r>
      <w:r w:rsidR="000A0DED">
        <w:t>P</w:t>
      </w:r>
      <w:r w:rsidR="00627637">
        <w:t xml:space="preserve">re generovanie </w:t>
      </w:r>
      <w:r w:rsidR="00661372">
        <w:t>odtlačku</w:t>
      </w:r>
      <w:r w:rsidR="00627637">
        <w:t xml:space="preserve"> musí mať </w:t>
      </w:r>
      <w:r w:rsidR="00627637">
        <w:lastRenderedPageBreak/>
        <w:t>vývojár k dispozícii šifrovací kľúč</w:t>
      </w:r>
      <w:r w:rsidR="000A0DED">
        <w:t xml:space="preserve"> a zodpovedá za jeho archiváciu a</w:t>
      </w:r>
      <w:r w:rsidR="00661372">
        <w:t> </w:t>
      </w:r>
      <w:r w:rsidR="000A0DED">
        <w:t>ochranu</w:t>
      </w:r>
      <w:r w:rsidR="00627637">
        <w:t>.</w:t>
      </w:r>
      <w:r w:rsidRPr="00A93F42">
        <w:t xml:space="preserve"> Pri zápise </w:t>
      </w:r>
      <w:proofErr w:type="spellStart"/>
      <w:r w:rsidR="00627637">
        <w:t>digestu</w:t>
      </w:r>
      <w:proofErr w:type="spellEnd"/>
      <w:r w:rsidRPr="00A93F42">
        <w:t xml:space="preserve"> do </w:t>
      </w:r>
      <w:proofErr w:type="spellStart"/>
      <w:r w:rsidRPr="00A93F42">
        <w:t>flash</w:t>
      </w:r>
      <w:proofErr w:type="spellEnd"/>
      <w:r w:rsidRPr="00A93F42">
        <w:t xml:space="preserve"> pamäte je nutné zvoliť cieľový ofset </w:t>
      </w:r>
      <w:r w:rsidR="00661372">
        <w:t>n</w:t>
      </w:r>
      <w:r w:rsidRPr="00A93F42">
        <w:t>a 0x0</w:t>
      </w:r>
      <w:r w:rsidR="000A0DED">
        <w:t>, kde ho</w:t>
      </w:r>
      <w:r w:rsidR="00E02FA0">
        <w:t> </w:t>
      </w:r>
      <w:r w:rsidR="000A0DED">
        <w:t xml:space="preserve">očakáva hardvérový </w:t>
      </w:r>
      <w:proofErr w:type="spellStart"/>
      <w:r w:rsidR="000A0DED">
        <w:t>Bootloader</w:t>
      </w:r>
      <w:proofErr w:type="spellEnd"/>
      <w:r w:rsidRPr="00A93F42">
        <w:t xml:space="preserve">. </w:t>
      </w:r>
    </w:p>
    <w:p w14:paraId="6018A1AC" w14:textId="77777777" w:rsidR="004745A8" w:rsidRDefault="00A93F42" w:rsidP="004B4C60">
      <w:pPr>
        <w:jc w:val="both"/>
      </w:pPr>
      <w:r w:rsidRPr="00A93F42">
        <w:t xml:space="preserve">Zápis </w:t>
      </w:r>
      <w:proofErr w:type="spellStart"/>
      <w:r w:rsidR="000A0DED">
        <w:t>digestu</w:t>
      </w:r>
      <w:proofErr w:type="spellEnd"/>
      <w:r w:rsidR="000A0DED">
        <w:t xml:space="preserve"> do </w:t>
      </w:r>
      <w:proofErr w:type="spellStart"/>
      <w:r w:rsidR="000A0DED">
        <w:t>flash</w:t>
      </w:r>
      <w:proofErr w:type="spellEnd"/>
      <w:r w:rsidR="000A0DED">
        <w:t xml:space="preserve"> pamäte </w:t>
      </w:r>
      <w:r w:rsidRPr="00A93F42">
        <w:t xml:space="preserve">som realizoval použitím príkazu: </w:t>
      </w:r>
      <w:r w:rsidRPr="000D626F">
        <w:rPr>
          <w:rFonts w:ascii="Times New Roman" w:hAnsi="Times New Roman" w:cs="Times New Roman"/>
          <w:sz w:val="18"/>
          <w:szCs w:val="18"/>
        </w:rPr>
        <w:t xml:space="preserve">esptool.py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write_flash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0x0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bootloader-digest.bin</w:t>
      </w:r>
      <w:proofErr w:type="spellEnd"/>
      <w:r w:rsidRPr="00A93F42">
        <w:t xml:space="preserve">. </w:t>
      </w:r>
      <w:r w:rsidR="00661372">
        <w:t xml:space="preserve">Po zapísaní </w:t>
      </w:r>
      <w:proofErr w:type="spellStart"/>
      <w:r w:rsidR="00661372">
        <w:t>digestu</w:t>
      </w:r>
      <w:proofErr w:type="spellEnd"/>
      <w:r w:rsidR="00661372">
        <w:t xml:space="preserve"> do </w:t>
      </w:r>
      <w:proofErr w:type="spellStart"/>
      <w:r w:rsidR="00661372">
        <w:t>flash</w:t>
      </w:r>
      <w:proofErr w:type="spellEnd"/>
      <w:r w:rsidR="00661372">
        <w:t xml:space="preserve"> pamäte a úspešnom overení odtlačku </w:t>
      </w:r>
      <w:proofErr w:type="spellStart"/>
      <w:r w:rsidR="00661372">
        <w:t>Bootloadera</w:t>
      </w:r>
      <w:proofErr w:type="spellEnd"/>
      <w:r w:rsidR="00661372">
        <w:t xml:space="preserve"> je možné pristúpiť k ďalšej fáze </w:t>
      </w:r>
      <w:proofErr w:type="spellStart"/>
      <w:r w:rsidR="00661372">
        <w:t>bootovacieho</w:t>
      </w:r>
      <w:proofErr w:type="spellEnd"/>
      <w:r w:rsidR="00661372">
        <w:t xml:space="preserve"> procesu – k bootovaniu firmvéru.</w:t>
      </w:r>
      <w:r w:rsidR="004745A8">
        <w:t xml:space="preserve"> </w:t>
      </w:r>
      <w:r w:rsidRPr="00A93F42">
        <w:t xml:space="preserve">Pri spustení </w:t>
      </w:r>
      <w:proofErr w:type="spellStart"/>
      <w:r w:rsidRPr="00A93F42">
        <w:t>mikrokontroléru</w:t>
      </w:r>
      <w:proofErr w:type="spellEnd"/>
      <w:r w:rsidRPr="00A93F42">
        <w:t xml:space="preserve"> sa vykoná hardvérové vypočítanie </w:t>
      </w:r>
      <w:proofErr w:type="spellStart"/>
      <w:r w:rsidRPr="00A93F42">
        <w:t>digestu</w:t>
      </w:r>
      <w:proofErr w:type="spellEnd"/>
      <w:r w:rsidRPr="00A93F42">
        <w:t>, kedy hardvér</w:t>
      </w:r>
      <w:r w:rsidR="00661372">
        <w:t xml:space="preserve"> (ROM </w:t>
      </w:r>
      <w:proofErr w:type="spellStart"/>
      <w:r w:rsidR="00661372">
        <w:t>Bootloader</w:t>
      </w:r>
      <w:proofErr w:type="spellEnd"/>
      <w:r w:rsidR="00661372">
        <w:t>)</w:t>
      </w:r>
      <w:r w:rsidRPr="00A93F42">
        <w:t xml:space="preserve"> pristúpi k</w:t>
      </w:r>
      <w:r w:rsidR="005C6FBE">
        <w:t> </w:t>
      </w:r>
      <w:r w:rsidRPr="00A93F42">
        <w:t xml:space="preserve">vyčítaniu obsahu </w:t>
      </w:r>
      <w:proofErr w:type="spellStart"/>
      <w:r w:rsidRPr="00A93F42">
        <w:t>eFuse</w:t>
      </w:r>
      <w:proofErr w:type="spellEnd"/>
      <w:r w:rsidRPr="00A93F42">
        <w:t xml:space="preserve"> BLK2 a zo známeho ofsetu, kde je zapísaný softvérový </w:t>
      </w:r>
      <w:proofErr w:type="spellStart"/>
      <w:r w:rsidRPr="00A93F42">
        <w:t>Bootloader</w:t>
      </w:r>
      <w:proofErr w:type="spellEnd"/>
      <w:r w:rsidR="00661372">
        <w:t xml:space="preserve"> (0x1000)</w:t>
      </w:r>
      <w:r w:rsidRPr="00A93F42">
        <w:t xml:space="preserve"> sa</w:t>
      </w:r>
      <w:r w:rsidR="005C6FBE">
        <w:t> </w:t>
      </w:r>
      <w:r w:rsidRPr="00A93F42">
        <w:t xml:space="preserve">prevezme jeho </w:t>
      </w:r>
      <w:r w:rsidR="00EE298B">
        <w:t>obraz</w:t>
      </w:r>
      <w:r w:rsidRPr="00A93F42">
        <w:t xml:space="preserve">. </w:t>
      </w:r>
    </w:p>
    <w:p w14:paraId="4FD8AA49" w14:textId="1F000DA8" w:rsidR="00285DAD" w:rsidRDefault="00A93F42" w:rsidP="004B4C60">
      <w:pPr>
        <w:jc w:val="both"/>
      </w:pPr>
      <w:r w:rsidRPr="00A93F42">
        <w:t xml:space="preserve">Vykoná sa </w:t>
      </w:r>
      <w:r w:rsidR="00661372">
        <w:t xml:space="preserve">algoritmus </w:t>
      </w:r>
      <w:r w:rsidRPr="00A93F42">
        <w:t>S</w:t>
      </w:r>
      <w:r w:rsidR="0051117D">
        <w:t>BD</w:t>
      </w:r>
      <w:r w:rsidRPr="00A93F42">
        <w:t xml:space="preserve">A a výsledný </w:t>
      </w:r>
      <w:proofErr w:type="spellStart"/>
      <w:r w:rsidRPr="00A93F42">
        <w:t>digest</w:t>
      </w:r>
      <w:proofErr w:type="spellEnd"/>
      <w:r w:rsidRPr="00A93F42">
        <w:t xml:space="preserve"> porovná hardvérový </w:t>
      </w:r>
      <w:proofErr w:type="spellStart"/>
      <w:r w:rsidRPr="00A93F42">
        <w:t>Bootloader</w:t>
      </w:r>
      <w:proofErr w:type="spellEnd"/>
      <w:r w:rsidRPr="00A93F42">
        <w:t xml:space="preserve"> s</w:t>
      </w:r>
      <w:r w:rsidR="005C6FBE">
        <w:t> </w:t>
      </w:r>
      <w:proofErr w:type="spellStart"/>
      <w:r w:rsidRPr="00A93F42">
        <w:t>digestom</w:t>
      </w:r>
      <w:proofErr w:type="spellEnd"/>
      <w:r w:rsidRPr="00A93F42">
        <w:t xml:space="preserve"> uloženým vo </w:t>
      </w:r>
      <w:proofErr w:type="spellStart"/>
      <w:r w:rsidRPr="00A93F42">
        <w:t>flash</w:t>
      </w:r>
      <w:proofErr w:type="spellEnd"/>
      <w:r w:rsidRPr="00A93F42">
        <w:t xml:space="preserve"> pamäti na ofsete 0x0. V prípade, že sú oba </w:t>
      </w:r>
      <w:proofErr w:type="spellStart"/>
      <w:r w:rsidRPr="00A93F42">
        <w:t>digesty</w:t>
      </w:r>
      <w:proofErr w:type="spellEnd"/>
      <w:r w:rsidRPr="00A93F42">
        <w:t xml:space="preserve"> identické</w:t>
      </w:r>
      <w:r w:rsidR="00CB0948">
        <w:t>,</w:t>
      </w:r>
      <w:r w:rsidRPr="00A93F42">
        <w:t xml:space="preserve"> hardvérový </w:t>
      </w:r>
      <w:proofErr w:type="spellStart"/>
      <w:r w:rsidRPr="00A93F42">
        <w:t>Bootloader</w:t>
      </w:r>
      <w:proofErr w:type="spellEnd"/>
      <w:r w:rsidRPr="00A93F42">
        <w:t xml:space="preserve"> </w:t>
      </w:r>
      <w:r w:rsidR="00CB0948">
        <w:t>umožní</w:t>
      </w:r>
      <w:r w:rsidRPr="00A93F42">
        <w:t xml:space="preserve"> spustiť softvérový </w:t>
      </w:r>
      <w:proofErr w:type="spellStart"/>
      <w:r w:rsidRPr="00A93F42">
        <w:t>Bootloader</w:t>
      </w:r>
      <w:proofErr w:type="spellEnd"/>
      <w:r w:rsidRPr="00A93F42">
        <w:t xml:space="preserve"> a ten  pristúpi k bootovaniu firmvéru (s overením jeho digitálneho po</w:t>
      </w:r>
      <w:r w:rsidR="0019537F">
        <w:t>dp</w:t>
      </w:r>
      <w:r w:rsidRPr="00A93F42">
        <w:t>isu</w:t>
      </w:r>
      <w:r w:rsidR="00661372">
        <w:t xml:space="preserve"> pri bootovaní, ale aj pri vzdialenej aktualizácii firmvéru</w:t>
      </w:r>
      <w:r w:rsidRPr="00A93F42">
        <w:t xml:space="preserve">…). </w:t>
      </w:r>
    </w:p>
    <w:p w14:paraId="2533F7A0" w14:textId="27C82CE0" w:rsidR="000A0DED" w:rsidRDefault="00A93F42" w:rsidP="004B4C60">
      <w:pPr>
        <w:jc w:val="both"/>
      </w:pPr>
      <w:r w:rsidRPr="00A93F42">
        <w:t xml:space="preserve">Ak sú </w:t>
      </w:r>
      <w:proofErr w:type="spellStart"/>
      <w:r w:rsidRPr="00A93F42">
        <w:t>digesty</w:t>
      </w:r>
      <w:proofErr w:type="spellEnd"/>
      <w:r w:rsidRPr="00A93F42">
        <w:t xml:space="preserve"> rozdielne, bootovanie je zakázané hardvérovou funkcionalitou </w:t>
      </w:r>
      <w:proofErr w:type="spellStart"/>
      <w:r w:rsidRPr="00A93F42">
        <w:t>Secure</w:t>
      </w:r>
      <w:proofErr w:type="spellEnd"/>
      <w:r w:rsidRPr="00A93F42">
        <w:t xml:space="preserve"> </w:t>
      </w:r>
      <w:proofErr w:type="spellStart"/>
      <w:r w:rsidRPr="00A93F42">
        <w:t>Boot</w:t>
      </w:r>
      <w:proofErr w:type="spellEnd"/>
      <w:r w:rsidRPr="00A93F42">
        <w:t xml:space="preserve">. Tento spôsob ochrany je efektívny v prípade, ak by útočník získal fyzický prístup ku </w:t>
      </w:r>
      <w:proofErr w:type="spellStart"/>
      <w:r w:rsidRPr="00A93F42">
        <w:t>mikrokontroléru</w:t>
      </w:r>
      <w:proofErr w:type="spellEnd"/>
      <w:r w:rsidRPr="00A93F42">
        <w:t xml:space="preserve"> a</w:t>
      </w:r>
      <w:r w:rsidR="005C6FBE">
        <w:t> </w:t>
      </w:r>
      <w:r w:rsidRPr="00A93F42">
        <w:t xml:space="preserve">pokúsil by sa  spustiť na </w:t>
      </w:r>
      <w:proofErr w:type="spellStart"/>
      <w:r w:rsidRPr="00A93F42">
        <w:t>mikrokontroléri</w:t>
      </w:r>
      <w:proofErr w:type="spellEnd"/>
      <w:r w:rsidRPr="00A93F42">
        <w:t xml:space="preserve"> svoj program</w:t>
      </w:r>
      <w:r w:rsidR="00757784">
        <w:t>.</w:t>
      </w:r>
      <w:r w:rsidRPr="00A93F42">
        <w:t xml:space="preserve"> </w:t>
      </w:r>
      <w:r w:rsidR="00757784">
        <w:t>V procese nahrávania firmvéru cez USB-UART</w:t>
      </w:r>
      <w:r w:rsidR="00661372">
        <w:t xml:space="preserve"> rozhranie</w:t>
      </w:r>
      <w:r w:rsidR="00757784">
        <w:t xml:space="preserve"> sa p</w:t>
      </w:r>
      <w:r w:rsidRPr="00A93F42">
        <w:t xml:space="preserve">repíše aj </w:t>
      </w:r>
      <w:r w:rsidR="00757784">
        <w:t xml:space="preserve">softvérový </w:t>
      </w:r>
      <w:proofErr w:type="spellStart"/>
      <w:r w:rsidRPr="00A93F42">
        <w:t>Bootloade</w:t>
      </w:r>
      <w:r w:rsidR="00757784">
        <w:t>r</w:t>
      </w:r>
      <w:proofErr w:type="spellEnd"/>
      <w:r w:rsidR="00757784">
        <w:t>, tabuľka partícii na základe konfigurácie prostredia z ktorého sa nahrávanie firmvéru realizuje.</w:t>
      </w:r>
      <w:r w:rsidRPr="00A93F42">
        <w:t xml:space="preserve"> </w:t>
      </w:r>
    </w:p>
    <w:p w14:paraId="1075A937" w14:textId="595F88F0" w:rsidR="00947E21" w:rsidRDefault="00757784" w:rsidP="004B4C60">
      <w:pPr>
        <w:jc w:val="both"/>
      </w:pPr>
      <w:r>
        <w:t>V</w:t>
      </w:r>
      <w:r w:rsidR="00A93F42" w:rsidRPr="00A93F42">
        <w:t xml:space="preserve">ypočítaný </w:t>
      </w:r>
      <w:proofErr w:type="spellStart"/>
      <w:r w:rsidR="00A93F42" w:rsidRPr="00A93F42">
        <w:t>digest</w:t>
      </w:r>
      <w:proofErr w:type="spellEnd"/>
      <w:r w:rsidR="00A93F42" w:rsidRPr="00A93F42">
        <w:t xml:space="preserve"> sa </w:t>
      </w:r>
      <w:r w:rsidR="00661372">
        <w:t xml:space="preserve">tak </w:t>
      </w:r>
      <w:r w:rsidR="00A93F42" w:rsidRPr="00A93F42">
        <w:t xml:space="preserve">nebude zhodovať s </w:t>
      </w:r>
      <w:proofErr w:type="spellStart"/>
      <w:r w:rsidR="00A93F42" w:rsidRPr="00A93F42">
        <w:t>digestom</w:t>
      </w:r>
      <w:proofErr w:type="spellEnd"/>
      <w:r w:rsidR="00A93F42" w:rsidRPr="00A93F42">
        <w:t xml:space="preserve"> zapísaným na ofsete 0x0 (za predpokladu, že</w:t>
      </w:r>
      <w:r w:rsidR="00E02FA0">
        <w:t> </w:t>
      </w:r>
      <w:r w:rsidR="00A93F42" w:rsidRPr="00A93F42">
        <w:t>nebude prepísaný) pri nahrávaní firmvéru.</w:t>
      </w:r>
      <w:r>
        <w:t xml:space="preserve"> V prípade, ak by útočník dokázal zapísať iba firmvér na konkrétny ofset a prepísal by</w:t>
      </w:r>
      <w:r w:rsidR="000A0DED">
        <w:t xml:space="preserve"> aj</w:t>
      </w:r>
      <w:r>
        <w:t xml:space="preserve"> príznak v OTA_DATA partícii, firmvér by nabootovaný nebol, nakoľko </w:t>
      </w:r>
      <w:r w:rsidR="000A0DED">
        <w:t>nie je digitálne</w:t>
      </w:r>
      <w:r>
        <w:t xml:space="preserve"> podpísaný kľúčom, ktorý útočník k dispozícii nemá.</w:t>
      </w:r>
      <w:r w:rsidR="000A0DED">
        <w:t xml:space="preserve"> </w:t>
      </w:r>
      <w:r w:rsidR="00840574">
        <w:t xml:space="preserve">Na Obr. </w:t>
      </w:r>
      <w:r w:rsidR="00206B60">
        <w:t>2</w:t>
      </w:r>
      <w:r w:rsidR="004772B6">
        <w:t>2</w:t>
      </w:r>
      <w:r w:rsidR="00840574">
        <w:t xml:space="preserve"> je v blokovej schéme zakreslený priebeh </w:t>
      </w:r>
      <w:r w:rsidR="00661372">
        <w:t xml:space="preserve">spúšťania systému </w:t>
      </w:r>
      <w:proofErr w:type="spellStart"/>
      <w:r w:rsidR="00661372">
        <w:t>mikrokontroléru</w:t>
      </w:r>
      <w:proofErr w:type="spellEnd"/>
      <w:r w:rsidR="00661372">
        <w:t xml:space="preserve"> ESP32 s využitím funkcionality </w:t>
      </w:r>
      <w:proofErr w:type="spellStart"/>
      <w:r w:rsidR="00840574">
        <w:t>Secure</w:t>
      </w:r>
      <w:proofErr w:type="spellEnd"/>
      <w:r w:rsidR="00840574">
        <w:t xml:space="preserve"> </w:t>
      </w:r>
      <w:proofErr w:type="spellStart"/>
      <w:r w:rsidR="00840574">
        <w:t>Boot</w:t>
      </w:r>
      <w:proofErr w:type="spellEnd"/>
      <w:r w:rsidR="00661372">
        <w:t xml:space="preserve"> po fázu pred bootovaním firmvéru</w:t>
      </w:r>
      <w:r w:rsidR="00840574">
        <w:t>.</w:t>
      </w:r>
    </w:p>
    <w:p w14:paraId="2055A41C" w14:textId="77777777" w:rsidR="00EB1345" w:rsidRDefault="00EB1345" w:rsidP="00EB13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636F40" wp14:editId="5F5E3213">
            <wp:extent cx="5579745" cy="6317615"/>
            <wp:effectExtent l="0" t="0" r="190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7AF" w14:textId="10548B29" w:rsidR="00844945" w:rsidRDefault="00EB1345" w:rsidP="00EB1345">
      <w:pPr>
        <w:pStyle w:val="Popis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4772B6">
        <w:rPr>
          <w:noProof/>
        </w:rPr>
        <w:t>22</w:t>
      </w:r>
      <w:r>
        <w:fldChar w:fldCharType="end"/>
      </w:r>
      <w:r>
        <w:rPr>
          <w:noProof/>
        </w:rPr>
        <w:t xml:space="preserve"> </w:t>
      </w:r>
      <w:r w:rsidRPr="00314D2E">
        <w:rPr>
          <w:noProof/>
        </w:rPr>
        <w:t>Bloková schéma procesu Secure Boot po bootovanie firmvéru</w:t>
      </w:r>
    </w:p>
    <w:p w14:paraId="3E6D6244" w14:textId="2B4E222C" w:rsidR="0031445B" w:rsidRPr="00634ED8" w:rsidRDefault="003B0A9E" w:rsidP="0031445B">
      <w:pPr>
        <w:pStyle w:val="2Nadpis"/>
        <w:rPr>
          <w:rFonts w:cstheme="majorHAnsi"/>
        </w:rPr>
      </w:pPr>
      <w:bookmarkStart w:id="52" w:name="_Toc69660976"/>
      <w:r w:rsidRPr="00634ED8">
        <w:rPr>
          <w:rFonts w:cstheme="majorHAnsi"/>
        </w:rPr>
        <w:t xml:space="preserve">Šifrovanie </w:t>
      </w:r>
      <w:proofErr w:type="spellStart"/>
      <w:r w:rsidRPr="00634ED8">
        <w:rPr>
          <w:rFonts w:cstheme="majorHAnsi"/>
        </w:rPr>
        <w:t>flash</w:t>
      </w:r>
      <w:proofErr w:type="spellEnd"/>
      <w:r w:rsidRPr="00634ED8">
        <w:rPr>
          <w:rFonts w:cstheme="majorHAnsi"/>
        </w:rPr>
        <w:t xml:space="preserve"> pamäte</w:t>
      </w:r>
      <w:bookmarkEnd w:id="52"/>
    </w:p>
    <w:p w14:paraId="682F3CED" w14:textId="4F6EE95C" w:rsidR="00386801" w:rsidRDefault="0031445B" w:rsidP="0031445B">
      <w:pPr>
        <w:jc w:val="both"/>
      </w:pPr>
      <w:r>
        <w:t xml:space="preserve">Nakoľko funkcionalita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nerieši ochranu firmvéru</w:t>
      </w:r>
      <w:r w:rsidR="005B3F2F">
        <w:t xml:space="preserve"> a softvérového </w:t>
      </w:r>
      <w:proofErr w:type="spellStart"/>
      <w:r w:rsidR="005B3F2F">
        <w:t>Bootloadera</w:t>
      </w:r>
      <w:proofErr w:type="spellEnd"/>
      <w:r>
        <w:t>,</w:t>
      </w:r>
      <w:r w:rsidR="005B3F2F">
        <w:t xml:space="preserve"> ale iba </w:t>
      </w:r>
      <w:proofErr w:type="spellStart"/>
      <w:r w:rsidR="005B3F2F">
        <w:t>bootovací</w:t>
      </w:r>
      <w:proofErr w:type="spellEnd"/>
      <w:r w:rsidR="005B3F2F">
        <w:t xml:space="preserve"> proces,</w:t>
      </w:r>
      <w:r>
        <w:t xml:space="preserve"> odporúča sa</w:t>
      </w:r>
      <w:r w:rsidR="005B3F2F">
        <w:t xml:space="preserve"> na základe dokumentácie ESP-IDF</w:t>
      </w:r>
      <w:r>
        <w:t xml:space="preserve">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doplniť o</w:t>
      </w:r>
      <w:r w:rsidR="003B0A9E">
        <w:t xml:space="preserve"> šifrovanie </w:t>
      </w:r>
      <w:proofErr w:type="spellStart"/>
      <w:r w:rsidR="003B0A9E">
        <w:t>flash</w:t>
      </w:r>
      <w:proofErr w:type="spellEnd"/>
      <w:r w:rsidR="003B0A9E">
        <w:t xml:space="preserve"> pamäte</w:t>
      </w:r>
      <w:r w:rsidR="00233D75">
        <w:t xml:space="preserve"> [</w:t>
      </w:r>
      <w:r w:rsidR="00254441">
        <w:t>43</w:t>
      </w:r>
      <w:r w:rsidR="00233D75">
        <w:t>]</w:t>
      </w:r>
      <w:r w:rsidR="005B3F2F">
        <w:t xml:space="preserve"> a využívať tieto funkcionality spolu</w:t>
      </w:r>
      <w:r w:rsidR="003B0A9E">
        <w:t xml:space="preserve"> pre vysokú úroveň bezpečnosti</w:t>
      </w:r>
      <w:r>
        <w:t xml:space="preserve">. </w:t>
      </w:r>
      <w:r w:rsidR="00566F56">
        <w:t xml:space="preserve">Šifrovať je možné obsah celej </w:t>
      </w:r>
      <w:proofErr w:type="spellStart"/>
      <w:r w:rsidR="00566F56">
        <w:t>flash</w:t>
      </w:r>
      <w:proofErr w:type="spellEnd"/>
      <w:r w:rsidR="00566F56">
        <w:t xml:space="preserve"> pamäte, alebo jej časti</w:t>
      </w:r>
      <w:r w:rsidR="007820EF">
        <w:t xml:space="preserve">. </w:t>
      </w:r>
    </w:p>
    <w:p w14:paraId="39E0FC5B" w14:textId="3482F48D" w:rsidR="00386801" w:rsidRDefault="007820EF" w:rsidP="0031445B">
      <w:pPr>
        <w:jc w:val="both"/>
      </w:pPr>
      <w:r>
        <w:t xml:space="preserve">Šifrovaná časť </w:t>
      </w:r>
      <w:proofErr w:type="spellStart"/>
      <w:r>
        <w:t>flash</w:t>
      </w:r>
      <w:proofErr w:type="spellEnd"/>
      <w:r>
        <w:t xml:space="preserve"> pamäte </w:t>
      </w:r>
      <w:r w:rsidR="00386801">
        <w:t>nie je potencionálnym útočníkom spustiteľná, nakoľko dokáže stiahnuť cez USB-UART rozhranie iba zašifrovaný text</w:t>
      </w:r>
      <w:r w:rsidR="000A0DED">
        <w:t xml:space="preserve"> (ak sa využíva produkčná verzia </w:t>
      </w:r>
      <w:r w:rsidR="003B0A9E">
        <w:t xml:space="preserve">šifrovania </w:t>
      </w:r>
      <w:proofErr w:type="spellStart"/>
      <w:r w:rsidR="003B0A9E">
        <w:t>flash</w:t>
      </w:r>
      <w:proofErr w:type="spellEnd"/>
      <w:r w:rsidR="003B0A9E">
        <w:t xml:space="preserve"> </w:t>
      </w:r>
      <w:r w:rsidR="003B0A9E">
        <w:lastRenderedPageBreak/>
        <w:t>pamäte</w:t>
      </w:r>
      <w:r w:rsidR="000A0DED">
        <w:t>)</w:t>
      </w:r>
      <w:r w:rsidR="005B3F2F">
        <w:t>.</w:t>
      </w:r>
      <w:r w:rsidR="00386801">
        <w:t xml:space="preserve"> Bloková schéma </w:t>
      </w:r>
      <w:r w:rsidR="003B0A9E">
        <w:t xml:space="preserve">funkcionality šifrovania </w:t>
      </w:r>
      <w:proofErr w:type="spellStart"/>
      <w:r w:rsidR="003B0A9E">
        <w:t>flash</w:t>
      </w:r>
      <w:proofErr w:type="spellEnd"/>
      <w:r w:rsidR="003B0A9E">
        <w:t xml:space="preserve"> pamäte</w:t>
      </w:r>
      <w:r w:rsidR="00386801">
        <w:t xml:space="preserve"> je na Obr. </w:t>
      </w:r>
      <w:r w:rsidR="00206B60">
        <w:t>2</w:t>
      </w:r>
      <w:r w:rsidR="004772B6">
        <w:t>3</w:t>
      </w:r>
      <w:r w:rsidR="00386801">
        <w:t xml:space="preserve">. OTA firmvér môže byť distribuovaný </w:t>
      </w:r>
      <w:r w:rsidR="004772B6">
        <w:t xml:space="preserve">štandardne </w:t>
      </w:r>
      <w:r w:rsidR="00386801">
        <w:t>v otvorenom texte, alebo po úprave v programovej implementácii v šifrovanom texte</w:t>
      </w:r>
      <w:r w:rsidR="000F41AE">
        <w:t>, ktorý nie je</w:t>
      </w:r>
      <w:r w:rsidR="00E02FA0">
        <w:t> </w:t>
      </w:r>
      <w:r w:rsidR="000F41AE">
        <w:t xml:space="preserve">pri zápise do </w:t>
      </w:r>
      <w:proofErr w:type="spellStart"/>
      <w:r w:rsidR="000F41AE">
        <w:t>flash</w:t>
      </w:r>
      <w:proofErr w:type="spellEnd"/>
      <w:r w:rsidR="000F41AE">
        <w:t xml:space="preserve"> pamäte už šifrovaný</w:t>
      </w:r>
      <w:r w:rsidR="00386801">
        <w:t>.</w:t>
      </w:r>
    </w:p>
    <w:p w14:paraId="41A4B4BD" w14:textId="77777777" w:rsidR="00EB1345" w:rsidRDefault="00EB1345" w:rsidP="00EB1345">
      <w:pPr>
        <w:keepNext/>
        <w:jc w:val="center"/>
      </w:pPr>
      <w:r>
        <w:rPr>
          <w:noProof/>
        </w:rPr>
        <w:drawing>
          <wp:inline distT="0" distB="0" distL="0" distR="0" wp14:anchorId="40220972" wp14:editId="1AB71D4D">
            <wp:extent cx="4140708" cy="320421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708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879C" w14:textId="5F8CBBF5" w:rsidR="00DF5445" w:rsidRDefault="00EB1345" w:rsidP="00EB1345">
      <w:pPr>
        <w:pStyle w:val="Popis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4772B6">
        <w:rPr>
          <w:noProof/>
        </w:rPr>
        <w:t>23</w:t>
      </w:r>
      <w:r>
        <w:fldChar w:fldCharType="end"/>
      </w:r>
      <w:r>
        <w:rPr>
          <w:noProof/>
        </w:rPr>
        <w:t xml:space="preserve"> </w:t>
      </w:r>
      <w:r w:rsidRPr="00345225">
        <w:rPr>
          <w:noProof/>
        </w:rPr>
        <w:t>Šifrovanie flash pamäte – Release režim</w:t>
      </w:r>
    </w:p>
    <w:p w14:paraId="0C059876" w14:textId="13D6F271" w:rsidR="0031445B" w:rsidRDefault="003B0A9E" w:rsidP="0031445B">
      <w:pPr>
        <w:jc w:val="both"/>
      </w:pPr>
      <w:r>
        <w:t>Táto funkcionalita</w:t>
      </w:r>
      <w:r w:rsidR="000A0DED">
        <w:t xml:space="preserve"> </w:t>
      </w:r>
      <w:r w:rsidR="005B3F2F">
        <w:t xml:space="preserve">dokáže </w:t>
      </w:r>
      <w:r>
        <w:t xml:space="preserve">zároveň </w:t>
      </w:r>
      <w:r w:rsidR="005B3F2F">
        <w:t xml:space="preserve">obsah </w:t>
      </w:r>
      <w:proofErr w:type="spellStart"/>
      <w:r w:rsidR="005B3F2F">
        <w:t>flash</w:t>
      </w:r>
      <w:proofErr w:type="spellEnd"/>
      <w:r w:rsidR="005B3F2F">
        <w:t xml:space="preserve"> pamäte dešifrovať</w:t>
      </w:r>
      <w:r w:rsidR="000A0DED">
        <w:t xml:space="preserve"> v reálnom čase</w:t>
      </w:r>
      <w:r w:rsidR="005B3F2F">
        <w:t>, ak sa</w:t>
      </w:r>
      <w:r w:rsidR="00E02FA0">
        <w:t> </w:t>
      </w:r>
      <w:r w:rsidR="005B3F2F">
        <w:t xml:space="preserve">daná partícia používa. </w:t>
      </w:r>
      <w:r>
        <w:t xml:space="preserve">Využíva symetrický AES kľúč s dĺžkou 256 bitov pre šifrovanie a dešifrovanie obsahu </w:t>
      </w:r>
      <w:proofErr w:type="spellStart"/>
      <w:r>
        <w:t>flash</w:t>
      </w:r>
      <w:proofErr w:type="spellEnd"/>
      <w:r>
        <w:t xml:space="preserve"> pamäte.</w:t>
      </w:r>
      <w:r w:rsidR="007820EF">
        <w:t xml:space="preserve"> </w:t>
      </w:r>
      <w:r>
        <w:t>Kľúč je uložený v </w:t>
      </w:r>
      <w:proofErr w:type="spellStart"/>
      <w:r>
        <w:t>jednorázovo</w:t>
      </w:r>
      <w:proofErr w:type="spellEnd"/>
      <w:r>
        <w:t xml:space="preserve"> programovateľnej pamäti</w:t>
      </w:r>
      <w:r w:rsidR="005B3F2F">
        <w:t xml:space="preserve"> </w:t>
      </w:r>
      <w:proofErr w:type="spellStart"/>
      <w:r w:rsidR="005B3F2F">
        <w:t>eFuse</w:t>
      </w:r>
      <w:proofErr w:type="spellEnd"/>
      <w:r w:rsidR="005B3F2F">
        <w:t xml:space="preserve"> BLK1 s veľkosťou 256 bitov</w:t>
      </w:r>
      <w:r w:rsidR="007820EF">
        <w:t>, ktorá je pre tento kľúč vyhradená</w:t>
      </w:r>
      <w:r w:rsidR="005B3F2F">
        <w:t xml:space="preserve">. </w:t>
      </w:r>
    </w:p>
    <w:p w14:paraId="60560D54" w14:textId="4B254531" w:rsidR="005B3F2F" w:rsidRDefault="003B0A9E" w:rsidP="0031445B">
      <w:pPr>
        <w:jc w:val="both"/>
      </w:pPr>
      <w:r>
        <w:t>V</w:t>
      </w:r>
      <w:r w:rsidR="005B3F2F">
        <w:t xml:space="preserve"> základnom nastavení </w:t>
      </w:r>
      <w:r>
        <w:t xml:space="preserve">šifrovania </w:t>
      </w:r>
      <w:proofErr w:type="spellStart"/>
      <w:r>
        <w:t>flash</w:t>
      </w:r>
      <w:proofErr w:type="spellEnd"/>
      <w:r>
        <w:t xml:space="preserve"> pamäte sú šifrované sektory</w:t>
      </w:r>
      <w:r w:rsidR="005B3F2F">
        <w:t>:</w:t>
      </w:r>
    </w:p>
    <w:p w14:paraId="633312EE" w14:textId="0373BF8C" w:rsidR="005B3F2F" w:rsidRDefault="007820EF" w:rsidP="005B3F2F">
      <w:pPr>
        <w:pStyle w:val="Odsekzoznamu"/>
        <w:numPr>
          <w:ilvl w:val="0"/>
          <w:numId w:val="29"/>
        </w:numPr>
        <w:jc w:val="both"/>
      </w:pPr>
      <w:r>
        <w:t>s</w:t>
      </w:r>
      <w:r w:rsidR="005B3F2F">
        <w:t xml:space="preserve">oftvérový </w:t>
      </w:r>
      <w:proofErr w:type="spellStart"/>
      <w:r w:rsidR="005B3F2F">
        <w:t>Bootloader</w:t>
      </w:r>
      <w:proofErr w:type="spellEnd"/>
      <w:r>
        <w:t>,</w:t>
      </w:r>
    </w:p>
    <w:p w14:paraId="2C683851" w14:textId="05078553" w:rsidR="005B3F2F" w:rsidRDefault="007820EF" w:rsidP="005B3F2F">
      <w:pPr>
        <w:pStyle w:val="Odsekzoznamu"/>
        <w:numPr>
          <w:ilvl w:val="0"/>
          <w:numId w:val="29"/>
        </w:numPr>
        <w:jc w:val="both"/>
      </w:pPr>
      <w:r>
        <w:t>t</w:t>
      </w:r>
      <w:r w:rsidR="005B3F2F">
        <w:t>abuľk</w:t>
      </w:r>
      <w:r>
        <w:t>a</w:t>
      </w:r>
      <w:r w:rsidR="005B3F2F">
        <w:t xml:space="preserve"> partícii</w:t>
      </w:r>
      <w:r>
        <w:t>,</w:t>
      </w:r>
    </w:p>
    <w:p w14:paraId="01931117" w14:textId="2944D020" w:rsidR="005B3F2F" w:rsidRDefault="007820EF" w:rsidP="005B3F2F">
      <w:pPr>
        <w:pStyle w:val="Odsekzoznamu"/>
        <w:numPr>
          <w:ilvl w:val="0"/>
          <w:numId w:val="29"/>
        </w:numPr>
        <w:jc w:val="both"/>
      </w:pPr>
      <w:r>
        <w:t>v</w:t>
      </w:r>
      <w:r w:rsidR="005B3F2F">
        <w:t xml:space="preserve">šetky </w:t>
      </w:r>
      <w:proofErr w:type="spellStart"/>
      <w:r>
        <w:t>firmvérové</w:t>
      </w:r>
      <w:proofErr w:type="spellEnd"/>
      <w:r>
        <w:t xml:space="preserve"> </w:t>
      </w:r>
      <w:r w:rsidR="005B3F2F">
        <w:t>partície</w:t>
      </w:r>
      <w:r>
        <w:t xml:space="preserve"> – APP (aplikačné),</w:t>
      </w:r>
    </w:p>
    <w:p w14:paraId="03AC5DBE" w14:textId="6E68B118" w:rsidR="005B3F2F" w:rsidRDefault="007820EF" w:rsidP="005B3F2F">
      <w:pPr>
        <w:pStyle w:val="Odsekzoznamu"/>
        <w:numPr>
          <w:ilvl w:val="0"/>
          <w:numId w:val="29"/>
        </w:numPr>
        <w:jc w:val="both"/>
      </w:pPr>
      <w:proofErr w:type="spellStart"/>
      <w:r>
        <w:t>d</w:t>
      </w:r>
      <w:r w:rsidR="005B3F2F">
        <w:t>igest</w:t>
      </w:r>
      <w:proofErr w:type="spellEnd"/>
      <w:r w:rsidR="005B3F2F">
        <w:t xml:space="preserve"> </w:t>
      </w:r>
      <w:proofErr w:type="spellStart"/>
      <w:r w:rsidR="005B3F2F">
        <w:t>Bootloadera</w:t>
      </w:r>
      <w:proofErr w:type="spellEnd"/>
      <w:r>
        <w:t xml:space="preserve"> na ofsete 0x0</w:t>
      </w:r>
      <w:r w:rsidR="005B3F2F">
        <w:t xml:space="preserve"> – </w:t>
      </w:r>
      <w:r w:rsidR="003B0A9E">
        <w:t>(</w:t>
      </w:r>
      <w:r w:rsidR="005B3F2F">
        <w:t xml:space="preserve">ak sa využíva </w:t>
      </w:r>
      <w:proofErr w:type="spellStart"/>
      <w:r w:rsidR="005B3F2F">
        <w:t>Secure</w:t>
      </w:r>
      <w:proofErr w:type="spellEnd"/>
      <w:r w:rsidR="005B3F2F">
        <w:t xml:space="preserve"> </w:t>
      </w:r>
      <w:proofErr w:type="spellStart"/>
      <w:r w:rsidR="005B3F2F">
        <w:t>Boot</w:t>
      </w:r>
      <w:proofErr w:type="spellEnd"/>
      <w:r w:rsidR="003B0A9E">
        <w:t>)</w:t>
      </w:r>
      <w:r>
        <w:t>.</w:t>
      </w:r>
    </w:p>
    <w:p w14:paraId="723D81E2" w14:textId="466FD58D" w:rsidR="00F04D64" w:rsidRDefault="005B3F2F" w:rsidP="005B3F2F">
      <w:pPr>
        <w:jc w:val="both"/>
      </w:pPr>
      <w:r>
        <w:t xml:space="preserve">Iné typy partícii môžu byť šifrované dodatočne pridaním príznaku – </w:t>
      </w:r>
      <w:proofErr w:type="spellStart"/>
      <w:r>
        <w:t>flagu</w:t>
      </w:r>
      <w:proofErr w:type="spellEnd"/>
      <w:r>
        <w:t xml:space="preserve"> </w:t>
      </w:r>
      <w:proofErr w:type="spellStart"/>
      <w:r>
        <w:t>encrypted</w:t>
      </w:r>
      <w:proofErr w:type="spellEnd"/>
      <w:r>
        <w:t xml:space="preserve"> do tabuľky partícii. </w:t>
      </w:r>
    </w:p>
    <w:p w14:paraId="76011528" w14:textId="747B62BB" w:rsidR="00F04D64" w:rsidRPr="00EB48FD" w:rsidRDefault="00F04D64" w:rsidP="00F04D64">
      <w:pPr>
        <w:jc w:val="both"/>
        <w:rPr>
          <w:b/>
          <w:bCs/>
        </w:rPr>
      </w:pPr>
      <w:r w:rsidRPr="00EB48FD">
        <w:rPr>
          <w:b/>
          <w:bCs/>
        </w:rPr>
        <w:t>Tabuľka partícii je zapísaná v .</w:t>
      </w:r>
      <w:proofErr w:type="spellStart"/>
      <w:r w:rsidRPr="00EB48FD">
        <w:rPr>
          <w:b/>
          <w:bCs/>
        </w:rPr>
        <w:t>csv</w:t>
      </w:r>
      <w:proofErr w:type="spellEnd"/>
      <w:r w:rsidRPr="00EB48FD">
        <w:rPr>
          <w:b/>
          <w:bCs/>
        </w:rPr>
        <w:t xml:space="preserve"> formáte</w:t>
      </w:r>
      <w:r>
        <w:rPr>
          <w:b/>
          <w:bCs/>
        </w:rPr>
        <w:t xml:space="preserve"> s príznakom šifrovaných aplikačných partícii</w:t>
      </w:r>
      <w:r w:rsidRPr="00EB48FD">
        <w:rPr>
          <w:b/>
          <w:bCs/>
        </w:rPr>
        <w:t>:</w:t>
      </w:r>
    </w:p>
    <w:p w14:paraId="4B606DD2" w14:textId="77F18B6C" w:rsidR="00F04D64" w:rsidRPr="00436066" w:rsidRDefault="00F04D64" w:rsidP="00436066">
      <w:pPr>
        <w:ind w:left="708"/>
        <w:rPr>
          <w:rFonts w:ascii="Times New Roman" w:hAnsi="Times New Roman" w:cs="Times New Roman"/>
          <w:sz w:val="18"/>
          <w:szCs w:val="18"/>
        </w:rPr>
      </w:pPr>
      <w:r w:rsidRPr="00436066">
        <w:rPr>
          <w:rFonts w:ascii="Times New Roman" w:hAnsi="Times New Roman" w:cs="Times New Roman"/>
          <w:sz w:val="18"/>
          <w:szCs w:val="18"/>
        </w:rPr>
        <w:t xml:space="preserve"># ESP-IDF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Partition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Table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#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 Type,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SubType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Offset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Size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Flags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nvs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   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nvs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   0x9000,  0x4000,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otadata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ota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   0xd000,  0x2000,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lastRenderedPageBreak/>
        <w:t>phy_init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phy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   0xf000,  0x1000,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factory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app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factory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0x10000,  1M,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encrypted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,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ota_0,   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app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ota_0,   0x110000, 1M,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encrypted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,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ota_1,   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app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,  ota_1,   0x210000, 1M,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encrypted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,</w:t>
      </w:r>
    </w:p>
    <w:p w14:paraId="784D86A9" w14:textId="702A6532" w:rsidR="004815BF" w:rsidRPr="00634ED8" w:rsidRDefault="004815BF" w:rsidP="000F5A71">
      <w:pPr>
        <w:pStyle w:val="3Nadpis"/>
        <w:rPr>
          <w:rFonts w:cstheme="majorHAnsi"/>
        </w:rPr>
      </w:pPr>
      <w:bookmarkStart w:id="53" w:name="_Toc69660977"/>
      <w:r w:rsidRPr="00634ED8">
        <w:rPr>
          <w:rFonts w:cstheme="majorHAnsi"/>
        </w:rPr>
        <w:t xml:space="preserve">Proces </w:t>
      </w:r>
      <w:r w:rsidR="00566F56" w:rsidRPr="00634ED8">
        <w:rPr>
          <w:rFonts w:cstheme="majorHAnsi"/>
        </w:rPr>
        <w:t xml:space="preserve">šifrovania </w:t>
      </w:r>
      <w:proofErr w:type="spellStart"/>
      <w:r w:rsidR="00566F56" w:rsidRPr="00634ED8">
        <w:rPr>
          <w:rFonts w:cstheme="majorHAnsi"/>
        </w:rPr>
        <w:t>flash</w:t>
      </w:r>
      <w:proofErr w:type="spellEnd"/>
      <w:r w:rsidR="00566F56" w:rsidRPr="00634ED8">
        <w:rPr>
          <w:rFonts w:cstheme="majorHAnsi"/>
        </w:rPr>
        <w:t xml:space="preserve"> pamäte</w:t>
      </w:r>
      <w:bookmarkEnd w:id="53"/>
    </w:p>
    <w:p w14:paraId="70777822" w14:textId="2FE7D88C" w:rsidR="005A04D8" w:rsidRDefault="005A04D8" w:rsidP="005B3F2F">
      <w:pPr>
        <w:jc w:val="both"/>
      </w:pPr>
      <w:r>
        <w:t xml:space="preserve">Po vytvorení </w:t>
      </w:r>
      <w:proofErr w:type="spellStart"/>
      <w:r>
        <w:t>buildu</w:t>
      </w:r>
      <w:proofErr w:type="spellEnd"/>
      <w:r>
        <w:t xml:space="preserve"> a jeho nahratí do </w:t>
      </w:r>
      <w:proofErr w:type="spellStart"/>
      <w:r>
        <w:t>mikrokontroléru</w:t>
      </w:r>
      <w:proofErr w:type="spellEnd"/>
      <w:r>
        <w:t xml:space="preserve"> ESP32 </w:t>
      </w:r>
      <w:r w:rsidR="004815BF">
        <w:t xml:space="preserve">sú všetky dáta vo </w:t>
      </w:r>
      <w:proofErr w:type="spellStart"/>
      <w:r w:rsidR="004815BF">
        <w:t>flash</w:t>
      </w:r>
      <w:proofErr w:type="spellEnd"/>
      <w:r w:rsidR="004815BF">
        <w:t xml:space="preserve"> pamäti </w:t>
      </w:r>
      <w:r w:rsidR="003B0A9E">
        <w:t>v otvorenom texte - nešifrované</w:t>
      </w:r>
      <w:r w:rsidR="004815BF">
        <w:t xml:space="preserve">. Za predpokladu, že je spustená </w:t>
      </w:r>
      <w:r>
        <w:t xml:space="preserve">aj </w:t>
      </w:r>
      <w:r w:rsidR="004815BF">
        <w:t xml:space="preserve">funkcionalita </w:t>
      </w:r>
      <w:proofErr w:type="spellStart"/>
      <w:r w:rsidR="004815BF">
        <w:t>Secure</w:t>
      </w:r>
      <w:proofErr w:type="spellEnd"/>
      <w:r w:rsidR="004815BF">
        <w:t xml:space="preserve"> </w:t>
      </w:r>
      <w:proofErr w:type="spellStart"/>
      <w:r w:rsidR="004815BF">
        <w:t>Boot</w:t>
      </w:r>
      <w:proofErr w:type="spellEnd"/>
      <w:r w:rsidR="00841327">
        <w:t xml:space="preserve">, hardvérový </w:t>
      </w:r>
      <w:proofErr w:type="spellStart"/>
      <w:r w:rsidR="00841327">
        <w:t>Bootloader</w:t>
      </w:r>
      <w:proofErr w:type="spellEnd"/>
      <w:r w:rsidR="004815BF">
        <w:t xml:space="preserve"> overí softvérový</w:t>
      </w:r>
      <w:r w:rsidR="00841327">
        <w:t xml:space="preserve"> </w:t>
      </w:r>
      <w:proofErr w:type="spellStart"/>
      <w:r w:rsidR="00841327">
        <w:t>Bootloader</w:t>
      </w:r>
      <w:proofErr w:type="spellEnd"/>
      <w:r w:rsidR="00841327">
        <w:t xml:space="preserve"> pre možnosť spustenia ďalších fáz </w:t>
      </w:r>
      <w:proofErr w:type="spellStart"/>
      <w:r w:rsidR="00841327">
        <w:t>bootovacieho</w:t>
      </w:r>
      <w:proofErr w:type="spellEnd"/>
      <w:r w:rsidR="00841327">
        <w:t xml:space="preserve"> procesu</w:t>
      </w:r>
      <w:r w:rsidR="004815BF">
        <w:t xml:space="preserve">. </w:t>
      </w:r>
    </w:p>
    <w:p w14:paraId="08779BB2" w14:textId="0A48AB0A" w:rsidR="00122ED7" w:rsidRDefault="004815BF" w:rsidP="005B3F2F">
      <w:pPr>
        <w:jc w:val="both"/>
      </w:pPr>
      <w:r>
        <w:t xml:space="preserve">Po úspešnom overení softvérový </w:t>
      </w:r>
      <w:proofErr w:type="spellStart"/>
      <w:r>
        <w:t>Bootloader</w:t>
      </w:r>
      <w:proofErr w:type="spellEnd"/>
      <w:r w:rsidR="00EE1763">
        <w:t xml:space="preserve"> na základe príznaku zo súboru </w:t>
      </w:r>
      <w:r w:rsidR="00B72012">
        <w:t>„</w:t>
      </w:r>
      <w:proofErr w:type="spellStart"/>
      <w:r w:rsidR="00EE1763">
        <w:t>sdkconfig</w:t>
      </w:r>
      <w:proofErr w:type="spellEnd"/>
      <w:r w:rsidR="00B72012">
        <w:t>“</w:t>
      </w:r>
      <w:r w:rsidR="00EE1763">
        <w:t xml:space="preserve"> pre príznak y (</w:t>
      </w:r>
      <w:proofErr w:type="spellStart"/>
      <w:r w:rsidR="00EE1763">
        <w:t>yes</w:t>
      </w:r>
      <w:proofErr w:type="spellEnd"/>
      <w:r w:rsidR="00EE1763">
        <w:t xml:space="preserve">) pre makro prislúchajúce k zapnutiu funkcionality </w:t>
      </w:r>
      <w:r w:rsidR="00F542EC">
        <w:t xml:space="preserve">šifrovania </w:t>
      </w:r>
      <w:proofErr w:type="spellStart"/>
      <w:r w:rsidR="00F542EC">
        <w:t>flash</w:t>
      </w:r>
      <w:proofErr w:type="spellEnd"/>
      <w:r w:rsidR="00F542EC">
        <w:t xml:space="preserve"> pamäti</w:t>
      </w:r>
      <w:r w:rsidR="00EE1763">
        <w:t xml:space="preserve"> </w:t>
      </w:r>
      <w:r>
        <w:t xml:space="preserve"> načíta hodnotu </w:t>
      </w:r>
      <w:proofErr w:type="spellStart"/>
      <w:r>
        <w:t>eFuse</w:t>
      </w:r>
      <w:proofErr w:type="spellEnd"/>
      <w:r>
        <w:t xml:space="preserve"> </w:t>
      </w:r>
      <w:r w:rsidRPr="004815BF">
        <w:t>FLASH_CRYPT_CNT</w:t>
      </w:r>
      <w:r>
        <w:t>. Ak je jej hodnota 0</w:t>
      </w:r>
      <w:r w:rsidR="003B0A9E">
        <w:t xml:space="preserve"> (</w:t>
      </w:r>
      <w:r w:rsidR="0038636E">
        <w:t>ešte</w:t>
      </w:r>
      <w:r w:rsidR="003B0A9E">
        <w:t xml:space="preserve"> nešifrovaná </w:t>
      </w:r>
      <w:proofErr w:type="spellStart"/>
      <w:r w:rsidR="003B0A9E">
        <w:t>flash</w:t>
      </w:r>
      <w:proofErr w:type="spellEnd"/>
      <w:r w:rsidR="003B0A9E">
        <w:t xml:space="preserve"> </w:t>
      </w:r>
      <w:proofErr w:type="spellStart"/>
      <w:r w:rsidR="003B0A9E">
        <w:t>pamät</w:t>
      </w:r>
      <w:proofErr w:type="spellEnd"/>
      <w:r w:rsidR="003B0A9E">
        <w:t>)</w:t>
      </w:r>
      <w:r>
        <w:t xml:space="preserve">, nastaví a aktivuje </w:t>
      </w:r>
      <w:r w:rsidR="000277C5">
        <w:t xml:space="preserve">sa </w:t>
      </w:r>
      <w:r>
        <w:t xml:space="preserve">blok šifrovania </w:t>
      </w:r>
      <w:r w:rsidR="003B0A9E">
        <w:t xml:space="preserve">obsahu </w:t>
      </w:r>
      <w:proofErr w:type="spellStart"/>
      <w:r w:rsidR="003B0A9E">
        <w:t>flash</w:t>
      </w:r>
      <w:proofErr w:type="spellEnd"/>
      <w:r w:rsidR="003B0A9E">
        <w:t xml:space="preserve"> pamäte</w:t>
      </w:r>
      <w:r>
        <w:t xml:space="preserve">. </w:t>
      </w:r>
      <w:proofErr w:type="spellStart"/>
      <w:r w:rsidR="005A04D8">
        <w:t>Bootloader</w:t>
      </w:r>
      <w:proofErr w:type="spellEnd"/>
      <w:r w:rsidR="005A04D8">
        <w:t xml:space="preserve"> nastaví</w:t>
      </w:r>
      <w:r>
        <w:t xml:space="preserve"> </w:t>
      </w:r>
      <w:r w:rsidR="00DF09FE">
        <w:t xml:space="preserve">4-bitovú </w:t>
      </w:r>
      <w:proofErr w:type="spellStart"/>
      <w:r>
        <w:t>eFuse</w:t>
      </w:r>
      <w:proofErr w:type="spellEnd"/>
      <w:r>
        <w:t xml:space="preserve"> </w:t>
      </w:r>
      <w:r w:rsidRPr="004815BF">
        <w:t>FLASH_CRYPT_CONFIG</w:t>
      </w:r>
      <w:r>
        <w:t xml:space="preserve"> na hodnotu 0xF. </w:t>
      </w:r>
    </w:p>
    <w:p w14:paraId="6D0D4727" w14:textId="2AA05208" w:rsidR="00420CE3" w:rsidRDefault="004815BF" w:rsidP="005B3F2F">
      <w:pPr>
        <w:jc w:val="both"/>
      </w:pPr>
      <w:r>
        <w:t xml:space="preserve">Operácie </w:t>
      </w:r>
      <w:r w:rsidR="0038636E">
        <w:t xml:space="preserve">samotného </w:t>
      </w:r>
      <w:r w:rsidR="003B0A9E">
        <w:t xml:space="preserve">šifrovania </w:t>
      </w:r>
      <w:proofErr w:type="spellStart"/>
      <w:r w:rsidR="003B0A9E">
        <w:t>flash</w:t>
      </w:r>
      <w:proofErr w:type="spellEnd"/>
      <w:r w:rsidR="003B0A9E">
        <w:t xml:space="preserve"> pamäte </w:t>
      </w:r>
      <w:r>
        <w:t xml:space="preserve"> </w:t>
      </w:r>
      <w:r w:rsidR="0038636E">
        <w:t>už</w:t>
      </w:r>
      <w:r>
        <w:t xml:space="preserve"> vykonáva hardvérov</w:t>
      </w:r>
      <w:r w:rsidR="0038636E">
        <w:t xml:space="preserve">ý </w:t>
      </w:r>
      <w:proofErr w:type="spellStart"/>
      <w:r w:rsidR="0038636E">
        <w:t>Bootloader</w:t>
      </w:r>
      <w:proofErr w:type="spellEnd"/>
      <w:r>
        <w:t xml:space="preserve">, nakoľko softvér nemá prístup pre zápis a čítanie do už </w:t>
      </w:r>
      <w:r w:rsidR="0038636E">
        <w:t>zapísaných</w:t>
      </w:r>
      <w:r>
        <w:t xml:space="preserve"> </w:t>
      </w:r>
      <w:proofErr w:type="spellStart"/>
      <w:r>
        <w:t>eFuse</w:t>
      </w:r>
      <w:r w:rsidR="0038636E">
        <w:t>s</w:t>
      </w:r>
      <w:proofErr w:type="spellEnd"/>
      <w:r w:rsidR="005A04D8">
        <w:t>, ktoré sú od momentu zapísania chránené</w:t>
      </w:r>
      <w:r>
        <w:t>.</w:t>
      </w:r>
      <w:r w:rsidR="00122ED7">
        <w:t xml:space="preserve"> </w:t>
      </w:r>
      <w:r w:rsidR="0038636E">
        <w:t xml:space="preserve">Šifrujú sa partície a sektory vo </w:t>
      </w:r>
      <w:proofErr w:type="spellStart"/>
      <w:r w:rsidR="0038636E">
        <w:t>flash</w:t>
      </w:r>
      <w:proofErr w:type="spellEnd"/>
      <w:r w:rsidR="0038636E">
        <w:t xml:space="preserve"> pamäti označené</w:t>
      </w:r>
      <w:r w:rsidR="005A04D8">
        <w:t xml:space="preserve"> značkou</w:t>
      </w:r>
      <w:r w:rsidR="0038636E">
        <w:t xml:space="preserve"> (</w:t>
      </w:r>
      <w:proofErr w:type="spellStart"/>
      <w:r w:rsidR="0038636E">
        <w:t>Flagom</w:t>
      </w:r>
      <w:proofErr w:type="spellEnd"/>
      <w:r w:rsidR="0038636E">
        <w:t xml:space="preserve"> z .</w:t>
      </w:r>
      <w:proofErr w:type="spellStart"/>
      <w:r w:rsidR="0038636E">
        <w:t>csv</w:t>
      </w:r>
      <w:proofErr w:type="spellEnd"/>
      <w:r w:rsidR="0038636E">
        <w:t xml:space="preserve"> súboru) </w:t>
      </w:r>
      <w:proofErr w:type="spellStart"/>
      <w:r w:rsidR="00122ED7">
        <w:t>encrypted</w:t>
      </w:r>
      <w:proofErr w:type="spellEnd"/>
      <w:r w:rsidR="00122ED7">
        <w:t>.</w:t>
      </w:r>
      <w:r w:rsidR="00420CE3">
        <w:t xml:space="preserve"> Pre</w:t>
      </w:r>
      <w:r w:rsidR="00E02FA0">
        <w:t> </w:t>
      </w:r>
      <w:r w:rsidR="00420CE3">
        <w:t xml:space="preserve">šifrovanie aj dešifrovanie sa využíva (symetrický) </w:t>
      </w:r>
      <w:r w:rsidR="0038636E">
        <w:t xml:space="preserve">AES </w:t>
      </w:r>
      <w:r w:rsidR="00420CE3">
        <w:t xml:space="preserve">kľúč zapísaný do </w:t>
      </w:r>
      <w:proofErr w:type="spellStart"/>
      <w:r w:rsidR="00420CE3">
        <w:t>eFuse</w:t>
      </w:r>
      <w:proofErr w:type="spellEnd"/>
      <w:r w:rsidR="00420CE3">
        <w:t xml:space="preserve"> BLK1 s veľkosťou 256-bitov, ktorá je na tento účel určená.</w:t>
      </w:r>
      <w:r w:rsidR="00122ED7">
        <w:t xml:space="preserve"> </w:t>
      </w:r>
    </w:p>
    <w:p w14:paraId="429B241C" w14:textId="22174E23" w:rsidR="00122ED7" w:rsidRDefault="00122ED7" w:rsidP="005B3F2F">
      <w:pPr>
        <w:jc w:val="both"/>
      </w:pPr>
      <w:r>
        <w:t xml:space="preserve">Pri väčších partíciách môže trvať šifrovanie až minútu. Softvérový </w:t>
      </w:r>
      <w:proofErr w:type="spellStart"/>
      <w:r>
        <w:t>Bootloader</w:t>
      </w:r>
      <w:proofErr w:type="spellEnd"/>
      <w:r>
        <w:t xml:space="preserve"> po ukončení šifrovania nastaví </w:t>
      </w:r>
      <w:proofErr w:type="spellStart"/>
      <w:r>
        <w:t>eFuse</w:t>
      </w:r>
      <w:proofErr w:type="spellEnd"/>
      <w:r>
        <w:t xml:space="preserve"> </w:t>
      </w:r>
      <w:r w:rsidRPr="00122ED7">
        <w:t>FLASH_CRYPT_CNT</w:t>
      </w:r>
      <w:r>
        <w:t xml:space="preserve"> na hodnotu 0x01, čo znamená, že je obsah </w:t>
      </w:r>
      <w:proofErr w:type="spellStart"/>
      <w:r>
        <w:t>flash</w:t>
      </w:r>
      <w:proofErr w:type="spellEnd"/>
      <w:r>
        <w:t xml:space="preserve"> pamäte šifrovaný</w:t>
      </w:r>
      <w:r w:rsidR="005A04D8">
        <w:t xml:space="preserve"> a opätovné šifrovanie sa pri reštarte a spúšťaní systému nevykoná</w:t>
      </w:r>
      <w:r>
        <w:t>.</w:t>
      </w:r>
      <w:r w:rsidR="0038636E">
        <w:t xml:space="preserve"> Ak je použitý režim </w:t>
      </w:r>
      <w:proofErr w:type="spellStart"/>
      <w:r w:rsidR="0038636E">
        <w:t>Development</w:t>
      </w:r>
      <w:proofErr w:type="spellEnd"/>
      <w:r w:rsidR="0038636E">
        <w:t xml:space="preserve">, od tohto momentu je </w:t>
      </w:r>
      <w:proofErr w:type="spellStart"/>
      <w:r w:rsidR="0038636E">
        <w:t>eFuse</w:t>
      </w:r>
      <w:proofErr w:type="spellEnd"/>
      <w:r w:rsidR="0038636E">
        <w:t xml:space="preserve"> chránená aj proti opätovnému zápisu.</w:t>
      </w:r>
    </w:p>
    <w:p w14:paraId="3B17F04D" w14:textId="0B593D58" w:rsidR="00122ED7" w:rsidRDefault="007223F4" w:rsidP="005B3F2F">
      <w:pPr>
        <w:jc w:val="both"/>
      </w:pPr>
      <w:r>
        <w:t xml:space="preserve">Šifrovanie </w:t>
      </w:r>
      <w:proofErr w:type="spellStart"/>
      <w:r>
        <w:t>flash</w:t>
      </w:r>
      <w:proofErr w:type="spellEnd"/>
      <w:r>
        <w:t xml:space="preserve"> pamäte</w:t>
      </w:r>
      <w:r w:rsidR="00122ED7">
        <w:t xml:space="preserve"> je možné prevádzkovať v dvoch režimoch:</w:t>
      </w:r>
    </w:p>
    <w:p w14:paraId="08C928F7" w14:textId="2F10F9AD" w:rsidR="005B3F2F" w:rsidRDefault="00122ED7" w:rsidP="00122ED7">
      <w:pPr>
        <w:pStyle w:val="Odsekzoznamu"/>
        <w:numPr>
          <w:ilvl w:val="0"/>
          <w:numId w:val="30"/>
        </w:numPr>
        <w:jc w:val="both"/>
      </w:pPr>
      <w:proofErr w:type="spellStart"/>
      <w:r>
        <w:t>Development</w:t>
      </w:r>
      <w:proofErr w:type="spellEnd"/>
      <w:r>
        <w:t xml:space="preserve"> (vývojársky) režim</w:t>
      </w:r>
      <w:r w:rsidR="000277C5">
        <w:t>,</w:t>
      </w:r>
    </w:p>
    <w:p w14:paraId="1B465F6B" w14:textId="26721265" w:rsidR="00122ED7" w:rsidRDefault="00122ED7" w:rsidP="00122ED7">
      <w:pPr>
        <w:pStyle w:val="Odsekzoznamu"/>
        <w:numPr>
          <w:ilvl w:val="0"/>
          <w:numId w:val="30"/>
        </w:numPr>
        <w:jc w:val="both"/>
      </w:pPr>
      <w:proofErr w:type="spellStart"/>
      <w:r>
        <w:t>Release</w:t>
      </w:r>
      <w:proofErr w:type="spellEnd"/>
      <w:r>
        <w:t xml:space="preserve"> (produkčný) režim</w:t>
      </w:r>
      <w:r w:rsidR="000277C5">
        <w:t>.</w:t>
      </w:r>
    </w:p>
    <w:p w14:paraId="1FAAE9FD" w14:textId="047DE72C" w:rsidR="00420CE3" w:rsidRDefault="00122ED7" w:rsidP="00122ED7">
      <w:pPr>
        <w:jc w:val="both"/>
      </w:pPr>
      <w:r w:rsidRPr="00122ED7">
        <w:t xml:space="preserve">Pre režim </w:t>
      </w:r>
      <w:proofErr w:type="spellStart"/>
      <w:r>
        <w:t>Development</w:t>
      </w:r>
      <w:proofErr w:type="spellEnd"/>
      <w:r w:rsidRPr="00122ED7">
        <w:t xml:space="preserve"> nastavuje </w:t>
      </w:r>
      <w:r>
        <w:t xml:space="preserve">softvérový </w:t>
      </w:r>
      <w:proofErr w:type="spellStart"/>
      <w:r>
        <w:t>B</w:t>
      </w:r>
      <w:r w:rsidRPr="00122ED7">
        <w:t>ootloader</w:t>
      </w:r>
      <w:proofErr w:type="spellEnd"/>
      <w:r>
        <w:t xml:space="preserve"> </w:t>
      </w:r>
      <w:r w:rsidRPr="00122ED7">
        <w:t xml:space="preserve">bity </w:t>
      </w:r>
      <w:proofErr w:type="spellStart"/>
      <w:r w:rsidRPr="00122ED7">
        <w:t>eFuse</w:t>
      </w:r>
      <w:proofErr w:type="spellEnd"/>
      <w:r w:rsidRPr="00122ED7">
        <w:t xml:space="preserve"> DISABLE_DL_DECRYPT a</w:t>
      </w:r>
      <w:r w:rsidR="005C6FBE">
        <w:t> </w:t>
      </w:r>
      <w:r w:rsidRPr="00122ED7">
        <w:t>DISABLE_DL_CACHE</w:t>
      </w:r>
      <w:r w:rsidR="005A04D8">
        <w:t xml:space="preserve"> na hodnotu 1</w:t>
      </w:r>
      <w:r w:rsidRPr="00122ED7">
        <w:t>,</w:t>
      </w:r>
      <w:r>
        <w:t xml:space="preserve"> čím umožní</w:t>
      </w:r>
      <w:r w:rsidRPr="00122ED7">
        <w:t xml:space="preserve"> </w:t>
      </w:r>
      <w:proofErr w:type="spellStart"/>
      <w:r>
        <w:t>B</w:t>
      </w:r>
      <w:r w:rsidRPr="00122ED7">
        <w:t>ootloaderu</w:t>
      </w:r>
      <w:proofErr w:type="spellEnd"/>
      <w:r>
        <w:t xml:space="preserve"> cez</w:t>
      </w:r>
      <w:r w:rsidRPr="00122ED7">
        <w:t xml:space="preserve"> UART opätovne </w:t>
      </w:r>
      <w:r>
        <w:t>nahrávať už</w:t>
      </w:r>
      <w:r w:rsidR="005A04D8">
        <w:t xml:space="preserve"> iba</w:t>
      </w:r>
      <w:r>
        <w:t xml:space="preserve"> šifrovaný firmvér</w:t>
      </w:r>
      <w:r w:rsidRPr="00122ED7">
        <w:t xml:space="preserve">. </w:t>
      </w:r>
      <w:r w:rsidR="00420CE3">
        <w:t xml:space="preserve">Pri stiahnutí firmvéru – obsahu </w:t>
      </w:r>
      <w:proofErr w:type="spellStart"/>
      <w:r w:rsidR="00420CE3">
        <w:t>flash</w:t>
      </w:r>
      <w:proofErr w:type="spellEnd"/>
      <w:r w:rsidR="00420CE3">
        <w:t xml:space="preserve"> pamäte je obsah dešifrovaný a vývojár tak</w:t>
      </w:r>
      <w:r w:rsidR="00E02FA0">
        <w:t> </w:t>
      </w:r>
      <w:r w:rsidR="00420CE3">
        <w:t xml:space="preserve">získava výstup v otvorenom texte, čo </w:t>
      </w:r>
      <w:r w:rsidR="0038636E">
        <w:t xml:space="preserve">je pre produkčné aplikácia nebezpečné, nakoľko sa k firmvéru môže dostať útočník a spustiť ho na svojej </w:t>
      </w:r>
      <w:proofErr w:type="spellStart"/>
      <w:r w:rsidR="0038636E">
        <w:t>mikrokontrolérovej</w:t>
      </w:r>
      <w:proofErr w:type="spellEnd"/>
      <w:r w:rsidR="0038636E">
        <w:t xml:space="preserve"> platforme</w:t>
      </w:r>
      <w:r w:rsidR="00420CE3">
        <w:t xml:space="preserve">. </w:t>
      </w:r>
    </w:p>
    <w:p w14:paraId="1938028A" w14:textId="5984BE3C" w:rsidR="00122ED7" w:rsidRDefault="005A04D8" w:rsidP="00122ED7">
      <w:pPr>
        <w:jc w:val="both"/>
      </w:pPr>
      <w:r>
        <w:lastRenderedPageBreak/>
        <w:t>Zároveň však v tomto režime</w:t>
      </w:r>
      <w:r w:rsidR="000277C5">
        <w:t xml:space="preserve"> nie je </w:t>
      </w:r>
      <w:r w:rsidR="00122ED7">
        <w:t xml:space="preserve"> </w:t>
      </w:r>
      <w:proofErr w:type="spellStart"/>
      <w:r w:rsidR="00122ED7">
        <w:t>eFuse</w:t>
      </w:r>
      <w:proofErr w:type="spellEnd"/>
      <w:r w:rsidR="00122ED7">
        <w:t xml:space="preserve"> </w:t>
      </w:r>
      <w:r w:rsidR="00122ED7" w:rsidRPr="00122ED7">
        <w:t xml:space="preserve">FLASH_CRYPT_CNT </w:t>
      </w:r>
      <w:r w:rsidR="000277C5">
        <w:t>chránená proti</w:t>
      </w:r>
      <w:r w:rsidR="00122ED7">
        <w:t xml:space="preserve"> </w:t>
      </w:r>
      <w:r w:rsidR="00841327">
        <w:t xml:space="preserve">opätovnému </w:t>
      </w:r>
      <w:r w:rsidR="00122ED7">
        <w:t>zápisu</w:t>
      </w:r>
      <w:r w:rsidR="00122ED7" w:rsidRPr="00122ED7">
        <w:t>.</w:t>
      </w:r>
      <w:r w:rsidR="0079377B">
        <w:t xml:space="preserve"> Zápis (prepis) tejto pamäte je podľa dokumentácie ESP-IDF možné vykonať maximálne tri krát</w:t>
      </w:r>
      <w:r w:rsidR="00841327">
        <w:t xml:space="preserve">, čím je možné </w:t>
      </w:r>
      <w:r w:rsidR="0038636E">
        <w:t xml:space="preserve">šifrovanie </w:t>
      </w:r>
      <w:proofErr w:type="spellStart"/>
      <w:r w:rsidR="0038636E">
        <w:t>flash</w:t>
      </w:r>
      <w:proofErr w:type="spellEnd"/>
      <w:r w:rsidR="0038636E">
        <w:t xml:space="preserve"> pamäte</w:t>
      </w:r>
      <w:r w:rsidR="00841327">
        <w:t xml:space="preserve"> po testovacej fáze</w:t>
      </w:r>
      <w:r w:rsidR="0038636E">
        <w:t xml:space="preserve"> projektu</w:t>
      </w:r>
      <w:r w:rsidR="00841327">
        <w:t xml:space="preserve"> vypnúť a používať </w:t>
      </w:r>
      <w:proofErr w:type="spellStart"/>
      <w:r w:rsidR="00841327">
        <w:t>mikrokontróler</w:t>
      </w:r>
      <w:proofErr w:type="spellEnd"/>
      <w:r w:rsidR="00841327">
        <w:t xml:space="preserve"> ESP32 bez tejto funkcie</w:t>
      </w:r>
      <w:r w:rsidR="0038636E">
        <w:t xml:space="preserve"> v ďalšom vývoji / produkčnej aplikácii</w:t>
      </w:r>
      <w:r w:rsidR="0079377B">
        <w:t>.</w:t>
      </w:r>
      <w:r w:rsidR="00122ED7" w:rsidRPr="00122ED7">
        <w:t xml:space="preserve"> </w:t>
      </w:r>
    </w:p>
    <w:p w14:paraId="65E814C2" w14:textId="44ABAD17" w:rsidR="00420CE3" w:rsidRDefault="00122ED7" w:rsidP="00122ED7">
      <w:pPr>
        <w:jc w:val="both"/>
      </w:pPr>
      <w:r>
        <w:t>V</w:t>
      </w:r>
      <w:r w:rsidR="0038636E">
        <w:t xml:space="preserve"> produkčnom </w:t>
      </w:r>
      <w:r>
        <w:t>r</w:t>
      </w:r>
      <w:r w:rsidRPr="00122ED7">
        <w:t xml:space="preserve">ežime </w:t>
      </w:r>
      <w:proofErr w:type="spellStart"/>
      <w:r>
        <w:t>Releas</w:t>
      </w:r>
      <w:r w:rsidR="0038636E">
        <w:t>e</w:t>
      </w:r>
      <w:proofErr w:type="spellEnd"/>
      <w:r>
        <w:t xml:space="preserve"> nastavuje </w:t>
      </w:r>
      <w:proofErr w:type="spellStart"/>
      <w:r>
        <w:t>Bootloader</w:t>
      </w:r>
      <w:proofErr w:type="spellEnd"/>
      <w:r>
        <w:t xml:space="preserve"> </w:t>
      </w:r>
      <w:proofErr w:type="spellStart"/>
      <w:r>
        <w:t>eFuse</w:t>
      </w:r>
      <w:proofErr w:type="spellEnd"/>
      <w:r>
        <w:t xml:space="preserve"> </w:t>
      </w:r>
      <w:r w:rsidRPr="00122ED7">
        <w:t>DISABLE_DL_ENCRYPT, DISABLE_DL_DECRYPT a</w:t>
      </w:r>
      <w:r w:rsidR="005C6FBE">
        <w:t> </w:t>
      </w:r>
      <w:r w:rsidRPr="00122ED7">
        <w:t xml:space="preserve">DISABLE_DL_CACHE na hodnotu 1, </w:t>
      </w:r>
      <w:r>
        <w:t xml:space="preserve">čím zabraňuje dešifrovaniu </w:t>
      </w:r>
      <w:r w:rsidR="00841327">
        <w:t xml:space="preserve">obsahu </w:t>
      </w:r>
      <w:proofErr w:type="spellStart"/>
      <w:r w:rsidR="00841327">
        <w:t>flash</w:t>
      </w:r>
      <w:proofErr w:type="spellEnd"/>
      <w:r w:rsidR="00841327">
        <w:t xml:space="preserve"> pamäte </w:t>
      </w:r>
      <w:r>
        <w:t xml:space="preserve">pri </w:t>
      </w:r>
      <w:r w:rsidR="00841327">
        <w:t xml:space="preserve">jej </w:t>
      </w:r>
      <w:r>
        <w:t>čítaní</w:t>
      </w:r>
      <w:r w:rsidR="00841327">
        <w:t xml:space="preserve"> </w:t>
      </w:r>
      <w:r>
        <w:t>cez UART</w:t>
      </w:r>
      <w:r w:rsidRPr="00122ED7">
        <w:t>.</w:t>
      </w:r>
      <w:r>
        <w:t xml:space="preserve">  Výstupom v tomto prípade je tak zašifrovaný text</w:t>
      </w:r>
      <w:r w:rsidR="00841327">
        <w:t xml:space="preserve">, ktorý nie je spustiteľný na inej </w:t>
      </w:r>
      <w:proofErr w:type="spellStart"/>
      <w:r w:rsidR="00841327">
        <w:t>mikrokontrólerovej</w:t>
      </w:r>
      <w:proofErr w:type="spellEnd"/>
      <w:r w:rsidR="00841327">
        <w:t xml:space="preserve"> platforme ESP32, nakoľko kľúč pre šifrovanie / dešifrovanie je uložený v</w:t>
      </w:r>
      <w:r w:rsidR="0038636E">
        <w:t> </w:t>
      </w:r>
      <w:proofErr w:type="spellStart"/>
      <w:r w:rsidR="00841327">
        <w:t>eFuse</w:t>
      </w:r>
      <w:proofErr w:type="spellEnd"/>
      <w:r w:rsidR="0038636E">
        <w:t xml:space="preserve">, ktorý nie je softvérovo </w:t>
      </w:r>
      <w:proofErr w:type="spellStart"/>
      <w:r w:rsidR="0038636E">
        <w:t>prečítateľná</w:t>
      </w:r>
      <w:proofErr w:type="spellEnd"/>
      <w:r w:rsidR="0038636E">
        <w:t>. Útočník tak bez znalosti kľúča nedokáže firmvér spustiť.</w:t>
      </w:r>
    </w:p>
    <w:p w14:paraId="74EBCF61" w14:textId="30C8DFA2" w:rsidR="00EA6802" w:rsidRDefault="0038636E" w:rsidP="00566F56">
      <w:pPr>
        <w:jc w:val="both"/>
      </w:pPr>
      <w:r>
        <w:t xml:space="preserve">Režim </w:t>
      </w:r>
      <w:proofErr w:type="spellStart"/>
      <w:r>
        <w:t>Release</w:t>
      </w:r>
      <w:proofErr w:type="spellEnd"/>
      <w:r w:rsidR="00841327">
        <w:t xml:space="preserve"> </w:t>
      </w:r>
      <w:r>
        <w:t xml:space="preserve">šifrovania </w:t>
      </w:r>
      <w:proofErr w:type="spellStart"/>
      <w:r>
        <w:t>flash</w:t>
      </w:r>
      <w:proofErr w:type="spellEnd"/>
      <w:r>
        <w:t xml:space="preserve"> pamäte</w:t>
      </w:r>
      <w:r w:rsidR="00841327">
        <w:t xml:space="preserve"> t</w:t>
      </w:r>
      <w:r w:rsidR="00122ED7" w:rsidRPr="00122ED7">
        <w:t xml:space="preserve">aktiež </w:t>
      </w:r>
      <w:r w:rsidR="00841327">
        <w:t>zavádza ochranu proti zápisu do</w:t>
      </w:r>
      <w:r w:rsidR="00122ED7">
        <w:t xml:space="preserve"> </w:t>
      </w:r>
      <w:proofErr w:type="spellStart"/>
      <w:r w:rsidR="00122ED7">
        <w:t>eFuse</w:t>
      </w:r>
      <w:proofErr w:type="spellEnd"/>
      <w:r w:rsidR="00122ED7">
        <w:t xml:space="preserve"> </w:t>
      </w:r>
      <w:r w:rsidR="00122ED7" w:rsidRPr="00122ED7">
        <w:t>FLASH_CRYPT_CNT</w:t>
      </w:r>
      <w:r w:rsidR="00122ED7">
        <w:t>.</w:t>
      </w:r>
      <w:r w:rsidR="00841327">
        <w:t xml:space="preserve"> </w:t>
      </w:r>
      <w:r w:rsidR="007223F4">
        <w:t xml:space="preserve">Funkcionalitu šifrovania </w:t>
      </w:r>
      <w:proofErr w:type="spellStart"/>
      <w:r w:rsidR="007223F4">
        <w:t>flash</w:t>
      </w:r>
      <w:proofErr w:type="spellEnd"/>
      <w:r w:rsidR="007223F4">
        <w:t xml:space="preserve"> pamäte</w:t>
      </w:r>
      <w:r w:rsidR="00841327">
        <w:t xml:space="preserve"> tak už nie je možné v budúcnosti vypnúť, ani využiť dostupné 3 prepisy ako v prípade </w:t>
      </w:r>
      <w:proofErr w:type="spellStart"/>
      <w:r w:rsidR="00841327">
        <w:t>Development</w:t>
      </w:r>
      <w:proofErr w:type="spellEnd"/>
      <w:r w:rsidR="00841327">
        <w:t xml:space="preserve"> režimu.</w:t>
      </w:r>
      <w:r w:rsidR="00420CE3">
        <w:t xml:space="preserve"> </w:t>
      </w:r>
      <w:r w:rsidR="00841327">
        <w:t xml:space="preserve">Po prvotnom nastavení </w:t>
      </w:r>
      <w:proofErr w:type="spellStart"/>
      <w:r w:rsidR="00841327">
        <w:t>eFuses</w:t>
      </w:r>
      <w:proofErr w:type="spellEnd"/>
      <w:r w:rsidR="00420CE3">
        <w:t xml:space="preserve"> a zašifrovaní obsahu </w:t>
      </w:r>
      <w:proofErr w:type="spellStart"/>
      <w:r w:rsidR="00420CE3">
        <w:t>flash</w:t>
      </w:r>
      <w:proofErr w:type="spellEnd"/>
      <w:r w:rsidR="00420CE3">
        <w:t xml:space="preserve"> pamäte</w:t>
      </w:r>
      <w:r w:rsidR="00841327">
        <w:t xml:space="preserve"> </w:t>
      </w:r>
      <w:r w:rsidR="000F5A71">
        <w:t xml:space="preserve">sa </w:t>
      </w:r>
      <w:r w:rsidR="00841327">
        <w:t xml:space="preserve">následne </w:t>
      </w:r>
      <w:proofErr w:type="spellStart"/>
      <w:r w:rsidR="000F5A71">
        <w:t>mikrokontróler</w:t>
      </w:r>
      <w:proofErr w:type="spellEnd"/>
      <w:r w:rsidR="000F5A71">
        <w:t xml:space="preserve"> ESP32</w:t>
      </w:r>
      <w:r w:rsidR="000F5A71" w:rsidRPr="000F5A71">
        <w:t xml:space="preserve"> reštartuje</w:t>
      </w:r>
      <w:r>
        <w:t xml:space="preserve"> a bootuje už partície v šifrovanom texte, ktoré v reálnom čase dešifruje s využitím AES symetrického kľúča v </w:t>
      </w:r>
      <w:proofErr w:type="spellStart"/>
      <w:r>
        <w:t>eFuse</w:t>
      </w:r>
      <w:proofErr w:type="spellEnd"/>
      <w:r>
        <w:t xml:space="preserve"> BLK1</w:t>
      </w:r>
      <w:r w:rsidR="000F5A71" w:rsidRPr="000F5A71">
        <w:t>.</w:t>
      </w:r>
      <w:r w:rsidR="00566F56">
        <w:t xml:space="preserve"> Dešifrovaný firmvér sa tak zavedie do RAM pamäte a spustí.</w:t>
      </w:r>
      <w:r w:rsidR="000F5A71" w:rsidRPr="000F5A71">
        <w:t xml:space="preserve"> </w:t>
      </w:r>
    </w:p>
    <w:p w14:paraId="16DA0DF6" w14:textId="49D3D984" w:rsidR="000F5A71" w:rsidRPr="00634ED8" w:rsidRDefault="000F5A71" w:rsidP="00EA6802">
      <w:pPr>
        <w:pStyle w:val="3Nadpis"/>
        <w:rPr>
          <w:rFonts w:cstheme="majorHAnsi"/>
        </w:rPr>
      </w:pPr>
      <w:bookmarkStart w:id="54" w:name="_Toc69660978"/>
      <w:r w:rsidRPr="00634ED8">
        <w:rPr>
          <w:rFonts w:cstheme="majorHAnsi"/>
        </w:rPr>
        <w:t xml:space="preserve">Algoritmus </w:t>
      </w:r>
      <w:r w:rsidR="00566F56" w:rsidRPr="00634ED8">
        <w:rPr>
          <w:rFonts w:cstheme="majorHAnsi"/>
        </w:rPr>
        <w:t xml:space="preserve">šifrovania </w:t>
      </w:r>
      <w:proofErr w:type="spellStart"/>
      <w:r w:rsidR="00566F56" w:rsidRPr="00634ED8">
        <w:rPr>
          <w:rFonts w:cstheme="majorHAnsi"/>
        </w:rPr>
        <w:t>flash</w:t>
      </w:r>
      <w:proofErr w:type="spellEnd"/>
      <w:r w:rsidR="00566F56" w:rsidRPr="00634ED8">
        <w:rPr>
          <w:rFonts w:cstheme="majorHAnsi"/>
        </w:rPr>
        <w:t xml:space="preserve"> pamäte</w:t>
      </w:r>
      <w:bookmarkEnd w:id="54"/>
    </w:p>
    <w:p w14:paraId="1C6F4937" w14:textId="77777777" w:rsidR="00B70233" w:rsidRDefault="00420CE3" w:rsidP="000F5A71">
      <w:pPr>
        <w:jc w:val="both"/>
      </w:pPr>
      <w:r>
        <w:t xml:space="preserve">Algoritmus šifrovania </w:t>
      </w:r>
      <w:proofErr w:type="spellStart"/>
      <w:r>
        <w:t>flash</w:t>
      </w:r>
      <w:proofErr w:type="spellEnd"/>
      <w:r>
        <w:t xml:space="preserve"> pamäte využíva blokovú šifru AES256, ktorá </w:t>
      </w:r>
      <w:r w:rsidR="00EA6802" w:rsidRPr="00EA6802">
        <w:t>pracuje na 16</w:t>
      </w:r>
      <w:r w:rsidR="00285DAD">
        <w:t xml:space="preserve"> B</w:t>
      </w:r>
      <w:r w:rsidR="00EA6802" w:rsidRPr="00EA6802">
        <w:t xml:space="preserve"> blokoch dát. </w:t>
      </w:r>
      <w:r w:rsidR="00566F56">
        <w:t>Pri tomto algoritmu pracuje bloková šifra</w:t>
      </w:r>
      <w:r w:rsidR="00EA6802">
        <w:t xml:space="preserve"> na </w:t>
      </w:r>
      <w:r w:rsidR="00EA6802" w:rsidRPr="00EA6802">
        <w:t>32</w:t>
      </w:r>
      <w:r w:rsidR="00EA6802">
        <w:t xml:space="preserve"> B</w:t>
      </w:r>
      <w:r w:rsidR="00EA6802" w:rsidRPr="00EA6802">
        <w:t xml:space="preserve"> blokoch</w:t>
      </w:r>
      <w:r w:rsidR="00566F56">
        <w:t xml:space="preserve"> dát</w:t>
      </w:r>
      <w:r w:rsidR="00EA6802">
        <w:t xml:space="preserve">, teda sa používajú </w:t>
      </w:r>
      <w:r w:rsidR="00EA6802" w:rsidRPr="00EA6802">
        <w:t xml:space="preserve">dva bloky AES v sérii. </w:t>
      </w:r>
      <w:r w:rsidR="00EA6802">
        <w:t>AES</w:t>
      </w:r>
      <w:r w:rsidR="00566F56">
        <w:t>256</w:t>
      </w:r>
      <w:r w:rsidR="00EA6802">
        <w:t xml:space="preserve"> </w:t>
      </w:r>
      <w:r w:rsidR="00566F56">
        <w:t>používa symetrický</w:t>
      </w:r>
      <w:r w:rsidR="009C74D3">
        <w:t xml:space="preserve"> </w:t>
      </w:r>
      <w:r w:rsidR="00EA6802">
        <w:t>kľúč</w:t>
      </w:r>
      <w:r>
        <w:t xml:space="preserve"> z </w:t>
      </w:r>
      <w:proofErr w:type="spellStart"/>
      <w:r>
        <w:t>eFuse</w:t>
      </w:r>
      <w:proofErr w:type="spellEnd"/>
      <w:r>
        <w:t xml:space="preserve"> BLK1</w:t>
      </w:r>
      <w:r w:rsidR="00EE1763">
        <w:t xml:space="preserve"> s dĺžkou 256 bitov</w:t>
      </w:r>
      <w:r w:rsidR="00EA6802">
        <w:t xml:space="preserve"> v reverznej </w:t>
      </w:r>
      <w:r w:rsidR="00ED124D">
        <w:t>bitovej</w:t>
      </w:r>
      <w:r w:rsidR="00EA6802">
        <w:t xml:space="preserve"> reprezentácii</w:t>
      </w:r>
      <w:r w:rsidR="00EA6802" w:rsidRPr="00EA6802">
        <w:t xml:space="preserve">. </w:t>
      </w:r>
      <w:r w:rsidR="00285DAD">
        <w:t xml:space="preserve"> </w:t>
      </w:r>
    </w:p>
    <w:p w14:paraId="055163CD" w14:textId="14D64701" w:rsidR="00B70233" w:rsidRDefault="00566F56" w:rsidP="000F5A71">
      <w:pPr>
        <w:jc w:val="both"/>
      </w:pPr>
      <w:r>
        <w:t>Pre proces šifrovania a dešifrovania sa používa AES opačne.</w:t>
      </w:r>
      <w:r w:rsidR="00285DAD">
        <w:t xml:space="preserve"> Proces šifrovania je</w:t>
      </w:r>
      <w:r w:rsidR="005C6FBE">
        <w:t> </w:t>
      </w:r>
      <w:r w:rsidR="00285DAD">
        <w:t xml:space="preserve">tvorený </w:t>
      </w:r>
      <w:r w:rsidR="005C6FBE">
        <w:t xml:space="preserve">funkciou AES </w:t>
      </w:r>
      <w:proofErr w:type="spellStart"/>
      <w:r w:rsidR="005C6FBE">
        <w:t>decrypt</w:t>
      </w:r>
      <w:proofErr w:type="spellEnd"/>
      <w:r w:rsidR="00285DAD">
        <w:t xml:space="preserve"> a proces dešifrovania </w:t>
      </w:r>
      <w:proofErr w:type="spellStart"/>
      <w:r w:rsidR="00EE1763">
        <w:t>flash</w:t>
      </w:r>
      <w:proofErr w:type="spellEnd"/>
      <w:r w:rsidR="00EE1763">
        <w:t xml:space="preserve"> pamäte funkciou</w:t>
      </w:r>
      <w:r w:rsidR="005C6FBE">
        <w:t xml:space="preserve"> AES </w:t>
      </w:r>
      <w:proofErr w:type="spellStart"/>
      <w:r w:rsidR="005C6FBE">
        <w:t>encrypt</w:t>
      </w:r>
      <w:proofErr w:type="spellEnd"/>
      <w:r w:rsidR="00285DAD">
        <w:t xml:space="preserve">. </w:t>
      </w:r>
      <w:r w:rsidR="002A2F8D">
        <w:t>Pri šifrovaní sa na každý</w:t>
      </w:r>
      <w:r w:rsidR="00B70233">
        <w:t xml:space="preserve"> 32 B blok (2 bloky v sérii) otvoreného textu </w:t>
      </w:r>
      <w:r w:rsidR="002A2F8D">
        <w:t>aplikuje</w:t>
      </w:r>
      <w:r w:rsidR="00B70233">
        <w:t xml:space="preserve"> unikátny</w:t>
      </w:r>
      <w:r w:rsidR="002A2F8D">
        <w:t xml:space="preserve"> šifrovací</w:t>
      </w:r>
      <w:r w:rsidR="00B70233">
        <w:t xml:space="preserve"> kľúč, ktorý je odvodený od hlavného a je XOR – </w:t>
      </w:r>
      <w:proofErr w:type="spellStart"/>
      <w:r w:rsidR="00B70233">
        <w:t>ovaný</w:t>
      </w:r>
      <w:proofErr w:type="spellEnd"/>
      <w:r w:rsidR="00B70233">
        <w:t xml:space="preserve"> </w:t>
      </w:r>
      <w:r w:rsidR="00325B60">
        <w:t xml:space="preserve">(exkluzívny súčet) </w:t>
      </w:r>
      <w:r w:rsidR="00B70233">
        <w:t>s </w:t>
      </w:r>
      <w:proofErr w:type="spellStart"/>
      <w:r w:rsidR="00B70233">
        <w:t>offsetom</w:t>
      </w:r>
      <w:proofErr w:type="spellEnd"/>
      <w:r w:rsidR="00B70233">
        <w:t xml:space="preserve"> bloku otvoreného textu vo </w:t>
      </w:r>
      <w:proofErr w:type="spellStart"/>
      <w:r w:rsidR="00B70233">
        <w:t>flash</w:t>
      </w:r>
      <w:proofErr w:type="spellEnd"/>
      <w:r w:rsidR="00B70233">
        <w:t xml:space="preserve"> pamäti. </w:t>
      </w:r>
    </w:p>
    <w:p w14:paraId="1010D749" w14:textId="47B2EA4C" w:rsidR="00285DAD" w:rsidRDefault="00B70233" w:rsidP="000F5A71">
      <w:pPr>
        <w:jc w:val="both"/>
      </w:pPr>
      <w:r>
        <w:t xml:space="preserve">XOR-ovanie konkrétnych bitov kľúča závisí od </w:t>
      </w:r>
      <w:r w:rsidR="00DF09FE">
        <w:t xml:space="preserve">4-bitovej </w:t>
      </w:r>
      <w:proofErr w:type="spellStart"/>
      <w:r>
        <w:t>eFuse</w:t>
      </w:r>
      <w:proofErr w:type="spellEnd"/>
      <w:r>
        <w:t xml:space="preserve"> </w:t>
      </w:r>
      <w:r w:rsidRPr="00B70233">
        <w:t>FLASH_CRYPT_CONFIG</w:t>
      </w:r>
      <w:r>
        <w:t xml:space="preserve">, ktorá je </w:t>
      </w:r>
      <w:r w:rsidR="00DF09FE">
        <w:t xml:space="preserve">štandardne </w:t>
      </w:r>
      <w:r>
        <w:t xml:space="preserve">nastavená na </w:t>
      </w:r>
      <w:r w:rsidR="00DF09FE">
        <w:t xml:space="preserve">hodnotu </w:t>
      </w:r>
      <w:r>
        <w:t>0xF. To zaručuje, že sú XOR</w:t>
      </w:r>
      <w:r w:rsidR="00DF09FE">
        <w:t>-</w:t>
      </w:r>
      <w:proofErr w:type="spellStart"/>
      <w:r>
        <w:t>ované</w:t>
      </w:r>
      <w:proofErr w:type="spellEnd"/>
      <w:r>
        <w:t xml:space="preserve"> všetky bity </w:t>
      </w:r>
      <w:r w:rsidR="00DF09FE">
        <w:t>odvodeného AES kľúča s ofsetom bloku dát</w:t>
      </w:r>
      <w:r>
        <w:t>. Zmena hodnoty zapísanej v </w:t>
      </w:r>
      <w:proofErr w:type="spellStart"/>
      <w:r>
        <w:t>eFuse</w:t>
      </w:r>
      <w:proofErr w:type="spellEnd"/>
      <w:r>
        <w:t xml:space="preserve"> FLASH_CRYPT_CONFIG by mohla znížiť kryptografickú bezpečnosť šifrovania </w:t>
      </w:r>
      <w:proofErr w:type="spellStart"/>
      <w:r>
        <w:t>flash</w:t>
      </w:r>
      <w:proofErr w:type="spellEnd"/>
      <w:r>
        <w:t xml:space="preserve"> pamäte, nakoľko by sa operácia XOR nevykonala pre všetky bity</w:t>
      </w:r>
      <w:r w:rsidR="002A2F8D">
        <w:t xml:space="preserve"> AES kľúča</w:t>
      </w:r>
      <w:r>
        <w:t>.</w:t>
      </w:r>
    </w:p>
    <w:p w14:paraId="008372C3" w14:textId="1C827D0C" w:rsidR="00DF09FE" w:rsidRDefault="00DF09FE" w:rsidP="000F5A71">
      <w:pPr>
        <w:jc w:val="both"/>
      </w:pPr>
      <w:r>
        <w:t xml:space="preserve">Nastavenie bitov </w:t>
      </w:r>
      <w:proofErr w:type="spellStart"/>
      <w:r w:rsidR="00325B60">
        <w:t>eFuse</w:t>
      </w:r>
      <w:proofErr w:type="spellEnd"/>
      <w:r w:rsidR="00325B60">
        <w:t xml:space="preserve"> </w:t>
      </w:r>
      <w:r w:rsidR="00325B60" w:rsidRPr="00B70233">
        <w:t>FLASH_CRYPT_CONFIG</w:t>
      </w:r>
      <w:r w:rsidR="00325B60">
        <w:t xml:space="preserve"> </w:t>
      </w:r>
      <w:r>
        <w:t>a operácia XOR pre rozsahy bitov</w:t>
      </w:r>
      <w:r w:rsidR="00325B60">
        <w:t xml:space="preserve"> kľúča</w:t>
      </w:r>
      <w:r>
        <w:t>:</w:t>
      </w:r>
    </w:p>
    <w:p w14:paraId="5496D0F3" w14:textId="2F089E12" w:rsidR="00DF09FE" w:rsidRDefault="00DF09FE" w:rsidP="00DF09FE">
      <w:pPr>
        <w:pStyle w:val="Odsekzoznamu"/>
        <w:numPr>
          <w:ilvl w:val="0"/>
          <w:numId w:val="33"/>
        </w:numPr>
        <w:jc w:val="both"/>
      </w:pPr>
      <w:r>
        <w:t>ak je nastavený 1. bit, bity 0 až 66 sú XOR-</w:t>
      </w:r>
      <w:proofErr w:type="spellStart"/>
      <w:r>
        <w:t>ované</w:t>
      </w:r>
      <w:proofErr w:type="spellEnd"/>
      <w:r>
        <w:t>,</w:t>
      </w:r>
    </w:p>
    <w:p w14:paraId="48338F28" w14:textId="359718AE" w:rsidR="00DF09FE" w:rsidRDefault="00DF09FE" w:rsidP="00DF09FE">
      <w:pPr>
        <w:pStyle w:val="Odsekzoznamu"/>
        <w:numPr>
          <w:ilvl w:val="0"/>
          <w:numId w:val="33"/>
        </w:numPr>
        <w:jc w:val="both"/>
      </w:pPr>
      <w:r>
        <w:lastRenderedPageBreak/>
        <w:t>ak je nastavený 2. bit, bity 67 až 131 sú XOR-</w:t>
      </w:r>
      <w:proofErr w:type="spellStart"/>
      <w:r>
        <w:t>ované</w:t>
      </w:r>
      <w:proofErr w:type="spellEnd"/>
      <w:r>
        <w:t>,</w:t>
      </w:r>
    </w:p>
    <w:p w14:paraId="7D07D568" w14:textId="2D9FB0E9" w:rsidR="00DF09FE" w:rsidRDefault="00DF09FE" w:rsidP="00DF09FE">
      <w:pPr>
        <w:pStyle w:val="Odsekzoznamu"/>
        <w:numPr>
          <w:ilvl w:val="0"/>
          <w:numId w:val="33"/>
        </w:numPr>
        <w:jc w:val="both"/>
      </w:pPr>
      <w:r>
        <w:t>ak je nastavený 3. bit, bity 132 až 194 sú XOR-</w:t>
      </w:r>
      <w:proofErr w:type="spellStart"/>
      <w:r>
        <w:t>ované</w:t>
      </w:r>
      <w:proofErr w:type="spellEnd"/>
      <w:r>
        <w:t>,</w:t>
      </w:r>
    </w:p>
    <w:p w14:paraId="154CA5C8" w14:textId="4497FB15" w:rsidR="00325B60" w:rsidRDefault="00DF09FE" w:rsidP="00325B60">
      <w:pPr>
        <w:pStyle w:val="Odsekzoznamu"/>
        <w:numPr>
          <w:ilvl w:val="0"/>
          <w:numId w:val="33"/>
        </w:numPr>
        <w:jc w:val="both"/>
      </w:pPr>
      <w:r>
        <w:t>ak je nastavený 4. bit, bity 195 až 256 sú XOR-</w:t>
      </w:r>
      <w:proofErr w:type="spellStart"/>
      <w:r>
        <w:t>ované</w:t>
      </w:r>
      <w:proofErr w:type="spellEnd"/>
      <w:r>
        <w:t>.</w:t>
      </w:r>
    </w:p>
    <w:p w14:paraId="7E6DED5B" w14:textId="77777777" w:rsidR="00AD4999" w:rsidRDefault="00325B60" w:rsidP="00325B60">
      <w:pPr>
        <w:jc w:val="both"/>
        <w:rPr>
          <w:b/>
          <w:bCs/>
        </w:rPr>
      </w:pPr>
      <w:r w:rsidRPr="00AD4999">
        <w:rPr>
          <w:b/>
          <w:bCs/>
        </w:rPr>
        <w:t>Fragment .</w:t>
      </w:r>
      <w:proofErr w:type="spellStart"/>
      <w:r w:rsidRPr="00AD4999">
        <w:rPr>
          <w:b/>
          <w:bCs/>
        </w:rPr>
        <w:t>py</w:t>
      </w:r>
      <w:proofErr w:type="spellEnd"/>
      <w:r w:rsidRPr="00AD4999">
        <w:rPr>
          <w:b/>
          <w:bCs/>
        </w:rPr>
        <w:t xml:space="preserve"> </w:t>
      </w:r>
      <w:proofErr w:type="spellStart"/>
      <w:r w:rsidRPr="00AD4999">
        <w:rPr>
          <w:b/>
          <w:bCs/>
        </w:rPr>
        <w:t>scriptu</w:t>
      </w:r>
      <w:proofErr w:type="spellEnd"/>
      <w:r w:rsidRPr="00AD4999">
        <w:rPr>
          <w:b/>
          <w:bCs/>
        </w:rPr>
        <w:t xml:space="preserve"> vykonávajúci operáciu</w:t>
      </w:r>
      <w:r w:rsidR="00AD4999" w:rsidRPr="00AD4999">
        <w:rPr>
          <w:b/>
          <w:bCs/>
        </w:rPr>
        <w:t xml:space="preserve"> šifrovania súboru pre nahratím do </w:t>
      </w:r>
      <w:proofErr w:type="spellStart"/>
      <w:r w:rsidR="00AD4999" w:rsidRPr="00AD4999">
        <w:rPr>
          <w:b/>
          <w:bCs/>
        </w:rPr>
        <w:t>flash</w:t>
      </w:r>
      <w:proofErr w:type="spellEnd"/>
      <w:r w:rsidR="00AD4999" w:rsidRPr="00AD4999">
        <w:rPr>
          <w:b/>
          <w:bCs/>
        </w:rPr>
        <w:t xml:space="preserve"> pamäte:</w:t>
      </w:r>
    </w:p>
    <w:p w14:paraId="15881F2F" w14:textId="64F42838" w:rsidR="00325B60" w:rsidRPr="00AD4999" w:rsidRDefault="00325B60" w:rsidP="00AD4999">
      <w:pPr>
        <w:rPr>
          <w:rFonts w:ascii="Times New Roman" w:hAnsi="Times New Roman" w:cs="Times New Roman"/>
          <w:b/>
          <w:bCs/>
          <w:sz w:val="18"/>
          <w:szCs w:val="18"/>
        </w:rPr>
      </w:pP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def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_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flash_encryption_operation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output_file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input_file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flash_address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keyfile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flash_crypt_conf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do_decrypt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):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_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load_hardware_key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keyfile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flash_address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% 16 != 0: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raise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esptool.FatalError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Starting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address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0x%x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must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a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multiple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of 16" %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flash_address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flash_crypt_conf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== 0: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("WARNING: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Setting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FLASH_CRYPT_CONF to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zero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recommended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")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esptool.PYTHON2: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tweak_range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_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flash_encryption_tweak_range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flash_crypt_conf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else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tweak_range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_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flash_encryption_tweak_range_bits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flash_crypt_conf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int.from_bytes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byteorder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='big',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signed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False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aes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block_offs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flash_address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while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True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input_file.read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(16)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len(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== 0: break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elif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len(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&lt; 16: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do_decrypt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raise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esptool.FatalError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length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a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multiple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of 16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bytes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")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pad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16 - len(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+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os.urandom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pad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print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("Note: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Padding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%d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bytes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of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random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encrypted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data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must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multiple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of 16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bytes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long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)" %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pad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block_offs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% 32 == 0) or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aes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None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: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r w:rsidRPr="00AD4999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bit of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encryption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XORed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tweak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bits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derived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from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offset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of 32 byte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of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block_key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_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flash_encryption_tweak_key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key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block_offs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tweak_range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aes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ECB(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block_key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[::-1]  #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reverse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input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byte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order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r w:rsidRPr="00AD4999">
        <w:rPr>
          <w:rFonts w:ascii="Times New Roman" w:hAnsi="Times New Roman" w:cs="Times New Roman"/>
          <w:sz w:val="18"/>
          <w:szCs w:val="18"/>
        </w:rPr>
        <w:t xml:space="preserve"># note AES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used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inverted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for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encryption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, so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r w:rsidRPr="00AD4999">
        <w:rPr>
          <w:rFonts w:ascii="Times New Roman" w:hAnsi="Times New Roman" w:cs="Times New Roman"/>
          <w:sz w:val="18"/>
          <w:szCs w:val="18"/>
        </w:rPr>
        <w:t># "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decrypting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"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flash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uses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AES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encrypt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algorithm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vice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r w:rsidRPr="00AD4999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versa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. 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This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does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weaken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AES.)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do_decrypt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aes.encrypt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else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aes.decrypt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[::-1] 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r w:rsidRPr="00AD4999">
        <w:rPr>
          <w:rFonts w:ascii="Times New Roman" w:hAnsi="Times New Roman" w:cs="Times New Roman"/>
          <w:sz w:val="18"/>
          <w:szCs w:val="18"/>
        </w:rPr>
        <w:t xml:space="preserve">#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reverse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output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byte 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order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output_file.write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) </w:t>
      </w:r>
      <w:r w:rsidR="00AD4999" w:rsidRPr="00AD4999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block_offs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 xml:space="preserve"> += len(</w:t>
      </w:r>
      <w:proofErr w:type="spellStart"/>
      <w:r w:rsidRPr="00AD4999">
        <w:rPr>
          <w:rFonts w:ascii="Times New Roman" w:hAnsi="Times New Roman" w:cs="Times New Roman"/>
          <w:sz w:val="18"/>
          <w:szCs w:val="18"/>
        </w:rPr>
        <w:t>block</w:t>
      </w:r>
      <w:proofErr w:type="spellEnd"/>
      <w:r w:rsidRPr="00AD4999">
        <w:rPr>
          <w:rFonts w:ascii="Times New Roman" w:hAnsi="Times New Roman" w:cs="Times New Roman"/>
          <w:sz w:val="18"/>
          <w:szCs w:val="18"/>
        </w:rPr>
        <w:t>)</w:t>
      </w:r>
    </w:p>
    <w:p w14:paraId="765AA29A" w14:textId="233A471C" w:rsidR="00285DAD" w:rsidRPr="004745A8" w:rsidRDefault="00566F56" w:rsidP="00285DAD">
      <w:pPr>
        <w:pStyle w:val="3Nadpis"/>
        <w:rPr>
          <w:rFonts w:asciiTheme="minorHAnsi" w:hAnsiTheme="minorHAnsi" w:cstheme="minorHAnsi"/>
        </w:rPr>
      </w:pPr>
      <w:bookmarkStart w:id="55" w:name="_Toc69660979"/>
      <w:r w:rsidRPr="004745A8">
        <w:rPr>
          <w:rFonts w:asciiTheme="minorHAnsi" w:hAnsiTheme="minorHAnsi" w:cstheme="minorHAnsi"/>
        </w:rPr>
        <w:t xml:space="preserve">Šifrovanie </w:t>
      </w:r>
      <w:proofErr w:type="spellStart"/>
      <w:r w:rsidRPr="004745A8">
        <w:rPr>
          <w:rFonts w:asciiTheme="minorHAnsi" w:hAnsiTheme="minorHAnsi" w:cstheme="minorHAnsi"/>
        </w:rPr>
        <w:t>flash</w:t>
      </w:r>
      <w:proofErr w:type="spellEnd"/>
      <w:r w:rsidRPr="004745A8">
        <w:rPr>
          <w:rFonts w:asciiTheme="minorHAnsi" w:hAnsiTheme="minorHAnsi" w:cstheme="minorHAnsi"/>
        </w:rPr>
        <w:t xml:space="preserve"> pamäte</w:t>
      </w:r>
      <w:r w:rsidR="00285DAD" w:rsidRPr="004745A8">
        <w:rPr>
          <w:rFonts w:asciiTheme="minorHAnsi" w:hAnsiTheme="minorHAnsi" w:cstheme="minorHAnsi"/>
        </w:rPr>
        <w:t xml:space="preserve"> – implementácia v prostredí ESP-IDF</w:t>
      </w:r>
      <w:bookmarkEnd w:id="55"/>
    </w:p>
    <w:p w14:paraId="526FB1CB" w14:textId="247BE7E1" w:rsidR="00566F56" w:rsidRDefault="00285DAD" w:rsidP="00285DAD">
      <w:pPr>
        <w:jc w:val="both"/>
      </w:pPr>
      <w:r>
        <w:t xml:space="preserve">Prvým krokom pre spustenie </w:t>
      </w:r>
      <w:r w:rsidR="00F542EC">
        <w:t xml:space="preserve">šifrovania </w:t>
      </w:r>
      <w:proofErr w:type="spellStart"/>
      <w:r w:rsidR="00F542EC">
        <w:t>flash</w:t>
      </w:r>
      <w:proofErr w:type="spellEnd"/>
      <w:r w:rsidR="00F542EC">
        <w:t xml:space="preserve"> pamäte</w:t>
      </w:r>
      <w:r>
        <w:t xml:space="preserve"> je vygenerovanie a zapísanie </w:t>
      </w:r>
      <w:r w:rsidR="00566F56">
        <w:t xml:space="preserve">symetrického </w:t>
      </w:r>
      <w:r>
        <w:t xml:space="preserve">kľúča do príslušnej </w:t>
      </w:r>
      <w:proofErr w:type="spellStart"/>
      <w:r>
        <w:t>jednorázovo</w:t>
      </w:r>
      <w:proofErr w:type="spellEnd"/>
      <w:r>
        <w:t xml:space="preserve"> programovateľnej pamäte </w:t>
      </w:r>
      <w:proofErr w:type="spellStart"/>
      <w:r>
        <w:t>eFuse</w:t>
      </w:r>
      <w:proofErr w:type="spellEnd"/>
      <w:r>
        <w:t xml:space="preserve"> BLK1. </w:t>
      </w:r>
      <w:r w:rsidR="008C14FC">
        <w:t xml:space="preserve">S využitím nástroja espsecure.py a príkazom </w:t>
      </w:r>
      <w:r w:rsidR="008C14FC" w:rsidRPr="000D626F">
        <w:rPr>
          <w:rFonts w:ascii="Times New Roman" w:hAnsi="Times New Roman" w:cs="Times New Roman"/>
          <w:sz w:val="18"/>
          <w:szCs w:val="18"/>
        </w:rPr>
        <w:t xml:space="preserve">espsecure.py </w:t>
      </w:r>
      <w:proofErr w:type="spellStart"/>
      <w:r w:rsidR="008C14FC" w:rsidRPr="000D626F">
        <w:rPr>
          <w:rFonts w:ascii="Times New Roman" w:hAnsi="Times New Roman" w:cs="Times New Roman"/>
          <w:sz w:val="18"/>
          <w:szCs w:val="18"/>
        </w:rPr>
        <w:t>generate_flash_encryption_key</w:t>
      </w:r>
      <w:proofErr w:type="spellEnd"/>
      <w:r w:rsidR="008C14FC"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8C14FC" w:rsidRPr="000D626F">
        <w:rPr>
          <w:rFonts w:ascii="Times New Roman" w:hAnsi="Times New Roman" w:cs="Times New Roman"/>
          <w:sz w:val="18"/>
          <w:szCs w:val="18"/>
        </w:rPr>
        <w:t>my_flash_encryption_key.bin</w:t>
      </w:r>
      <w:proofErr w:type="spellEnd"/>
      <w:r w:rsidR="008C14FC">
        <w:t xml:space="preserve"> je možné kľúč vygenerovať.</w:t>
      </w:r>
      <w:r w:rsidR="00566F56">
        <w:t xml:space="preserve"> Funkcia pre generovanie AES kľúča je totožná ako v prípade kľúča pre </w:t>
      </w:r>
      <w:proofErr w:type="spellStart"/>
      <w:r w:rsidR="00566F56">
        <w:t>Secure</w:t>
      </w:r>
      <w:proofErr w:type="spellEnd"/>
      <w:r w:rsidR="00566F56">
        <w:t xml:space="preserve"> </w:t>
      </w:r>
      <w:proofErr w:type="spellStart"/>
      <w:r w:rsidR="00566F56">
        <w:t>Boot</w:t>
      </w:r>
      <w:proofErr w:type="spellEnd"/>
      <w:r w:rsidR="00566F56">
        <w:t>.</w:t>
      </w:r>
      <w:r w:rsidR="008C14FC">
        <w:t xml:space="preserve"> </w:t>
      </w:r>
    </w:p>
    <w:p w14:paraId="49763985" w14:textId="5E0AA25D" w:rsidR="007223F4" w:rsidRDefault="008C14FC" w:rsidP="007223F4">
      <w:pPr>
        <w:jc w:val="both"/>
      </w:pPr>
      <w:r>
        <w:lastRenderedPageBreak/>
        <w:t xml:space="preserve">Vygenerovaný kľúč je následne potrebné zapísať do vyhradenej </w:t>
      </w:r>
      <w:r w:rsidR="00566F56">
        <w:t xml:space="preserve">jednorazovo </w:t>
      </w:r>
      <w:proofErr w:type="spellStart"/>
      <w:r w:rsidR="00566F56">
        <w:t>programoteľnej</w:t>
      </w:r>
      <w:proofErr w:type="spellEnd"/>
      <w:r w:rsidR="00566F56">
        <w:t xml:space="preserve"> pamäte </w:t>
      </w:r>
      <w:proofErr w:type="spellStart"/>
      <w:r>
        <w:t>eFuse</w:t>
      </w:r>
      <w:proofErr w:type="spellEnd"/>
      <w:r>
        <w:t xml:space="preserve"> BLK1</w:t>
      </w:r>
      <w:r w:rsidR="00566F56">
        <w:t>, ktoré je pre neho určená</w:t>
      </w:r>
      <w:r>
        <w:t xml:space="preserve">. Príkazom </w:t>
      </w:r>
      <w:r w:rsidRPr="000D626F">
        <w:rPr>
          <w:rFonts w:ascii="Times New Roman" w:hAnsi="Times New Roman" w:cs="Times New Roman"/>
          <w:sz w:val="18"/>
          <w:szCs w:val="18"/>
        </w:rPr>
        <w:t xml:space="preserve">espefuse.py --port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PORT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burn_key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flash_encryption</w:t>
      </w:r>
      <w:proofErr w:type="spellEnd"/>
      <w:r w:rsidRPr="000D626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0D626F">
        <w:rPr>
          <w:rFonts w:ascii="Times New Roman" w:hAnsi="Times New Roman" w:cs="Times New Roman"/>
          <w:sz w:val="18"/>
          <w:szCs w:val="18"/>
        </w:rPr>
        <w:t>my_flash_encryption_key.bin</w:t>
      </w:r>
      <w:proofErr w:type="spellEnd"/>
      <w:r w:rsidRPr="000D626F">
        <w:rPr>
          <w:sz w:val="18"/>
          <w:szCs w:val="18"/>
        </w:rPr>
        <w:t xml:space="preserve"> </w:t>
      </w:r>
      <w:r>
        <w:t>sa</w:t>
      </w:r>
      <w:r w:rsidR="005C6FBE">
        <w:t> </w:t>
      </w:r>
      <w:r>
        <w:t xml:space="preserve">kľúč zapíše do </w:t>
      </w:r>
      <w:proofErr w:type="spellStart"/>
      <w:r>
        <w:t>eFuse</w:t>
      </w:r>
      <w:proofErr w:type="spellEnd"/>
      <w:r>
        <w:t xml:space="preserve"> BLK1</w:t>
      </w:r>
      <w:r w:rsidR="007433C8">
        <w:t xml:space="preserve">. </w:t>
      </w:r>
      <w:r w:rsidR="00566F56">
        <w:t xml:space="preserve">Aby </w:t>
      </w:r>
      <w:r w:rsidR="007433C8">
        <w:t xml:space="preserve"> </w:t>
      </w:r>
      <w:r w:rsidR="00566F56">
        <w:t xml:space="preserve">šifrovanie </w:t>
      </w:r>
      <w:proofErr w:type="spellStart"/>
      <w:r w:rsidR="00566F56">
        <w:t>flash</w:t>
      </w:r>
      <w:proofErr w:type="spellEnd"/>
      <w:r w:rsidR="00566F56">
        <w:t xml:space="preserve"> pamäte mohlo byť spustené pre </w:t>
      </w:r>
      <w:proofErr w:type="spellStart"/>
      <w:r w:rsidR="007433C8">
        <w:t>Release</w:t>
      </w:r>
      <w:proofErr w:type="spellEnd"/>
      <w:r w:rsidR="007433C8">
        <w:t xml:space="preserve"> režim (použité pre hlavnú aplikáciu)</w:t>
      </w:r>
      <w:r w:rsidR="007223F4">
        <w:t xml:space="preserve"> bolo nutné vyhotoviť </w:t>
      </w:r>
      <w:proofErr w:type="spellStart"/>
      <w:r w:rsidR="007223F4">
        <w:t>build</w:t>
      </w:r>
      <w:proofErr w:type="spellEnd"/>
      <w:r w:rsidR="007223F4">
        <w:t xml:space="preserve"> na základe zvolenej konfigurácie z </w:t>
      </w:r>
      <w:proofErr w:type="spellStart"/>
      <w:r w:rsidR="007223F4">
        <w:t>Menuconfig</w:t>
      </w:r>
      <w:proofErr w:type="spellEnd"/>
      <w:r w:rsidR="007223F4">
        <w:t>.</w:t>
      </w:r>
    </w:p>
    <w:p w14:paraId="5842F72F" w14:textId="3AB0D25A" w:rsidR="007223F4" w:rsidRDefault="007223F4" w:rsidP="00285DAD">
      <w:pPr>
        <w:jc w:val="both"/>
      </w:pPr>
      <w:r>
        <w:t xml:space="preserve">Makrá pre šifrovania </w:t>
      </w:r>
      <w:proofErr w:type="spellStart"/>
      <w:r>
        <w:t>flash</w:t>
      </w:r>
      <w:proofErr w:type="spellEnd"/>
      <w:r>
        <w:t xml:space="preserve"> pamäte sú obsiahnuté v súbore </w:t>
      </w:r>
      <w:r w:rsidR="00B72012">
        <w:t>„</w:t>
      </w:r>
      <w:proofErr w:type="spellStart"/>
      <w:r w:rsidR="007433C8">
        <w:t>sdkconfig</w:t>
      </w:r>
      <w:proofErr w:type="spellEnd"/>
      <w:r w:rsidR="00B72012">
        <w:t>“</w:t>
      </w:r>
      <w:r w:rsidR="007433C8">
        <w:t xml:space="preserve"> </w:t>
      </w:r>
      <w:r>
        <w:t xml:space="preserve">a definujú makrá pre zvolený režim šifrovania </w:t>
      </w:r>
      <w:proofErr w:type="spellStart"/>
      <w:r>
        <w:t>flash</w:t>
      </w:r>
      <w:proofErr w:type="spellEnd"/>
      <w:r>
        <w:t xml:space="preserve"> pamäte. Makrá sú vložené do </w:t>
      </w:r>
      <w:proofErr w:type="spellStart"/>
      <w:r>
        <w:t>Bootloadera</w:t>
      </w:r>
      <w:proofErr w:type="spellEnd"/>
      <w:r>
        <w:t xml:space="preserve"> v procese vytvárania </w:t>
      </w:r>
      <w:proofErr w:type="spellStart"/>
      <w:r>
        <w:t>buildu</w:t>
      </w:r>
      <w:proofErr w:type="spellEnd"/>
      <w:r>
        <w:t xml:space="preserve">. Pri prvom spustení vykoná </w:t>
      </w:r>
      <w:proofErr w:type="spellStart"/>
      <w:r>
        <w:t>Bootloader</w:t>
      </w:r>
      <w:proofErr w:type="spellEnd"/>
      <w:r>
        <w:t xml:space="preserve"> úpravy v </w:t>
      </w:r>
      <w:proofErr w:type="spellStart"/>
      <w:r w:rsidR="007433C8">
        <w:t>eFuse</w:t>
      </w:r>
      <w:r>
        <w:t>s</w:t>
      </w:r>
      <w:proofErr w:type="spellEnd"/>
      <w:r>
        <w:t xml:space="preserve">, ktoré sú ovplyvnené navoleným režimom šifrovania </w:t>
      </w:r>
      <w:proofErr w:type="spellStart"/>
      <w:r>
        <w:t>flash</w:t>
      </w:r>
      <w:proofErr w:type="spellEnd"/>
      <w:r>
        <w:t xml:space="preserve"> pamäte</w:t>
      </w:r>
      <w:r w:rsidR="007433C8">
        <w:t>.</w:t>
      </w:r>
      <w:r w:rsidR="004A6F31">
        <w:t xml:space="preserve"> </w:t>
      </w:r>
    </w:p>
    <w:p w14:paraId="2715A88F" w14:textId="3F0BD84B" w:rsidR="004A6F31" w:rsidRDefault="004A6F31" w:rsidP="00285DAD">
      <w:pPr>
        <w:jc w:val="both"/>
      </w:pPr>
      <w:r>
        <w:t>Na Obr. 2</w:t>
      </w:r>
      <w:r w:rsidR="004772B6">
        <w:t>4</w:t>
      </w:r>
      <w:r>
        <w:t xml:space="preserve"> sú definované makrá v súbore </w:t>
      </w:r>
      <w:r w:rsidR="00B72012">
        <w:t>„</w:t>
      </w:r>
      <w:proofErr w:type="spellStart"/>
      <w:r>
        <w:t>sdkconfig</w:t>
      </w:r>
      <w:proofErr w:type="spellEnd"/>
      <w:r w:rsidR="00B72012">
        <w:t>“</w:t>
      </w:r>
      <w:r>
        <w:t xml:space="preserve"> pre funkcionality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a</w:t>
      </w:r>
      <w:r w:rsidR="004772B6">
        <w:t xml:space="preserve"> šifrovanie </w:t>
      </w:r>
      <w:proofErr w:type="spellStart"/>
      <w:r w:rsidR="004772B6">
        <w:t>flash</w:t>
      </w:r>
      <w:proofErr w:type="spellEnd"/>
      <w:r w:rsidR="004772B6">
        <w:t xml:space="preserve"> pamäte (obe)</w:t>
      </w:r>
      <w:r>
        <w:t xml:space="preserve"> pre </w:t>
      </w:r>
      <w:proofErr w:type="spellStart"/>
      <w:r>
        <w:t>Release</w:t>
      </w:r>
      <w:proofErr w:type="spellEnd"/>
      <w:r>
        <w:t xml:space="preserve"> režim, ktoré sú v procese kompilácie vložené do </w:t>
      </w:r>
      <w:r w:rsidR="004772B6">
        <w:t xml:space="preserve">softvérového </w:t>
      </w:r>
      <w:proofErr w:type="spellStart"/>
      <w:r w:rsidR="00B146E1">
        <w:t>Bootloadera</w:t>
      </w:r>
      <w:proofErr w:type="spellEnd"/>
      <w:r w:rsidR="004772B6">
        <w:t>. Na základe makier a nastavení sa vykoná prvotné</w:t>
      </w:r>
      <w:r w:rsidR="007223F4">
        <w:t xml:space="preserve"> zašifrovanie </w:t>
      </w:r>
      <w:proofErr w:type="spellStart"/>
      <w:r w:rsidR="004772B6">
        <w:t>f</w:t>
      </w:r>
      <w:r w:rsidR="007223F4">
        <w:t>lash</w:t>
      </w:r>
      <w:proofErr w:type="spellEnd"/>
      <w:r w:rsidR="007223F4">
        <w:t xml:space="preserve"> pamäte</w:t>
      </w:r>
      <w:r>
        <w:t>.</w:t>
      </w:r>
      <w:r w:rsidR="007223F4">
        <w:t xml:space="preserve"> Nakoľko ide o produkčný (</w:t>
      </w:r>
      <w:proofErr w:type="spellStart"/>
      <w:r w:rsidR="007223F4">
        <w:t>Release</w:t>
      </w:r>
      <w:proofErr w:type="spellEnd"/>
      <w:r w:rsidR="007223F4">
        <w:t xml:space="preserve">) režim, nie je možné neskôr funkcionalitu šifrovania </w:t>
      </w:r>
      <w:proofErr w:type="spellStart"/>
      <w:r w:rsidR="007223F4">
        <w:t>flash</w:t>
      </w:r>
      <w:proofErr w:type="spellEnd"/>
      <w:r w:rsidR="007223F4">
        <w:t xml:space="preserve"> pamäte vypnúť.</w:t>
      </w:r>
      <w:r>
        <w:t xml:space="preserve"> </w:t>
      </w:r>
    </w:p>
    <w:p w14:paraId="15AC1551" w14:textId="77777777" w:rsidR="004A6F31" w:rsidRDefault="004A6F31" w:rsidP="004A6F31">
      <w:pPr>
        <w:keepNext/>
        <w:jc w:val="center"/>
      </w:pPr>
      <w:r>
        <w:rPr>
          <w:noProof/>
        </w:rPr>
        <w:drawing>
          <wp:inline distT="0" distB="0" distL="0" distR="0" wp14:anchorId="5B981A91" wp14:editId="080334A2">
            <wp:extent cx="4067175" cy="2724150"/>
            <wp:effectExtent l="0" t="0" r="952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837B" w14:textId="25DE74B1" w:rsidR="004A6F31" w:rsidRDefault="004A6F31" w:rsidP="004A6F31">
      <w:pPr>
        <w:pStyle w:val="Popis"/>
      </w:pPr>
      <w:bookmarkStart w:id="56" w:name="_Toc69661043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24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4D206C">
        <w:rPr>
          <w:noProof/>
        </w:rPr>
        <w:t>Konfigurácia bezpečnostných makier pre Secure Boot a</w:t>
      </w:r>
      <w:r w:rsidR="00F542EC">
        <w:rPr>
          <w:noProof/>
        </w:rPr>
        <w:t> </w:t>
      </w:r>
      <w:bookmarkEnd w:id="56"/>
      <w:r w:rsidR="00F542EC">
        <w:rPr>
          <w:noProof/>
        </w:rPr>
        <w:t>šifrovanie flash pamäte</w:t>
      </w:r>
    </w:p>
    <w:p w14:paraId="536FD7D7" w14:textId="789DBFA2" w:rsidR="008C14FC" w:rsidRDefault="00EE1763" w:rsidP="00285DAD">
      <w:pPr>
        <w:jc w:val="both"/>
      </w:pPr>
      <w:r>
        <w:t>N</w:t>
      </w:r>
      <w:r w:rsidR="007433C8">
        <w:t xml:space="preserve">astavením </w:t>
      </w:r>
      <w:proofErr w:type="spellStart"/>
      <w:r w:rsidR="007433C8">
        <w:t>eFuses</w:t>
      </w:r>
      <w:proofErr w:type="spellEnd"/>
      <w:r w:rsidR="007433C8">
        <w:t xml:space="preserve"> </w:t>
      </w:r>
      <w:r w:rsidR="007223F4">
        <w:t xml:space="preserve">v produkčnom režime šifrovania </w:t>
      </w:r>
      <w:proofErr w:type="spellStart"/>
      <w:r w:rsidR="007223F4">
        <w:t>flash</w:t>
      </w:r>
      <w:proofErr w:type="spellEnd"/>
      <w:r w:rsidR="007223F4">
        <w:t xml:space="preserve"> pamäte </w:t>
      </w:r>
      <w:r w:rsidR="007433C8">
        <w:t xml:space="preserve">je zároveň zabránené aj dešifrovaniu obsahu </w:t>
      </w:r>
      <w:proofErr w:type="spellStart"/>
      <w:r w:rsidR="007433C8">
        <w:t>flash</w:t>
      </w:r>
      <w:proofErr w:type="spellEnd"/>
      <w:r w:rsidR="007433C8">
        <w:t xml:space="preserve"> pamäte, ktorá </w:t>
      </w:r>
      <w:r w:rsidR="002F5C97">
        <w:t>môže byť</w:t>
      </w:r>
      <w:r w:rsidR="007433C8">
        <w:t xml:space="preserve"> </w:t>
      </w:r>
      <w:r>
        <w:t xml:space="preserve">stále </w:t>
      </w:r>
      <w:r w:rsidR="002F5C97">
        <w:t>pre</w:t>
      </w:r>
      <w:r w:rsidR="007433C8">
        <w:t xml:space="preserve">čítaná cez </w:t>
      </w:r>
      <w:r w:rsidR="007223F4">
        <w:t>USB-</w:t>
      </w:r>
      <w:r w:rsidR="007433C8">
        <w:t>UART</w:t>
      </w:r>
      <w:r w:rsidR="007223F4">
        <w:t xml:space="preserve"> rozhranie</w:t>
      </w:r>
      <w:r w:rsidR="007433C8">
        <w:t>. To by malo za následok, že by potencionálny útočník dokázal získať pôvodný firmvér,</w:t>
      </w:r>
      <w:r w:rsidR="00566F56">
        <w:t xml:space="preserve"> alebo celý obsah </w:t>
      </w:r>
      <w:proofErr w:type="spellStart"/>
      <w:r w:rsidR="00566F56">
        <w:t>flash</w:t>
      </w:r>
      <w:proofErr w:type="spellEnd"/>
      <w:r w:rsidR="00566F56">
        <w:t xml:space="preserve"> pamäte v otvorenom texte a dokázal by ho spustiť na svojom hardvéri</w:t>
      </w:r>
      <w:r w:rsidR="007433C8">
        <w:t>.</w:t>
      </w:r>
    </w:p>
    <w:p w14:paraId="69FCE1AC" w14:textId="36A937CA" w:rsidR="00DF5445" w:rsidRDefault="00DF5445" w:rsidP="00285DAD">
      <w:pPr>
        <w:jc w:val="both"/>
      </w:pPr>
      <w:r>
        <w:t xml:space="preserve">Po prvotnom spustení funkcionality </w:t>
      </w:r>
      <w:r w:rsidR="007223F4">
        <w:t xml:space="preserve">šifrovania </w:t>
      </w:r>
      <w:proofErr w:type="spellStart"/>
      <w:r w:rsidR="007223F4">
        <w:t>flash</w:t>
      </w:r>
      <w:proofErr w:type="spellEnd"/>
      <w:r w:rsidR="007223F4">
        <w:t xml:space="preserve"> pamäte vykoná hardvérový </w:t>
      </w:r>
      <w:proofErr w:type="spellStart"/>
      <w:r>
        <w:t>Bootloader</w:t>
      </w:r>
      <w:proofErr w:type="spellEnd"/>
      <w:r>
        <w:t xml:space="preserve"> šifrovanie obsahu </w:t>
      </w:r>
      <w:proofErr w:type="spellStart"/>
      <w:r>
        <w:t>flash</w:t>
      </w:r>
      <w:proofErr w:type="spellEnd"/>
      <w:r>
        <w:t xml:space="preserve"> pamäte na</w:t>
      </w:r>
      <w:r w:rsidR="005C6FBE">
        <w:t> </w:t>
      </w:r>
      <w:r>
        <w:t xml:space="preserve">preddefinovaných oddieloch a partíciách vo </w:t>
      </w:r>
      <w:proofErr w:type="spellStart"/>
      <w:r>
        <w:t>flash</w:t>
      </w:r>
      <w:proofErr w:type="spellEnd"/>
      <w:r>
        <w:t xml:space="preserve"> pamäti</w:t>
      </w:r>
      <w:r w:rsidR="00EE1763">
        <w:t xml:space="preserve"> s označením </w:t>
      </w:r>
      <w:proofErr w:type="spellStart"/>
      <w:r w:rsidR="00EE1763">
        <w:t>encrypted</w:t>
      </w:r>
      <w:proofErr w:type="spellEnd"/>
      <w:r>
        <w:t xml:space="preserve">. Od tohto momentu je možné zapísať cez UART iba šifrovaný firmvér. </w:t>
      </w:r>
      <w:r>
        <w:lastRenderedPageBreak/>
        <w:t xml:space="preserve">V prípade, že je </w:t>
      </w:r>
      <w:r w:rsidR="00EE1763">
        <w:t xml:space="preserve">firmvér </w:t>
      </w:r>
      <w:r>
        <w:t xml:space="preserve">nahratý </w:t>
      </w:r>
      <w:r w:rsidR="00EE1763">
        <w:t>do</w:t>
      </w:r>
      <w:r w:rsidR="00E02FA0">
        <w:t> </w:t>
      </w:r>
      <w:proofErr w:type="spellStart"/>
      <w:r w:rsidR="00EE1763">
        <w:t>mikrokontroléru</w:t>
      </w:r>
      <w:proofErr w:type="spellEnd"/>
      <w:r w:rsidR="00EE1763">
        <w:t xml:space="preserve"> </w:t>
      </w:r>
      <w:r>
        <w:t xml:space="preserve">ako </w:t>
      </w:r>
      <w:r w:rsidR="00EE1763">
        <w:t>otvorený text</w:t>
      </w:r>
      <w:r>
        <w:t>, nedôjde k jeho spusteniu, nakoľko po jeho dešifrovaní nie je</w:t>
      </w:r>
      <w:r w:rsidR="00E02FA0">
        <w:t> </w:t>
      </w:r>
      <w:r>
        <w:t>v spustiteľnej podobe</w:t>
      </w:r>
      <w:r w:rsidR="00BD1E4E">
        <w:t xml:space="preserve">, tento stav je na Obr. </w:t>
      </w:r>
      <w:r w:rsidR="004772B6">
        <w:t>25</w:t>
      </w:r>
      <w:r w:rsidR="00BD1E4E">
        <w:t>, ktorý je výpisom z UART monitoru po nahratí firmvéru v otvorenom texte</w:t>
      </w:r>
      <w:r w:rsidR="007223F4">
        <w:t xml:space="preserve">, </w:t>
      </w:r>
      <w:proofErr w:type="spellStart"/>
      <w:r w:rsidR="007223F4">
        <w:t>mikrokontróler</w:t>
      </w:r>
      <w:proofErr w:type="spellEnd"/>
      <w:r w:rsidR="007223F4">
        <w:t xml:space="preserve"> sa reštartuje v nekonečnom cykle</w:t>
      </w:r>
      <w:r w:rsidR="004772B6">
        <w:t xml:space="preserve"> a indikuje v chybovej hláške nemožnosť načítania obsahu </w:t>
      </w:r>
      <w:proofErr w:type="spellStart"/>
      <w:r w:rsidR="004772B6">
        <w:t>flash</w:t>
      </w:r>
      <w:proofErr w:type="spellEnd"/>
      <w:r w:rsidR="004772B6">
        <w:t xml:space="preserve"> pamäte, ktorá nie je šifrovaná</w:t>
      </w:r>
      <w:r>
        <w:t>.</w:t>
      </w:r>
    </w:p>
    <w:p w14:paraId="49311C8C" w14:textId="77777777" w:rsidR="00A22E8D" w:rsidRDefault="00BD1E4E" w:rsidP="00A22E8D">
      <w:pPr>
        <w:keepNext/>
        <w:jc w:val="center"/>
      </w:pPr>
      <w:r>
        <w:rPr>
          <w:noProof/>
        </w:rPr>
        <w:drawing>
          <wp:inline distT="0" distB="0" distL="0" distR="0" wp14:anchorId="7C9FE34E" wp14:editId="24CF7D3C">
            <wp:extent cx="4619625" cy="771525"/>
            <wp:effectExtent l="0" t="0" r="9525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4D9C" w14:textId="3CE8BFAB" w:rsidR="00BD1E4E" w:rsidRDefault="00A22E8D" w:rsidP="00A22E8D">
      <w:pPr>
        <w:pStyle w:val="Popis"/>
      </w:pPr>
      <w:bookmarkStart w:id="57" w:name="_Toc69661044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25</w:t>
      </w:r>
      <w:r w:rsidR="002C72D2">
        <w:rPr>
          <w:noProof/>
        </w:rPr>
        <w:fldChar w:fldCharType="end"/>
      </w:r>
      <w:r>
        <w:rPr>
          <w:noProof/>
        </w:rPr>
        <w:t xml:space="preserve"> Problém s načítaním obshu flash pamäte</w:t>
      </w:r>
      <w:bookmarkEnd w:id="57"/>
    </w:p>
    <w:p w14:paraId="3EF20194" w14:textId="506B12D1" w:rsidR="007223F4" w:rsidRDefault="00566F56" w:rsidP="00285DAD">
      <w:pPr>
        <w:jc w:val="both"/>
      </w:pPr>
      <w:r>
        <w:t xml:space="preserve">Nakoľko využívam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a šifrovanie </w:t>
      </w:r>
      <w:proofErr w:type="spellStart"/>
      <w:r>
        <w:t>flash</w:t>
      </w:r>
      <w:proofErr w:type="spellEnd"/>
      <w:r>
        <w:t xml:space="preserve"> pamäte súčasne, proces nahrávania firmvéru do </w:t>
      </w:r>
      <w:proofErr w:type="spellStart"/>
      <w:r>
        <w:t>mikrokontroléru</w:t>
      </w:r>
      <w:proofErr w:type="spellEnd"/>
      <w:r>
        <w:t xml:space="preserve"> ESP32</w:t>
      </w:r>
      <w:r w:rsidR="00325B60">
        <w:t xml:space="preserve"> cez USB-UART rozhranie</w:t>
      </w:r>
      <w:r>
        <w:t xml:space="preserve"> je zložitejší a vyžaduje viacero krokov s presnou postupnosťou. V prvom rade je nutné </w:t>
      </w:r>
      <w:r w:rsidR="00325B60">
        <w:t xml:space="preserve">skompilovať program do binárnej podoby pre vytvorenie firmvéru </w:t>
      </w:r>
      <w:r w:rsidR="007223F4">
        <w:t xml:space="preserve">aplikácie </w:t>
      </w:r>
      <w:r w:rsidR="00325B60">
        <w:t xml:space="preserve">v otvorenom texte. </w:t>
      </w:r>
    </w:p>
    <w:p w14:paraId="078C38E6" w14:textId="2D7A112F" w:rsidR="00566F56" w:rsidRDefault="00325B60" w:rsidP="00285DAD">
      <w:pPr>
        <w:jc w:val="both"/>
      </w:pPr>
      <w:r>
        <w:t>Následne</w:t>
      </w:r>
      <w:r w:rsidR="00566F56">
        <w:t xml:space="preserve"> </w:t>
      </w:r>
      <w:r>
        <w:t xml:space="preserve">je potrebné </w:t>
      </w:r>
      <w:r w:rsidR="00566F56">
        <w:t>podpísať súkromným kľúčom</w:t>
      </w:r>
      <w:r>
        <w:t xml:space="preserve"> firmvér v otvorenom texte a</w:t>
      </w:r>
      <w:r w:rsidR="00E16FCB">
        <w:t xml:space="preserve"> </w:t>
      </w:r>
      <w:r w:rsidR="00566F56">
        <w:t>zašifrovať</w:t>
      </w:r>
      <w:r w:rsidR="00E16FCB">
        <w:t xml:space="preserve"> </w:t>
      </w:r>
      <w:r>
        <w:t xml:space="preserve">ho </w:t>
      </w:r>
      <w:r w:rsidR="00E16FCB">
        <w:t xml:space="preserve">s použitím </w:t>
      </w:r>
      <w:r>
        <w:t xml:space="preserve">symetrického </w:t>
      </w:r>
      <w:r w:rsidR="00E16FCB">
        <w:t>AES kľúča</w:t>
      </w:r>
      <w:r>
        <w:t>. Ďalším krokom je nahratie firmvéru do</w:t>
      </w:r>
      <w:r w:rsidR="00566F56">
        <w:t xml:space="preserve"> </w:t>
      </w:r>
      <w:proofErr w:type="spellStart"/>
      <w:r w:rsidR="00566F56">
        <w:t>flash</w:t>
      </w:r>
      <w:proofErr w:type="spellEnd"/>
      <w:r w:rsidR="00566F56">
        <w:t xml:space="preserve"> pamäte </w:t>
      </w:r>
      <w:proofErr w:type="spellStart"/>
      <w:r w:rsidR="00566F56">
        <w:t>mikrokontroléru</w:t>
      </w:r>
      <w:proofErr w:type="spellEnd"/>
      <w:r>
        <w:t xml:space="preserve"> na konkrétny ofset</w:t>
      </w:r>
      <w:r w:rsidR="00566F56">
        <w:t>.</w:t>
      </w:r>
      <w:r w:rsidR="00E16FCB">
        <w:t xml:space="preserve"> V tomto prípade je efektívne vytvorenie jednoduchého spustiteľného súboru .</w:t>
      </w:r>
      <w:proofErr w:type="spellStart"/>
      <w:r w:rsidR="00E16FCB">
        <w:t>bat</w:t>
      </w:r>
      <w:proofErr w:type="spellEnd"/>
      <w:r w:rsidR="00E16FCB">
        <w:t>, ktorý dokáže všetky kroky vykonať automatizovane.</w:t>
      </w:r>
    </w:p>
    <w:p w14:paraId="53944424" w14:textId="09912FFD" w:rsidR="00325B60" w:rsidRDefault="00E16FCB" w:rsidP="00285DAD">
      <w:pPr>
        <w:jc w:val="both"/>
      </w:pPr>
      <w:r>
        <w:t xml:space="preserve">Šifrovanie firmvéru (obdobne pre </w:t>
      </w:r>
      <w:proofErr w:type="spellStart"/>
      <w:r>
        <w:t>Bootloader</w:t>
      </w:r>
      <w:proofErr w:type="spellEnd"/>
      <w:r>
        <w:t xml:space="preserve">, </w:t>
      </w:r>
      <w:proofErr w:type="spellStart"/>
      <w:r>
        <w:t>digest</w:t>
      </w:r>
      <w:proofErr w:type="spellEnd"/>
      <w:r>
        <w:t xml:space="preserve"> a iné súbory</w:t>
      </w:r>
      <w:r w:rsidR="00325B60">
        <w:t xml:space="preserve"> zapísané vo </w:t>
      </w:r>
      <w:proofErr w:type="spellStart"/>
      <w:r w:rsidR="00325B60">
        <w:t>flash</w:t>
      </w:r>
      <w:proofErr w:type="spellEnd"/>
      <w:r w:rsidR="00325B60">
        <w:t xml:space="preserve"> pamäti, ktoré majú byť šifrované</w:t>
      </w:r>
      <w:r>
        <w:t xml:space="preserve">), sa realizuje príkazom: </w:t>
      </w:r>
      <w:r w:rsidRPr="00BD0AC4">
        <w:rPr>
          <w:rFonts w:ascii="Times New Roman" w:hAnsi="Times New Roman" w:cs="Times New Roman"/>
          <w:sz w:val="18"/>
          <w:szCs w:val="18"/>
        </w:rPr>
        <w:t>espsecure.py</w:t>
      </w:r>
      <w:r w:rsidRPr="00E16FCB">
        <w:t xml:space="preserve"> </w:t>
      </w:r>
      <w:proofErr w:type="spellStart"/>
      <w:r w:rsidRPr="00E16FCB">
        <w:rPr>
          <w:rFonts w:ascii="Times New Roman" w:hAnsi="Times New Roman" w:cs="Times New Roman"/>
          <w:sz w:val="18"/>
          <w:szCs w:val="18"/>
        </w:rPr>
        <w:t>encrypt_flash_data</w:t>
      </w:r>
      <w:proofErr w:type="spellEnd"/>
      <w:r w:rsidRPr="00E16FCB">
        <w:rPr>
          <w:rFonts w:ascii="Times New Roman" w:hAnsi="Times New Roman" w:cs="Times New Roman"/>
          <w:sz w:val="18"/>
          <w:szCs w:val="18"/>
        </w:rPr>
        <w:t xml:space="preserve"> --</w:t>
      </w:r>
      <w:proofErr w:type="spellStart"/>
      <w:r w:rsidRPr="00E16FCB">
        <w:rPr>
          <w:rFonts w:ascii="Times New Roman" w:hAnsi="Times New Roman" w:cs="Times New Roman"/>
          <w:sz w:val="18"/>
          <w:szCs w:val="18"/>
        </w:rPr>
        <w:t>keyfile</w:t>
      </w:r>
      <w:proofErr w:type="spellEnd"/>
      <w:r w:rsidRPr="00E16FC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16FCB">
        <w:rPr>
          <w:rFonts w:ascii="Times New Roman" w:hAnsi="Times New Roman" w:cs="Times New Roman"/>
          <w:sz w:val="18"/>
          <w:szCs w:val="18"/>
        </w:rPr>
        <w:t>my_flash_encryption_key.bin</w:t>
      </w:r>
      <w:proofErr w:type="spellEnd"/>
      <w:r w:rsidRPr="00E16FCB">
        <w:rPr>
          <w:rFonts w:ascii="Times New Roman" w:hAnsi="Times New Roman" w:cs="Times New Roman"/>
          <w:sz w:val="18"/>
          <w:szCs w:val="18"/>
        </w:rPr>
        <w:t xml:space="preserve"> --</w:t>
      </w:r>
      <w:proofErr w:type="spellStart"/>
      <w:r w:rsidRPr="00E16FCB">
        <w:rPr>
          <w:rFonts w:ascii="Times New Roman" w:hAnsi="Times New Roman" w:cs="Times New Roman"/>
          <w:sz w:val="18"/>
          <w:szCs w:val="18"/>
        </w:rPr>
        <w:t>address</w:t>
      </w:r>
      <w:proofErr w:type="spellEnd"/>
      <w:r w:rsidRPr="00E16FCB">
        <w:rPr>
          <w:rFonts w:ascii="Times New Roman" w:hAnsi="Times New Roman" w:cs="Times New Roman"/>
          <w:sz w:val="18"/>
          <w:szCs w:val="18"/>
        </w:rPr>
        <w:t xml:space="preserve"> 0x20000 -o ./</w:t>
      </w:r>
      <w:proofErr w:type="spellStart"/>
      <w:r w:rsidRPr="00E16FCB">
        <w:rPr>
          <w:rFonts w:ascii="Times New Roman" w:hAnsi="Times New Roman" w:cs="Times New Roman"/>
          <w:sz w:val="18"/>
          <w:szCs w:val="18"/>
        </w:rPr>
        <w:t>build</w:t>
      </w:r>
      <w:proofErr w:type="spellEnd"/>
      <w:r w:rsidRPr="00E16FCB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Pr="00E16FCB">
        <w:rPr>
          <w:rFonts w:ascii="Times New Roman" w:hAnsi="Times New Roman" w:cs="Times New Roman"/>
          <w:sz w:val="18"/>
          <w:szCs w:val="18"/>
        </w:rPr>
        <w:t>app-encrypted.bin</w:t>
      </w:r>
      <w:proofErr w:type="spellEnd"/>
      <w:r w:rsidRPr="00E16FCB">
        <w:rPr>
          <w:rFonts w:ascii="Times New Roman" w:hAnsi="Times New Roman" w:cs="Times New Roman"/>
          <w:sz w:val="18"/>
          <w:szCs w:val="18"/>
        </w:rPr>
        <w:t xml:space="preserve"> ./</w:t>
      </w:r>
      <w:proofErr w:type="spellStart"/>
      <w:r w:rsidRPr="00E16FCB">
        <w:rPr>
          <w:rFonts w:ascii="Times New Roman" w:hAnsi="Times New Roman" w:cs="Times New Roman"/>
          <w:sz w:val="18"/>
          <w:szCs w:val="18"/>
        </w:rPr>
        <w:t>build</w:t>
      </w:r>
      <w:proofErr w:type="spellEnd"/>
      <w:r w:rsidRPr="00E16FCB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Pr="00E16FCB">
        <w:rPr>
          <w:rFonts w:ascii="Times New Roman" w:hAnsi="Times New Roman" w:cs="Times New Roman"/>
          <w:sz w:val="18"/>
          <w:szCs w:val="18"/>
        </w:rPr>
        <w:t>native_ota.bin</w:t>
      </w:r>
      <w:proofErr w:type="spellEnd"/>
      <w:r>
        <w:t>. Príkaz má viacero parametrov – AES symetrický kľúč pre šifrovanie, adresu</w:t>
      </w:r>
      <w:r w:rsidR="00DF09FE">
        <w:t xml:space="preserve"> (</w:t>
      </w:r>
      <w:r w:rsidR="00BD0AC4">
        <w:t xml:space="preserve">začiatočný </w:t>
      </w:r>
      <w:r w:rsidR="00DF09FE">
        <w:t>ofset), kde bude firmvér zapísaný</w:t>
      </w:r>
      <w:r>
        <w:t>,</w:t>
      </w:r>
      <w:r w:rsidR="00DF09FE">
        <w:t xml:space="preserve"> nakoľko algoritmus využíva operáciu XOR s ofsetom blokov dát.</w:t>
      </w:r>
      <w:r>
        <w:t xml:space="preserve"> </w:t>
      </w:r>
    </w:p>
    <w:p w14:paraId="61995D06" w14:textId="598EBA77" w:rsidR="00E16FCB" w:rsidRDefault="00DF09FE" w:rsidP="00285DAD">
      <w:pPr>
        <w:jc w:val="both"/>
      </w:pPr>
      <w:r>
        <w:t xml:space="preserve">Ďalšími parametrami je </w:t>
      </w:r>
      <w:r w:rsidR="00E16FCB">
        <w:t xml:space="preserve">zašifrovaný súbor a pôvodný súbor. Do parametrov nie je možné dosadiť rovnaký </w:t>
      </w:r>
      <w:r>
        <w:t xml:space="preserve">názov súboru pre </w:t>
      </w:r>
      <w:r w:rsidR="00E16FCB">
        <w:t>zašifrovaný a</w:t>
      </w:r>
      <w:r>
        <w:t> </w:t>
      </w:r>
      <w:r w:rsidR="00E16FCB">
        <w:t>pôvodný</w:t>
      </w:r>
      <w:r>
        <w:t>.</w:t>
      </w:r>
      <w:r w:rsidR="00E16FCB">
        <w:t xml:space="preserve"> </w:t>
      </w:r>
      <w:r>
        <w:t xml:space="preserve">Výstupom algoritmu pri takomto vstupe súborov je </w:t>
      </w:r>
      <w:r w:rsidR="00E16FCB">
        <w:t xml:space="preserve">prázdny súbor firmvéru s veľkosťou 0 B. Príkazom </w:t>
      </w:r>
      <w:r w:rsidR="00E16FCB" w:rsidRPr="00E16FCB">
        <w:rPr>
          <w:rFonts w:ascii="Times New Roman" w:hAnsi="Times New Roman" w:cs="Times New Roman"/>
          <w:sz w:val="18"/>
          <w:szCs w:val="18"/>
        </w:rPr>
        <w:t xml:space="preserve">esptool.py </w:t>
      </w:r>
      <w:proofErr w:type="spellStart"/>
      <w:r w:rsidR="00E16FCB" w:rsidRPr="00E16FCB">
        <w:rPr>
          <w:rFonts w:ascii="Times New Roman" w:hAnsi="Times New Roman" w:cs="Times New Roman"/>
          <w:sz w:val="18"/>
          <w:szCs w:val="18"/>
        </w:rPr>
        <w:t>write_flash</w:t>
      </w:r>
      <w:proofErr w:type="spellEnd"/>
      <w:r w:rsidR="00E16FCB" w:rsidRPr="00E16FCB">
        <w:rPr>
          <w:rFonts w:ascii="Times New Roman" w:hAnsi="Times New Roman" w:cs="Times New Roman"/>
          <w:sz w:val="18"/>
          <w:szCs w:val="18"/>
        </w:rPr>
        <w:t xml:space="preserve"> 0x20000 ./</w:t>
      </w:r>
      <w:proofErr w:type="spellStart"/>
      <w:r w:rsidR="00E16FCB" w:rsidRPr="00E16FCB">
        <w:rPr>
          <w:rFonts w:ascii="Times New Roman" w:hAnsi="Times New Roman" w:cs="Times New Roman"/>
          <w:sz w:val="18"/>
          <w:szCs w:val="18"/>
        </w:rPr>
        <w:t>build</w:t>
      </w:r>
      <w:proofErr w:type="spellEnd"/>
      <w:r w:rsidR="00E16FCB" w:rsidRPr="00E16FCB">
        <w:rPr>
          <w:rFonts w:ascii="Times New Roman" w:hAnsi="Times New Roman" w:cs="Times New Roman"/>
          <w:sz w:val="18"/>
          <w:szCs w:val="18"/>
        </w:rPr>
        <w:t>/</w:t>
      </w:r>
      <w:proofErr w:type="spellStart"/>
      <w:r w:rsidR="00E16FCB" w:rsidRPr="00E16FCB">
        <w:rPr>
          <w:rFonts w:ascii="Times New Roman" w:hAnsi="Times New Roman" w:cs="Times New Roman"/>
          <w:sz w:val="18"/>
          <w:szCs w:val="18"/>
        </w:rPr>
        <w:t>app-encrypted.bin</w:t>
      </w:r>
      <w:proofErr w:type="spellEnd"/>
      <w:r w:rsidR="00E16FCB" w:rsidRPr="00E16FCB">
        <w:rPr>
          <w:sz w:val="18"/>
          <w:szCs w:val="18"/>
        </w:rPr>
        <w:t xml:space="preserve"> </w:t>
      </w:r>
      <w:r w:rsidR="00E16FCB">
        <w:t xml:space="preserve">je možné zapísať šifrovaný firmvér na konkrétne umiestnenie do </w:t>
      </w:r>
      <w:proofErr w:type="spellStart"/>
      <w:r w:rsidR="00E16FCB">
        <w:t>flash</w:t>
      </w:r>
      <w:proofErr w:type="spellEnd"/>
      <w:r w:rsidR="00E16FCB">
        <w:t xml:space="preserve"> pamäte</w:t>
      </w:r>
      <w:r>
        <w:t xml:space="preserve">, aby bol korektne </w:t>
      </w:r>
      <w:r w:rsidR="00325B60">
        <w:t>dešifrovaný a spustiteľný v RAM pamäti</w:t>
      </w:r>
      <w:r w:rsidR="00E16FCB">
        <w:t xml:space="preserve">. </w:t>
      </w:r>
    </w:p>
    <w:p w14:paraId="0ED0587A" w14:textId="6D4FA00A" w:rsidR="005A04D8" w:rsidRDefault="00DF5445" w:rsidP="00285DAD">
      <w:pPr>
        <w:jc w:val="both"/>
      </w:pPr>
      <w:r>
        <w:t xml:space="preserve">OTA aktualizácie je </w:t>
      </w:r>
      <w:r w:rsidR="00EE1763">
        <w:t xml:space="preserve">však </w:t>
      </w:r>
      <w:r>
        <w:t xml:space="preserve">možné </w:t>
      </w:r>
      <w:r w:rsidR="00EE1763">
        <w:t>naďalej</w:t>
      </w:r>
      <w:r>
        <w:t xml:space="preserve"> distribuovať v</w:t>
      </w:r>
      <w:r w:rsidR="00EE1763">
        <w:t> otvorenom texte</w:t>
      </w:r>
      <w:r>
        <w:t xml:space="preserve"> a k ich zašifrovaniu dôjde v procese uloženia do </w:t>
      </w:r>
      <w:proofErr w:type="spellStart"/>
      <w:r>
        <w:t>flash</w:t>
      </w:r>
      <w:proofErr w:type="spellEnd"/>
      <w:r>
        <w:t xml:space="preserve"> pamäte </w:t>
      </w:r>
      <w:proofErr w:type="spellStart"/>
      <w:r>
        <w:t>mikrokontroléru</w:t>
      </w:r>
      <w:proofErr w:type="spellEnd"/>
      <w:r>
        <w:t xml:space="preserve"> ESP32</w:t>
      </w:r>
      <w:r w:rsidR="00E16FCB">
        <w:t xml:space="preserve"> automaticky</w:t>
      </w:r>
      <w:r>
        <w:t xml:space="preserve">. </w:t>
      </w:r>
      <w:r w:rsidR="002F5C97">
        <w:t xml:space="preserve">Pri zmene funkcie pre zápis OTA aktualizácie </w:t>
      </w:r>
      <w:r w:rsidR="002E2BE4">
        <w:t xml:space="preserve">(funkciou </w:t>
      </w:r>
      <w:proofErr w:type="spellStart"/>
      <w:r w:rsidR="002E2BE4" w:rsidRPr="002E2BE4">
        <w:t>esp_partition_write</w:t>
      </w:r>
      <w:proofErr w:type="spellEnd"/>
      <w:r w:rsidR="002E2BE4" w:rsidRPr="002E2BE4">
        <w:t>()</w:t>
      </w:r>
      <w:r w:rsidR="002E2BE4">
        <w:t xml:space="preserve">) </w:t>
      </w:r>
      <w:r w:rsidR="002F5C97">
        <w:t>do</w:t>
      </w:r>
      <w:r w:rsidR="005C6FBE">
        <w:t> </w:t>
      </w:r>
      <w:proofErr w:type="spellStart"/>
      <w:r w:rsidR="002F5C97">
        <w:t>flash</w:t>
      </w:r>
      <w:proofErr w:type="spellEnd"/>
      <w:r w:rsidR="002F5C97">
        <w:t xml:space="preserve"> pamäte je možné zapísať už zašifrovanú aktualizáciu</w:t>
      </w:r>
      <w:r w:rsidR="002E2BE4">
        <w:t>, ktorú musí vydavateľ zašifrovať</w:t>
      </w:r>
      <w:r w:rsidR="00DE27C3">
        <w:t xml:space="preserve"> ešte pred umiestnením na OTA úložisko</w:t>
      </w:r>
      <w:r w:rsidR="002E2BE4">
        <w:t xml:space="preserve">. </w:t>
      </w:r>
    </w:p>
    <w:p w14:paraId="7841B60B" w14:textId="13823FF9" w:rsidR="00DF5445" w:rsidRDefault="00DE27C3" w:rsidP="00285DAD">
      <w:pPr>
        <w:jc w:val="both"/>
      </w:pPr>
      <w:r>
        <w:lastRenderedPageBreak/>
        <w:t>Aktualizovaný firmvér</w:t>
      </w:r>
      <w:r w:rsidR="002E2BE4">
        <w:t xml:space="preserve"> v takomto prípade nebude v procese aktualizácie šifrovaný</w:t>
      </w:r>
      <w:r w:rsidR="002F5C97">
        <w:t>.</w:t>
      </w:r>
      <w:r>
        <w:t xml:space="preserve"> Ak vydavateľ pri takejto zmene nahrá firmvér v otvorenom texte, </w:t>
      </w:r>
      <w:proofErr w:type="spellStart"/>
      <w:r>
        <w:t>mikrokontróler</w:t>
      </w:r>
      <w:proofErr w:type="spellEnd"/>
      <w:r>
        <w:t xml:space="preserve"> ho nedokáže spustiť, nakoľko ho</w:t>
      </w:r>
      <w:r w:rsidR="00E02FA0">
        <w:t> </w:t>
      </w:r>
      <w:r>
        <w:t>proces dešifrovania prevedie do nespustiteľnej podoby</w:t>
      </w:r>
      <w:r w:rsidR="005A04D8">
        <w:t>, bootovanie zlyhá</w:t>
      </w:r>
      <w:r>
        <w:t>.</w:t>
      </w:r>
    </w:p>
    <w:p w14:paraId="79519A93" w14:textId="34CBDFE5" w:rsidR="00E454AE" w:rsidRPr="00634ED8" w:rsidRDefault="000C0289" w:rsidP="00E454AE">
      <w:pPr>
        <w:pStyle w:val="1Nadpis"/>
        <w:rPr>
          <w:rFonts w:cstheme="majorHAnsi"/>
        </w:rPr>
      </w:pPr>
      <w:bookmarkStart w:id="58" w:name="_Toc69660980"/>
      <w:r w:rsidRPr="00634ED8">
        <w:rPr>
          <w:rFonts w:cstheme="majorHAnsi"/>
        </w:rPr>
        <w:lastRenderedPageBreak/>
        <w:t>R</w:t>
      </w:r>
      <w:r w:rsidR="00E454AE" w:rsidRPr="00634ED8">
        <w:rPr>
          <w:rFonts w:cstheme="majorHAnsi"/>
        </w:rPr>
        <w:t xml:space="preserve">ealizácia programu pre </w:t>
      </w:r>
      <w:r w:rsidR="00DF5445" w:rsidRPr="00634ED8">
        <w:rPr>
          <w:rFonts w:cstheme="majorHAnsi"/>
        </w:rPr>
        <w:t>aktualizáciu senzorového uzla</w:t>
      </w:r>
      <w:bookmarkEnd w:id="58"/>
    </w:p>
    <w:p w14:paraId="41737585" w14:textId="0F76E9BE" w:rsidR="000C0289" w:rsidRDefault="003B3540" w:rsidP="00E454AE">
      <w:pPr>
        <w:jc w:val="both"/>
      </w:pPr>
      <w:r>
        <w:t xml:space="preserve">Pri návrhu a následnej realizácii senzorového uzla na </w:t>
      </w:r>
      <w:proofErr w:type="spellStart"/>
      <w:r>
        <w:t>mikrokontroléri</w:t>
      </w:r>
      <w:proofErr w:type="spellEnd"/>
      <w:r>
        <w:t xml:space="preserve"> ESP32 bola priorita predovšetkým implementovať čo najviac bezpečnostných mechanizmov</w:t>
      </w:r>
      <w:r w:rsidR="000C0289">
        <w:t xml:space="preserve"> z nástrojov prostredia ESP-IDF pre overenie integrity firmvéru a spustenie iba overeného firmvéru, ktorý mohol byť do </w:t>
      </w:r>
      <w:proofErr w:type="spellStart"/>
      <w:r w:rsidR="000C0289">
        <w:t>flash</w:t>
      </w:r>
      <w:proofErr w:type="spellEnd"/>
      <w:r w:rsidR="000C0289">
        <w:t xml:space="preserve"> pamäte </w:t>
      </w:r>
      <w:proofErr w:type="spellStart"/>
      <w:r w:rsidR="000C0289">
        <w:t>mikrokontroléra</w:t>
      </w:r>
      <w:proofErr w:type="spellEnd"/>
      <w:r w:rsidR="000C0289">
        <w:t xml:space="preserve"> nahratý cez rozhranie UART</w:t>
      </w:r>
      <w:r>
        <w:t>.</w:t>
      </w:r>
    </w:p>
    <w:p w14:paraId="51BDA1F5" w14:textId="3113DCF2" w:rsidR="009C4B57" w:rsidRDefault="001A5E15" w:rsidP="00E454AE">
      <w:pPr>
        <w:jc w:val="both"/>
      </w:pPr>
      <w:r>
        <w:t xml:space="preserve">Ako som spomenul v predchádzajúcej kapitole, využil som ukážkový projekt </w:t>
      </w:r>
      <w:proofErr w:type="spellStart"/>
      <w:r>
        <w:t>Native</w:t>
      </w:r>
      <w:proofErr w:type="spellEnd"/>
      <w:r>
        <w:t xml:space="preserve"> OTA vo</w:t>
      </w:r>
      <w:r w:rsidR="005C6FBE">
        <w:t> </w:t>
      </w:r>
      <w:proofErr w:type="spellStart"/>
      <w:r>
        <w:t>frameworku</w:t>
      </w:r>
      <w:proofErr w:type="spellEnd"/>
      <w:r>
        <w:t xml:space="preserve"> ESP-IDF, ktorý zaručuje prebratie aktualizácie (firmvéru) z externého </w:t>
      </w:r>
      <w:proofErr w:type="spellStart"/>
      <w:r>
        <w:t>webservera</w:t>
      </w:r>
      <w:proofErr w:type="spellEnd"/>
      <w:r>
        <w:t xml:space="preserve"> s overením verzie firmvéru. </w:t>
      </w:r>
      <w:r w:rsidR="009C4B57">
        <w:t xml:space="preserve">Okrem toho zabezpečuje pripojenie na </w:t>
      </w:r>
      <w:proofErr w:type="spellStart"/>
      <w:r w:rsidR="009C4B57">
        <w:t>webserver</w:t>
      </w:r>
      <w:proofErr w:type="spellEnd"/>
      <w:r w:rsidR="009C4B57">
        <w:t xml:space="preserve"> cez šifrovaný protokol HTTPS, čím zaručuje bezpečný prenosový kanál. </w:t>
      </w:r>
      <w:r w:rsidR="000C0289">
        <w:t xml:space="preserve">Základný projekt som následne rozšíril o digitálny podpis pre overenie integrity firmvéru. </w:t>
      </w:r>
      <w:r w:rsidR="00877B30">
        <w:t>V začiatkoch realizácie diplomovej práce a aplikácie pre senzorový uzol som využíval</w:t>
      </w:r>
      <w:r>
        <w:t xml:space="preserve"> </w:t>
      </w:r>
      <w:r w:rsidR="0059255E">
        <w:t xml:space="preserve">ESP-IDF vo verzii </w:t>
      </w:r>
      <w:proofErr w:type="spellStart"/>
      <w:r>
        <w:t>release</w:t>
      </w:r>
      <w:proofErr w:type="spellEnd"/>
      <w:r>
        <w:t xml:space="preserve"> </w:t>
      </w:r>
      <w:r w:rsidR="0059255E">
        <w:t>3.3</w:t>
      </w:r>
      <w:r w:rsidR="00877B30">
        <w:t xml:space="preserve">, ktorá bola v roku 2019 najvyššou </w:t>
      </w:r>
      <w:proofErr w:type="spellStart"/>
      <w:r w:rsidR="00877B30">
        <w:t>release</w:t>
      </w:r>
      <w:proofErr w:type="spellEnd"/>
      <w:r w:rsidR="00877B30">
        <w:t xml:space="preserve"> verziou</w:t>
      </w:r>
      <w:r w:rsidR="0059255E">
        <w:t>.</w:t>
      </w:r>
      <w:r>
        <w:t xml:space="preserve"> </w:t>
      </w:r>
    </w:p>
    <w:p w14:paraId="51FC9FD7" w14:textId="1EB1C0BD" w:rsidR="00DF5445" w:rsidRDefault="001A5E15" w:rsidP="00E454AE">
      <w:pPr>
        <w:jc w:val="both"/>
      </w:pPr>
      <w:r>
        <w:t xml:space="preserve">Táto verzia ESP-IDF </w:t>
      </w:r>
      <w:r w:rsidR="00877B30">
        <w:t xml:space="preserve">ešte </w:t>
      </w:r>
      <w:r>
        <w:t xml:space="preserve">nemala integrovanú podporu pre implementáciu digitálneho podpisu. Digitálny podpis bolo možné cez </w:t>
      </w:r>
      <w:proofErr w:type="spellStart"/>
      <w:r>
        <w:t>Menuconfig</w:t>
      </w:r>
      <w:proofErr w:type="spellEnd"/>
      <w:r>
        <w:t xml:space="preserve"> nastaviť, avšak problém nastal v procese kompilácie, kedy sa</w:t>
      </w:r>
      <w:r w:rsidR="005C6FBE">
        <w:t> </w:t>
      </w:r>
      <w:r>
        <w:t xml:space="preserve">mal verejný kľúč vložiť do obrazu </w:t>
      </w:r>
      <w:proofErr w:type="spellStart"/>
      <w:r>
        <w:t>Bootloadera</w:t>
      </w:r>
      <w:proofErr w:type="spellEnd"/>
      <w:r>
        <w:t>.</w:t>
      </w:r>
      <w:r w:rsidR="000C0289">
        <w:t xml:space="preserve"> </w:t>
      </w:r>
      <w:r>
        <w:t xml:space="preserve">Následnou aktualizáciou </w:t>
      </w:r>
      <w:proofErr w:type="spellStart"/>
      <w:r>
        <w:t>frameworku</w:t>
      </w:r>
      <w:proofErr w:type="spellEnd"/>
      <w:r>
        <w:t xml:space="preserve"> na</w:t>
      </w:r>
      <w:r w:rsidR="00E02FA0">
        <w:t> </w:t>
      </w:r>
      <w:r>
        <w:t xml:space="preserve">novšiu </w:t>
      </w:r>
      <w:proofErr w:type="spellStart"/>
      <w:r>
        <w:t>release</w:t>
      </w:r>
      <w:proofErr w:type="spellEnd"/>
      <w:r>
        <w:t xml:space="preserve"> verziu 4.0 sa mi podarilo digitálny podpis implementovať s plnou podporou. Firmvér som</w:t>
      </w:r>
      <w:r w:rsidR="005C6FBE">
        <w:t> </w:t>
      </w:r>
      <w:r>
        <w:t xml:space="preserve">umiestnil </w:t>
      </w:r>
      <w:r w:rsidR="00A97B2E">
        <w:t xml:space="preserve">cez FTP klienta </w:t>
      </w:r>
      <w:r>
        <w:t xml:space="preserve">na vlastný </w:t>
      </w:r>
      <w:proofErr w:type="spellStart"/>
      <w:r>
        <w:t>webserverver</w:t>
      </w:r>
      <w:proofErr w:type="spellEnd"/>
      <w:r>
        <w:t xml:space="preserve"> dostupný na doméne </w:t>
      </w:r>
      <w:r w:rsidR="00217913">
        <w:t>„</w:t>
      </w:r>
      <w:r w:rsidRPr="00E02FA0">
        <w:t>https://esp32.sk</w:t>
      </w:r>
      <w:r w:rsidR="00217913">
        <w:t>“</w:t>
      </w:r>
      <w:r w:rsidR="003B3540">
        <w:t xml:space="preserve"> na</w:t>
      </w:r>
      <w:r w:rsidR="005C6FBE">
        <w:t> </w:t>
      </w:r>
      <w:r w:rsidR="003B3540">
        <w:t xml:space="preserve">preddefinované umiestnenie, kde ho očakáva </w:t>
      </w:r>
      <w:proofErr w:type="spellStart"/>
      <w:r w:rsidR="003B3540">
        <w:t>mikrokontróler</w:t>
      </w:r>
      <w:proofErr w:type="spellEnd"/>
      <w:r w:rsidR="003B3540">
        <w:t xml:space="preserve">. </w:t>
      </w:r>
    </w:p>
    <w:p w14:paraId="13E8212F" w14:textId="0256AB77" w:rsidR="00526771" w:rsidRDefault="00DF5445" w:rsidP="00E454AE">
      <w:pPr>
        <w:jc w:val="both"/>
      </w:pPr>
      <w:r>
        <w:t xml:space="preserve">V poslednej fáze testovania aplikácie som využil ESP-IDF v najnovšej verzii 4.2. </w:t>
      </w:r>
      <w:proofErr w:type="spellStart"/>
      <w:r>
        <w:t>Native</w:t>
      </w:r>
      <w:proofErr w:type="spellEnd"/>
      <w:r>
        <w:t xml:space="preserve"> OTA projekt sa v programovej implementácii zmenil, na čo ma upozornil kompilátor, ktorý detegoval </w:t>
      </w:r>
      <w:proofErr w:type="spellStart"/>
      <w:r>
        <w:t>deprecated</w:t>
      </w:r>
      <w:proofErr w:type="spellEnd"/>
      <w:r>
        <w:t xml:space="preserve"> funkcie. Z toho dôvodu som musel vykonať korekciu hlavičkových súborov a podľa aktuálnej verzie upraviť niekoľko volaní funkcií v hlavnom </w:t>
      </w:r>
      <w:proofErr w:type="spellStart"/>
      <w:r>
        <w:t>tasku</w:t>
      </w:r>
      <w:proofErr w:type="spellEnd"/>
      <w:r>
        <w:t>.</w:t>
      </w:r>
    </w:p>
    <w:p w14:paraId="524F503D" w14:textId="443AA8DE" w:rsidR="003B3540" w:rsidRDefault="003B3540" w:rsidP="00E454AE">
      <w:pPr>
        <w:jc w:val="both"/>
      </w:pPr>
      <w:r>
        <w:t xml:space="preserve">Podarilo sa mi implementovať aktualizáciu firmvéru s overením integrity v plnom rozsahu. Digitálny podpis overuje </w:t>
      </w:r>
      <w:proofErr w:type="spellStart"/>
      <w:r>
        <w:t>mikrokontróler</w:t>
      </w:r>
      <w:proofErr w:type="spellEnd"/>
      <w:r>
        <w:t xml:space="preserve"> ESP32 pri každom bootovaní firmvéru z </w:t>
      </w:r>
      <w:proofErr w:type="spellStart"/>
      <w:r>
        <w:t>flash</w:t>
      </w:r>
      <w:proofErr w:type="spellEnd"/>
      <w:r>
        <w:t xml:space="preserve"> pamäte a tiež aj priamo v procese aktualizácie </w:t>
      </w:r>
      <w:r w:rsidR="00755AD3">
        <w:t>pre akciu „</w:t>
      </w:r>
      <w:r>
        <w:t>ON_UPDATE</w:t>
      </w:r>
      <w:r w:rsidR="00755AD3">
        <w:t>“</w:t>
      </w:r>
      <w:r>
        <w:t xml:space="preserve">, kedy </w:t>
      </w:r>
      <w:r w:rsidR="00526771">
        <w:t xml:space="preserve">sa overuje verzia práve stiahnutého – uloženého firmvéru do </w:t>
      </w:r>
      <w:proofErr w:type="spellStart"/>
      <w:r w:rsidR="00526771">
        <w:t>flash</w:t>
      </w:r>
      <w:proofErr w:type="spellEnd"/>
      <w:r w:rsidR="00526771">
        <w:t xml:space="preserve"> pamäte</w:t>
      </w:r>
      <w:r>
        <w:t>.</w:t>
      </w:r>
    </w:p>
    <w:p w14:paraId="2C5B8CCD" w14:textId="758BBC6E" w:rsidR="00776CA3" w:rsidRDefault="00526771" w:rsidP="00E454AE">
      <w:pPr>
        <w:jc w:val="both"/>
      </w:pPr>
      <w:r>
        <w:t>Následnou implementáciou funkcionality</w:t>
      </w:r>
      <w:r w:rsidR="003B3540">
        <w:t xml:space="preserve"> </w:t>
      </w:r>
      <w:proofErr w:type="spellStart"/>
      <w:r w:rsidR="003B3540">
        <w:t>Secure</w:t>
      </w:r>
      <w:proofErr w:type="spellEnd"/>
      <w:r w:rsidR="003B3540">
        <w:t xml:space="preserve"> </w:t>
      </w:r>
      <w:proofErr w:type="spellStart"/>
      <w:r w:rsidR="003B3540">
        <w:t>Boo</w:t>
      </w:r>
      <w:r>
        <w:t>t</w:t>
      </w:r>
      <w:proofErr w:type="spellEnd"/>
      <w:r>
        <w:t xml:space="preserve"> </w:t>
      </w:r>
      <w:r w:rsidR="00233D75">
        <w:t>v </w:t>
      </w:r>
      <w:proofErr w:type="spellStart"/>
      <w:r w:rsidR="00233D75">
        <w:t>Release</w:t>
      </w:r>
      <w:proofErr w:type="spellEnd"/>
      <w:r w:rsidR="00233D75">
        <w:t xml:space="preserve"> režime </w:t>
      </w:r>
      <w:r>
        <w:t xml:space="preserve">som zabezpečil </w:t>
      </w:r>
      <w:proofErr w:type="spellStart"/>
      <w:r>
        <w:t>bootovací</w:t>
      </w:r>
      <w:proofErr w:type="spellEnd"/>
      <w:r>
        <w:t xml:space="preserve"> proces</w:t>
      </w:r>
      <w:r w:rsidR="00A97B2E">
        <w:t xml:space="preserve"> a spúšťanie firmvéru </w:t>
      </w:r>
      <w:r w:rsidR="00776CA3">
        <w:t xml:space="preserve">od dôveryhodného vydavateľa, nakoľko šifrovací kľúč nie je softvérovo </w:t>
      </w:r>
      <w:proofErr w:type="spellStart"/>
      <w:r w:rsidR="00776CA3">
        <w:t>prečítateľný</w:t>
      </w:r>
      <w:proofErr w:type="spellEnd"/>
      <w:r w:rsidR="00776CA3">
        <w:t xml:space="preserve"> z </w:t>
      </w:r>
      <w:proofErr w:type="spellStart"/>
      <w:r w:rsidR="00776CA3">
        <w:t>eFuse</w:t>
      </w:r>
      <w:proofErr w:type="spellEnd"/>
      <w:r w:rsidR="00776CA3">
        <w:t xml:space="preserve"> a má ho k dispozícii iba vydavateľ pre vygenerovanie </w:t>
      </w:r>
      <w:proofErr w:type="spellStart"/>
      <w:r w:rsidR="00776CA3">
        <w:t>digestu</w:t>
      </w:r>
      <w:proofErr w:type="spellEnd"/>
      <w:r w:rsidR="00776CA3">
        <w:t xml:space="preserve">, ktorý je zapísaný do </w:t>
      </w:r>
      <w:proofErr w:type="spellStart"/>
      <w:r w:rsidR="00776CA3">
        <w:t>flash</w:t>
      </w:r>
      <w:proofErr w:type="spellEnd"/>
      <w:r w:rsidR="00776CA3">
        <w:t xml:space="preserve"> pamäte na ofset 0x0. Nakoľko môže byť firmvér a obsah celej </w:t>
      </w:r>
      <w:proofErr w:type="spellStart"/>
      <w:r w:rsidR="00776CA3">
        <w:t>flash</w:t>
      </w:r>
      <w:proofErr w:type="spellEnd"/>
      <w:r w:rsidR="00776CA3">
        <w:t xml:space="preserve"> pamäte stiahnutý cez UART linku, bolo nutné zamedziť prečítaniu a zároveň zamedziť možnosti spustenia firmvéru na</w:t>
      </w:r>
      <w:r w:rsidR="005C6FBE">
        <w:t> </w:t>
      </w:r>
      <w:r w:rsidR="00776CA3">
        <w:t xml:space="preserve">iných </w:t>
      </w:r>
      <w:proofErr w:type="spellStart"/>
      <w:r w:rsidR="00776CA3">
        <w:t>mikrokontorléroch</w:t>
      </w:r>
      <w:proofErr w:type="spellEnd"/>
      <w:r w:rsidR="00776CA3">
        <w:t>.</w:t>
      </w:r>
    </w:p>
    <w:p w14:paraId="4C973A13" w14:textId="75133ADF" w:rsidR="008C14FC" w:rsidRDefault="00776CA3" w:rsidP="00285DAD">
      <w:pPr>
        <w:jc w:val="both"/>
      </w:pPr>
      <w:r>
        <w:lastRenderedPageBreak/>
        <w:t xml:space="preserve">Z toho dôvodu som využil </w:t>
      </w:r>
      <w:r w:rsidR="00F542EC">
        <w:t xml:space="preserve">šifrovanie </w:t>
      </w:r>
      <w:proofErr w:type="spellStart"/>
      <w:r w:rsidR="00F542EC">
        <w:t>flash</w:t>
      </w:r>
      <w:proofErr w:type="spellEnd"/>
      <w:r w:rsidR="00F542EC">
        <w:t xml:space="preserve"> pamäte -</w:t>
      </w:r>
      <w:r w:rsidR="007433C8">
        <w:t xml:space="preserve"> funkcionalitu </w:t>
      </w:r>
      <w:proofErr w:type="spellStart"/>
      <w:r w:rsidR="007433C8">
        <w:t>mikrokontroléru</w:t>
      </w:r>
      <w:proofErr w:type="spellEnd"/>
      <w:r w:rsidR="007433C8">
        <w:t xml:space="preserve"> ESP32</w:t>
      </w:r>
      <w:r>
        <w:t>, ktorá</w:t>
      </w:r>
      <w:r w:rsidR="007433C8">
        <w:t xml:space="preserve"> štandardne obsah najdôležitejších oblastí – </w:t>
      </w:r>
      <w:proofErr w:type="spellStart"/>
      <w:r w:rsidR="007433C8">
        <w:t>digest</w:t>
      </w:r>
      <w:proofErr w:type="spellEnd"/>
      <w:r w:rsidR="007433C8">
        <w:t xml:space="preserve">, </w:t>
      </w:r>
      <w:proofErr w:type="spellStart"/>
      <w:r w:rsidR="007433C8">
        <w:t>Bootloader</w:t>
      </w:r>
      <w:proofErr w:type="spellEnd"/>
      <w:r w:rsidR="007433C8">
        <w:t xml:space="preserve"> a </w:t>
      </w:r>
      <w:proofErr w:type="spellStart"/>
      <w:r w:rsidR="007433C8">
        <w:t>firmvérové</w:t>
      </w:r>
      <w:proofErr w:type="spellEnd"/>
      <w:r w:rsidR="007433C8">
        <w:t xml:space="preserve"> partície šifruje a pri </w:t>
      </w:r>
      <w:r w:rsidR="00701B3C">
        <w:t>zavádzaní</w:t>
      </w:r>
      <w:r w:rsidR="007433C8">
        <w:t xml:space="preserve"> danej oblasti</w:t>
      </w:r>
      <w:r w:rsidR="00701B3C">
        <w:t xml:space="preserve"> do RAM pamäte</w:t>
      </w:r>
      <w:r w:rsidR="007433C8">
        <w:t xml:space="preserve"> dešifruje. Kľúč</w:t>
      </w:r>
      <w:r w:rsidR="00701B3C">
        <w:t xml:space="preserve"> pre šifrovanie / dešifrovanie </w:t>
      </w:r>
      <w:proofErr w:type="spellStart"/>
      <w:r w:rsidR="00701B3C">
        <w:t>flash</w:t>
      </w:r>
      <w:proofErr w:type="spellEnd"/>
      <w:r w:rsidR="00701B3C">
        <w:t xml:space="preserve"> pamäte</w:t>
      </w:r>
      <w:r w:rsidR="007433C8">
        <w:t xml:space="preserve"> je chránený v </w:t>
      </w:r>
      <w:proofErr w:type="spellStart"/>
      <w:r w:rsidR="007433C8">
        <w:t>eFuse</w:t>
      </w:r>
      <w:proofErr w:type="spellEnd"/>
      <w:r w:rsidR="007433C8">
        <w:t xml:space="preserve"> a nie je softvérovo </w:t>
      </w:r>
      <w:r w:rsidR="00701B3C">
        <w:t>čitateľný ani prepisovateľný</w:t>
      </w:r>
      <w:r w:rsidR="007433C8">
        <w:t xml:space="preserve">. Potencionálny útočník tak dokáže obsah </w:t>
      </w:r>
      <w:proofErr w:type="spellStart"/>
      <w:r w:rsidR="007433C8">
        <w:t>flash</w:t>
      </w:r>
      <w:proofErr w:type="spellEnd"/>
      <w:r w:rsidR="007433C8">
        <w:t xml:space="preserve"> pamäte prečítať, avšak ho nedokáže spustiť, nakoľko štandardný </w:t>
      </w:r>
      <w:proofErr w:type="spellStart"/>
      <w:r w:rsidR="007433C8">
        <w:t>mikrokontróler</w:t>
      </w:r>
      <w:proofErr w:type="spellEnd"/>
      <w:r w:rsidR="007433C8">
        <w:t xml:space="preserve"> ESP32 nedokáže spustiť šifrovaný firmvér.</w:t>
      </w:r>
      <w:r w:rsidR="00233D75">
        <w:t xml:space="preserve"> Využil som </w:t>
      </w:r>
      <w:proofErr w:type="spellStart"/>
      <w:r w:rsidR="00233D75">
        <w:t>Release</w:t>
      </w:r>
      <w:proofErr w:type="spellEnd"/>
      <w:r w:rsidR="00233D75">
        <w:t xml:space="preserve"> režim </w:t>
      </w:r>
      <w:r w:rsidR="00F542EC">
        <w:t xml:space="preserve">funkcionality šifrovania </w:t>
      </w:r>
      <w:proofErr w:type="spellStart"/>
      <w:r w:rsidR="00F542EC">
        <w:t>flash</w:t>
      </w:r>
      <w:proofErr w:type="spellEnd"/>
      <w:r w:rsidR="00F542EC">
        <w:t xml:space="preserve"> pamäte</w:t>
      </w:r>
      <w:r w:rsidR="00233D75">
        <w:t>.</w:t>
      </w:r>
    </w:p>
    <w:p w14:paraId="643AA34D" w14:textId="0B18E303" w:rsidR="007433C8" w:rsidRPr="00285DAD" w:rsidRDefault="007433C8" w:rsidP="00285DAD">
      <w:pPr>
        <w:jc w:val="both"/>
      </w:pPr>
      <w:proofErr w:type="spellStart"/>
      <w:r>
        <w:t>Mikrokontroléry</w:t>
      </w:r>
      <w:proofErr w:type="spellEnd"/>
      <w:r>
        <w:t xml:space="preserve"> ESP32 prechádzajú revíziami a v súčasnosti sú produkované </w:t>
      </w:r>
      <w:r w:rsidR="00747424">
        <w:t>už</w:t>
      </w:r>
      <w:r>
        <w:t xml:space="preserve"> v revízii 3, ktorá umožňuje zakázať prostredníctvom </w:t>
      </w:r>
      <w:proofErr w:type="spellStart"/>
      <w:r>
        <w:t>eFuse</w:t>
      </w:r>
      <w:proofErr w:type="spellEnd"/>
      <w:r>
        <w:t xml:space="preserve"> </w:t>
      </w:r>
      <w:r w:rsidRPr="007433C8">
        <w:t>UART_DOWNLOAD_DIS</w:t>
      </w:r>
      <w:r w:rsidR="00DF5445">
        <w:t xml:space="preserve"> sťahovanie firmvéru cez UART. Nakoľko mám </w:t>
      </w:r>
      <w:r w:rsidR="00747424">
        <w:t xml:space="preserve">niekoľko-ročný </w:t>
      </w:r>
      <w:proofErr w:type="spellStart"/>
      <w:r w:rsidR="00DF5445">
        <w:t>mikrokontróler</w:t>
      </w:r>
      <w:proofErr w:type="spellEnd"/>
      <w:r w:rsidR="00DF5445">
        <w:t xml:space="preserve"> ESP32 ešte v revízii 0 na ktorom táto funkcionalita nie je podporovaná, nedokázal by som zamedziť stiahnutiu firmvéru bez fyzického zásahu do</w:t>
      </w:r>
      <w:r w:rsidR="005C6FBE">
        <w:t> </w:t>
      </w:r>
      <w:proofErr w:type="spellStart"/>
      <w:r w:rsidR="00DF5445">
        <w:t>mikrokontroléru</w:t>
      </w:r>
      <w:proofErr w:type="spellEnd"/>
      <w:r w:rsidR="00DF5445">
        <w:t xml:space="preserve"> (</w:t>
      </w:r>
      <w:proofErr w:type="spellStart"/>
      <w:r w:rsidR="00DF5445">
        <w:t>odpájkovanie</w:t>
      </w:r>
      <w:proofErr w:type="spellEnd"/>
      <w:r w:rsidR="00DF5445">
        <w:t xml:space="preserve"> USB portu, odpojenie vyvedených vývodov hardvérovej UART zbernice). </w:t>
      </w:r>
    </w:p>
    <w:p w14:paraId="7E7D2171" w14:textId="0E98DEB6" w:rsidR="00A93F42" w:rsidRPr="00634ED8" w:rsidRDefault="00DF5445" w:rsidP="00DF5445">
      <w:pPr>
        <w:pStyle w:val="2Nadpis"/>
        <w:rPr>
          <w:rFonts w:cstheme="majorHAnsi"/>
        </w:rPr>
      </w:pPr>
      <w:bookmarkStart w:id="59" w:name="_Toc69660981"/>
      <w:r w:rsidRPr="00634ED8">
        <w:rPr>
          <w:rFonts w:cstheme="majorHAnsi"/>
        </w:rPr>
        <w:t>Realizácia programu pre senzorový uzol</w:t>
      </w:r>
      <w:bookmarkEnd w:id="59"/>
    </w:p>
    <w:p w14:paraId="7083DD4C" w14:textId="5635AF45" w:rsidR="002F5C97" w:rsidRDefault="004D313F" w:rsidP="00DF5445">
      <w:pPr>
        <w:jc w:val="both"/>
      </w:pPr>
      <w:r>
        <w:t>Program</w:t>
      </w:r>
      <w:r w:rsidR="00DF5445">
        <w:t xml:space="preserve"> senzorového uzla som sa rozhodol demonštrovať na aplikácii senzorového uzla pre ESP32 navrhnut</w:t>
      </w:r>
      <w:r w:rsidR="002F5C97">
        <w:t xml:space="preserve">ú v Bakalárskej práci </w:t>
      </w:r>
      <w:r w:rsidR="00DF5445">
        <w:t xml:space="preserve">v prostredí </w:t>
      </w:r>
      <w:proofErr w:type="spellStart"/>
      <w:r>
        <w:t>Arduino</w:t>
      </w:r>
      <w:proofErr w:type="spellEnd"/>
      <w:r>
        <w:t xml:space="preserve"> IDE. Aplikáciu som musel prepracovať do</w:t>
      </w:r>
      <w:r w:rsidR="005C6FBE">
        <w:t> </w:t>
      </w:r>
      <w:r>
        <w:t xml:space="preserve">prostredia ESP-IDF, kde som sa snažil o zachovanie pôvodnej funkcionality – záznam dát z meteorologického senzora. </w:t>
      </w:r>
    </w:p>
    <w:p w14:paraId="19A499E7" w14:textId="568BCCF7" w:rsidR="00DF5445" w:rsidRPr="00DF5445" w:rsidRDefault="004D313F" w:rsidP="00DF5445">
      <w:pPr>
        <w:jc w:val="both"/>
      </w:pPr>
      <w:r>
        <w:t xml:space="preserve">Pôvodne som </w:t>
      </w:r>
      <w:r w:rsidR="002F5C97">
        <w:t xml:space="preserve">pre senzorový uzol </w:t>
      </w:r>
      <w:r>
        <w:t xml:space="preserve">využíval senzor </w:t>
      </w:r>
      <w:proofErr w:type="spellStart"/>
      <w:r>
        <w:t>Sensirion</w:t>
      </w:r>
      <w:proofErr w:type="spellEnd"/>
      <w:r>
        <w:t xml:space="preserve"> SHT21, nakoľko som ho však nemal k dispozícii, využil som senzor Bosch BME280</w:t>
      </w:r>
      <w:r w:rsidR="00EB48FD">
        <w:t xml:space="preserve"> [</w:t>
      </w:r>
      <w:r w:rsidR="00254441">
        <w:t>44</w:t>
      </w:r>
      <w:r w:rsidR="00EB48FD">
        <w:t>]</w:t>
      </w:r>
      <w:r w:rsidR="00AC75DB">
        <w:t xml:space="preserve"> znázornený na Obr. </w:t>
      </w:r>
      <w:r w:rsidR="00206B60">
        <w:t>2</w:t>
      </w:r>
      <w:r w:rsidR="00E16187">
        <w:t>6</w:t>
      </w:r>
      <w:r>
        <w:t xml:space="preserve">, ktorý umožňuje záznam </w:t>
      </w:r>
      <w:proofErr w:type="spellStart"/>
      <w:r>
        <w:t>trojkombinácie</w:t>
      </w:r>
      <w:proofErr w:type="spellEnd"/>
      <w:r>
        <w:t xml:space="preserve"> – teplota, tlak, vlhkosť vzduchu. Využil som verziu senzora s operačnou logikou 3,3V pre plnú kompatibilitu s operačnou logikou </w:t>
      </w:r>
      <w:proofErr w:type="spellStart"/>
      <w:r>
        <w:t>mikrokontroléru</w:t>
      </w:r>
      <w:proofErr w:type="spellEnd"/>
      <w:r>
        <w:t xml:space="preserve"> ESP32.</w:t>
      </w:r>
    </w:p>
    <w:p w14:paraId="5813B691" w14:textId="77777777" w:rsidR="00DB68A1" w:rsidRDefault="00A93F42" w:rsidP="00DB68A1">
      <w:pPr>
        <w:keepNext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4BADA26" wp14:editId="23C28E32">
            <wp:extent cx="2903220" cy="2303875"/>
            <wp:effectExtent l="0" t="0" r="0" b="127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00" cy="231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36AB" w14:textId="1E31CAF8" w:rsidR="00A93F42" w:rsidRDefault="00DB68A1" w:rsidP="00DB68A1">
      <w:pPr>
        <w:pStyle w:val="Popis"/>
      </w:pPr>
      <w:bookmarkStart w:id="60" w:name="_Toc69661045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26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0278A8">
        <w:rPr>
          <w:noProof/>
        </w:rPr>
        <w:t>Bosch BME280 - senzor teploty, tlaku, vlhkosti vzduchu</w:t>
      </w:r>
      <w:bookmarkEnd w:id="60"/>
    </w:p>
    <w:p w14:paraId="46BC50F6" w14:textId="23A69828" w:rsidR="005C6FBE" w:rsidRDefault="004D313F" w:rsidP="00A93F42">
      <w:pPr>
        <w:jc w:val="both"/>
      </w:pPr>
      <w:r w:rsidRPr="00A93F42">
        <w:lastRenderedPageBreak/>
        <w:t xml:space="preserve">Pre </w:t>
      </w:r>
      <w:r>
        <w:t>ovládanie a komunikáciu so senzorom Bosch BME280 som využil</w:t>
      </w:r>
      <w:r w:rsidRPr="00A93F42">
        <w:t xml:space="preserve"> implementáciu ovládača (</w:t>
      </w:r>
      <w:proofErr w:type="spellStart"/>
      <w:r w:rsidRPr="00A93F42">
        <w:t>Drivera</w:t>
      </w:r>
      <w:proofErr w:type="spellEnd"/>
      <w:r w:rsidRPr="00A93F42">
        <w:t xml:space="preserve">) v jazyku C od Bosch </w:t>
      </w:r>
      <w:proofErr w:type="spellStart"/>
      <w:r w:rsidRPr="00A93F42">
        <w:t>Sensortec</w:t>
      </w:r>
      <w:proofErr w:type="spellEnd"/>
      <w:r w:rsidRPr="00A93F42">
        <w:t xml:space="preserve"> [</w:t>
      </w:r>
      <w:r w:rsidR="007971A4">
        <w:t>4</w:t>
      </w:r>
      <w:r w:rsidR="00254441">
        <w:t>5</w:t>
      </w:r>
      <w:r w:rsidRPr="00A93F42">
        <w:t>].</w:t>
      </w:r>
      <w:r>
        <w:t xml:space="preserve"> Senzor </w:t>
      </w:r>
      <w:r w:rsidR="00A93F42" w:rsidRPr="00A93F42">
        <w:t xml:space="preserve">komunikuje s </w:t>
      </w:r>
      <w:proofErr w:type="spellStart"/>
      <w:r w:rsidR="00A93F42" w:rsidRPr="00A93F42">
        <w:t>mikrokontrolérom</w:t>
      </w:r>
      <w:proofErr w:type="spellEnd"/>
      <w:r w:rsidR="00A93F42" w:rsidRPr="00A93F42">
        <w:t xml:space="preserve"> po I2C</w:t>
      </w:r>
      <w:r w:rsidR="0007244B">
        <w:t xml:space="preserve"> (</w:t>
      </w:r>
      <w:r w:rsidR="0007244B" w:rsidRPr="00EE1AD5">
        <w:rPr>
          <w:rStyle w:val="st"/>
        </w:rPr>
        <w:t>Intel-</w:t>
      </w:r>
      <w:proofErr w:type="spellStart"/>
      <w:r w:rsidR="0007244B" w:rsidRPr="00EE1AD5">
        <w:rPr>
          <w:rStyle w:val="st"/>
        </w:rPr>
        <w:t>Integrated</w:t>
      </w:r>
      <w:proofErr w:type="spellEnd"/>
      <w:r w:rsidR="0007244B" w:rsidRPr="00EE1AD5">
        <w:rPr>
          <w:rStyle w:val="st"/>
        </w:rPr>
        <w:t>-</w:t>
      </w:r>
      <w:proofErr w:type="spellStart"/>
      <w:r w:rsidR="0007244B" w:rsidRPr="00EE1AD5">
        <w:rPr>
          <w:rStyle w:val="st"/>
        </w:rPr>
        <w:t>Circuit</w:t>
      </w:r>
      <w:proofErr w:type="spellEnd"/>
      <w:r w:rsidR="0007244B">
        <w:t>)</w:t>
      </w:r>
      <w:r w:rsidR="00A93F42" w:rsidRPr="00A93F42">
        <w:t xml:space="preserve"> zbernici [</w:t>
      </w:r>
      <w:r w:rsidR="007971A4">
        <w:t>4</w:t>
      </w:r>
      <w:r w:rsidR="00254441">
        <w:t>6</w:t>
      </w:r>
      <w:r w:rsidR="00A93F42" w:rsidRPr="00A93F42">
        <w:t xml:space="preserve">] so štandardnou rýchlosťou I2C zbernice s hodinovým signálom 100 kHz. </w:t>
      </w:r>
    </w:p>
    <w:p w14:paraId="4E0CBC85" w14:textId="77777777" w:rsidR="00E16187" w:rsidRDefault="00A93F42" w:rsidP="00A93F42">
      <w:pPr>
        <w:jc w:val="both"/>
      </w:pPr>
      <w:r w:rsidRPr="00A93F42">
        <w:t>Na základe známeho Bosch vzorca z dokumentácie BME a</w:t>
      </w:r>
      <w:r w:rsidR="00C31447">
        <w:t> </w:t>
      </w:r>
      <w:r w:rsidRPr="00A93F42">
        <w:t>BMP</w:t>
      </w:r>
      <w:r w:rsidR="00C31447">
        <w:t xml:space="preserve"> (senzor tlaku a teploty vzduchu)</w:t>
      </w:r>
      <w:r w:rsidRPr="00A93F42">
        <w:t xml:space="preserve"> senzorov je možné prepočítať absolútny tlak vzduchu na relatívny (na hladinu mora), pričom musíme do vzorca dosadiť aktuálnu nadmorskú výšku, prípadne ju môžeme vypočítať odhadom s</w:t>
      </w:r>
      <w:r w:rsidR="005C6FBE">
        <w:t> </w:t>
      </w:r>
      <w:r w:rsidRPr="00A93F42">
        <w:t>priemernou hodnotou tlaku vzduchu na hladine mora</w:t>
      </w:r>
      <w:r w:rsidR="00EA6A6E">
        <w:t xml:space="preserve"> (</w:t>
      </w:r>
      <w:proofErr w:type="spellStart"/>
      <w:r w:rsidR="00EA6A6E">
        <w:t>t.j</w:t>
      </w:r>
      <w:proofErr w:type="spellEnd"/>
      <w:r w:rsidR="00EA6A6E">
        <w:t xml:space="preserve">. 1013.25 </w:t>
      </w:r>
      <w:proofErr w:type="spellStart"/>
      <w:r w:rsidR="00EA6A6E">
        <w:t>hPa</w:t>
      </w:r>
      <w:proofErr w:type="spellEnd"/>
      <w:r w:rsidR="00EA6A6E">
        <w:t>)</w:t>
      </w:r>
      <w:r w:rsidR="00962840">
        <w:t xml:space="preserve">, prípadne pre presnejší odhad nadmorskej výšky použijeme </w:t>
      </w:r>
      <w:r w:rsidR="00080369">
        <w:t xml:space="preserve">absolútny </w:t>
      </w:r>
      <w:r w:rsidR="00962840">
        <w:t>tlak</w:t>
      </w:r>
      <w:r w:rsidR="00080369">
        <w:t xml:space="preserve"> vzduchu</w:t>
      </w:r>
      <w:r w:rsidR="00962840">
        <w:t xml:space="preserve"> lokálnej meteorologickej stanice</w:t>
      </w:r>
      <w:r w:rsidRPr="00A93F42">
        <w:t>.</w:t>
      </w:r>
      <w:r w:rsidR="00E16187">
        <w:t xml:space="preserve"> </w:t>
      </w:r>
    </w:p>
    <w:p w14:paraId="154F104F" w14:textId="5B227ED8" w:rsidR="00B72012" w:rsidRDefault="00E16187" w:rsidP="00A93F42">
      <w:pPr>
        <w:jc w:val="both"/>
      </w:pPr>
      <w:r>
        <w:t xml:space="preserve">V mojom prípade bola odhadnutá nadmorská výška oproti skutočnej (Šuňava, okres Poprad – 854 </w:t>
      </w:r>
      <w:proofErr w:type="spellStart"/>
      <w:r>
        <w:t>m.n.m</w:t>
      </w:r>
      <w:proofErr w:type="spellEnd"/>
      <w:r>
        <w:t xml:space="preserve">) nižšia o približne </w:t>
      </w:r>
      <w:r w:rsidR="00B72012">
        <w:t>2</w:t>
      </w:r>
      <w:r>
        <w:t>0 metrov, nakoľko som senzor prevádzkoval v</w:t>
      </w:r>
      <w:r w:rsidR="00B72012">
        <w:t> </w:t>
      </w:r>
      <w:r>
        <w:t>interiéri</w:t>
      </w:r>
      <w:r w:rsidR="00B72012">
        <w:t xml:space="preserve"> z dôvodu logiky webovej aplikácie pre riadenie </w:t>
      </w:r>
      <w:r>
        <w:t xml:space="preserve"> </w:t>
      </w:r>
      <w:r w:rsidR="00B72012">
        <w:t>výstupu na základe interiérovej teploty. N</w:t>
      </w:r>
      <w:r>
        <w:t xml:space="preserve">evyužil som kompenzovaný – referenčný tlak vzduchu z lokálnej </w:t>
      </w:r>
      <w:proofErr w:type="spellStart"/>
      <w:r>
        <w:t>meteostanice</w:t>
      </w:r>
      <w:proofErr w:type="spellEnd"/>
      <w:r>
        <w:t xml:space="preserve"> pre aktuálnu nadmorskú výšku, ale využil som „strednú“ hodnotu 1013.25 </w:t>
      </w:r>
      <w:proofErr w:type="spellStart"/>
      <w:r>
        <w:t>hPa</w:t>
      </w:r>
      <w:proofErr w:type="spellEnd"/>
      <w:r>
        <w:t>, čo je atmosférický tlak na hladine mora.</w:t>
      </w:r>
      <w:r w:rsidR="00962840">
        <w:t xml:space="preserve"> </w:t>
      </w:r>
    </w:p>
    <w:p w14:paraId="23E9C4AA" w14:textId="5EB9EAB0" w:rsidR="00B72012" w:rsidRPr="00B72012" w:rsidRDefault="00B72012" w:rsidP="00A93F42">
      <w:pPr>
        <w:jc w:val="both"/>
        <w:rPr>
          <w:rFonts w:ascii="Times New Roman" w:hAnsi="Times New Roman" w:cs="Times New Roman"/>
          <w:sz w:val="18"/>
          <w:szCs w:val="18"/>
        </w:rPr>
      </w:pPr>
      <w:r>
        <w:t>Fragment zdrojového kódu v jazyku C - vzorec pre prepočet absolútneho tlaku vzduchu na relatívny:</w:t>
      </w:r>
      <w:r>
        <w:br/>
      </w:r>
      <w:proofErr w:type="spellStart"/>
      <w:r w:rsidRPr="00B72012">
        <w:rPr>
          <w:rFonts w:ascii="Times New Roman" w:hAnsi="Times New Roman" w:cs="Times New Roman"/>
          <w:sz w:val="18"/>
          <w:szCs w:val="18"/>
        </w:rPr>
        <w:t>altitude</w:t>
      </w:r>
      <w:proofErr w:type="spellEnd"/>
      <w:r w:rsidRPr="00B72012">
        <w:rPr>
          <w:rFonts w:ascii="Times New Roman" w:hAnsi="Times New Roman" w:cs="Times New Roman"/>
          <w:sz w:val="18"/>
          <w:szCs w:val="18"/>
        </w:rPr>
        <w:t xml:space="preserve"> = 44330 * (1.0 - </w:t>
      </w:r>
      <w:proofErr w:type="spellStart"/>
      <w:r w:rsidRPr="00B72012">
        <w:rPr>
          <w:rFonts w:ascii="Times New Roman" w:hAnsi="Times New Roman" w:cs="Times New Roman"/>
          <w:sz w:val="18"/>
          <w:szCs w:val="18"/>
        </w:rPr>
        <w:t>pow</w:t>
      </w:r>
      <w:proofErr w:type="spellEnd"/>
      <w:r w:rsidRPr="00B72012">
        <w:rPr>
          <w:rFonts w:ascii="Times New Roman" w:hAnsi="Times New Roman" w:cs="Times New Roman"/>
          <w:sz w:val="18"/>
          <w:szCs w:val="18"/>
        </w:rPr>
        <w:t>(bme280_compensate_pressure_double(v_uncomp_pressure_s32)/100 / 1013.25, 0.1903));</w:t>
      </w:r>
    </w:p>
    <w:p w14:paraId="39052788" w14:textId="33A3E6A8" w:rsidR="00962840" w:rsidRPr="00B72012" w:rsidRDefault="00DB68A1" w:rsidP="00A93F42">
      <w:pPr>
        <w:jc w:val="both"/>
      </w:pPr>
      <w:r>
        <w:t>Fragment zdrojového kódu v jazyku C - v</w:t>
      </w:r>
      <w:r w:rsidR="00962840">
        <w:t>zorec pre prepočet absolútneho tlaku vzduchu na relatívny:</w:t>
      </w:r>
      <w:r w:rsidR="00B72012">
        <w:br/>
      </w:r>
      <w:proofErr w:type="spellStart"/>
      <w:r w:rsidR="00962840" w:rsidRPr="00436066">
        <w:rPr>
          <w:rFonts w:ascii="Times New Roman" w:hAnsi="Times New Roman" w:cs="Times New Roman"/>
          <w:sz w:val="18"/>
          <w:szCs w:val="18"/>
        </w:rPr>
        <w:t>pressure_sea</w:t>
      </w:r>
      <w:proofErr w:type="spellEnd"/>
      <w:r w:rsidR="00962840" w:rsidRPr="00436066">
        <w:rPr>
          <w:rFonts w:ascii="Times New Roman" w:hAnsi="Times New Roman" w:cs="Times New Roman"/>
          <w:sz w:val="18"/>
          <w:szCs w:val="18"/>
        </w:rPr>
        <w:t xml:space="preserve"> = (bme280_compensate_pressure_double(v_uncomp_pressure_s32)/100) / </w:t>
      </w:r>
      <w:proofErr w:type="spellStart"/>
      <w:r w:rsidR="00962840" w:rsidRPr="00436066">
        <w:rPr>
          <w:rFonts w:ascii="Times New Roman" w:hAnsi="Times New Roman" w:cs="Times New Roman"/>
          <w:sz w:val="18"/>
          <w:szCs w:val="18"/>
        </w:rPr>
        <w:t>pow</w:t>
      </w:r>
      <w:proofErr w:type="spellEnd"/>
      <w:r w:rsidR="00962840" w:rsidRPr="00436066">
        <w:rPr>
          <w:rFonts w:ascii="Times New Roman" w:hAnsi="Times New Roman" w:cs="Times New Roman"/>
          <w:sz w:val="18"/>
          <w:szCs w:val="18"/>
        </w:rPr>
        <w:t xml:space="preserve">(1 - ((0.0065 * </w:t>
      </w:r>
      <w:proofErr w:type="spellStart"/>
      <w:r w:rsidR="00962840" w:rsidRPr="00436066">
        <w:rPr>
          <w:rFonts w:ascii="Times New Roman" w:hAnsi="Times New Roman" w:cs="Times New Roman"/>
          <w:sz w:val="18"/>
          <w:szCs w:val="18"/>
        </w:rPr>
        <w:t>altitude</w:t>
      </w:r>
      <w:proofErr w:type="spellEnd"/>
      <w:r w:rsidR="00962840" w:rsidRPr="00436066">
        <w:rPr>
          <w:rFonts w:ascii="Times New Roman" w:hAnsi="Times New Roman" w:cs="Times New Roman"/>
          <w:sz w:val="18"/>
          <w:szCs w:val="18"/>
        </w:rPr>
        <w:t xml:space="preserve">) / (bme280_compensate_temperature_double(v_uncomp_temperature_s32) + (0.0065 * </w:t>
      </w:r>
      <w:proofErr w:type="spellStart"/>
      <w:r w:rsidR="00962840" w:rsidRPr="00436066">
        <w:rPr>
          <w:rFonts w:ascii="Times New Roman" w:hAnsi="Times New Roman" w:cs="Times New Roman"/>
          <w:sz w:val="18"/>
          <w:szCs w:val="18"/>
        </w:rPr>
        <w:t>altitude</w:t>
      </w:r>
      <w:proofErr w:type="spellEnd"/>
      <w:r w:rsidR="00962840" w:rsidRPr="00436066">
        <w:rPr>
          <w:rFonts w:ascii="Times New Roman" w:hAnsi="Times New Roman" w:cs="Times New Roman"/>
          <w:sz w:val="18"/>
          <w:szCs w:val="18"/>
        </w:rPr>
        <w:t>) + 273.15)), 5.257);</w:t>
      </w:r>
    </w:p>
    <w:p w14:paraId="256FC573" w14:textId="66A4D328" w:rsidR="00E16187" w:rsidRDefault="00E16187" w:rsidP="00A93F42">
      <w:pPr>
        <w:jc w:val="both"/>
      </w:pPr>
      <w:r>
        <w:t>Vzorec pre prepočet absolútne</w:t>
      </w:r>
      <w:r w:rsidR="00B72012">
        <w:t>ho</w:t>
      </w:r>
      <w:r>
        <w:t xml:space="preserve"> tlaku vzduchu na relatívny využíva </w:t>
      </w:r>
      <w:r w:rsidR="00B72012">
        <w:t xml:space="preserve">aj </w:t>
      </w:r>
      <w:r>
        <w:t>teplotu vzduchu</w:t>
      </w:r>
      <w:r w:rsidR="00B72012">
        <w:t>.</w:t>
      </w:r>
      <w:r>
        <w:t xml:space="preserve"> </w:t>
      </w:r>
      <w:r w:rsidR="00B72012">
        <w:t>N</w:t>
      </w:r>
      <w:r>
        <w:t>akoľko bol senzor prevádzkovaný v interiéri, teplota bola voči vonkajšej vyššia aj o niekoľko desiatok stupňov vzhľadom na zimné a jarné mesiace, čo do prepočtu vnieslo istú nepresnosť</w:t>
      </w:r>
      <w:r w:rsidR="00B72012">
        <w:t xml:space="preserve">, rádovo </w:t>
      </w:r>
      <w:r w:rsidR="00B72012" w:rsidRPr="00B72012">
        <w:t>±</w:t>
      </w:r>
      <w:r w:rsidR="00B72012">
        <w:t xml:space="preserve"> 1 </w:t>
      </w:r>
      <w:proofErr w:type="spellStart"/>
      <w:r w:rsidR="00B72012">
        <w:t>hPa</w:t>
      </w:r>
      <w:proofErr w:type="spellEnd"/>
      <w:r>
        <w:t>.</w:t>
      </w:r>
      <w:r w:rsidR="00B72012">
        <w:t xml:space="preserve"> V programovej implementácii</w:t>
      </w:r>
      <w:r w:rsidR="00A93F42" w:rsidRPr="00A93F42">
        <w:t xml:space="preserve"> ovládača od Bosch </w:t>
      </w:r>
      <w:proofErr w:type="spellStart"/>
      <w:r w:rsidR="00A93F42" w:rsidRPr="00A93F42">
        <w:t>Sensortec</w:t>
      </w:r>
      <w:proofErr w:type="spellEnd"/>
      <w:r w:rsidR="00A93F42" w:rsidRPr="00A93F42">
        <w:t xml:space="preserve"> bolo nutné vykonať úpravu existujúcej programovej implementácie pre platformu ESP32 vo </w:t>
      </w:r>
      <w:proofErr w:type="spellStart"/>
      <w:r w:rsidR="00A93F42" w:rsidRPr="00A93F42">
        <w:t>frameworku</w:t>
      </w:r>
      <w:proofErr w:type="spellEnd"/>
      <w:r w:rsidR="00A93F42" w:rsidRPr="00A93F42">
        <w:t xml:space="preserve"> ESP-IDF. </w:t>
      </w:r>
    </w:p>
    <w:p w14:paraId="330C7936" w14:textId="262A77ED" w:rsidR="00EA6A6E" w:rsidRDefault="00A93F42" w:rsidP="00A93F42">
      <w:pPr>
        <w:jc w:val="both"/>
      </w:pPr>
      <w:r w:rsidRPr="00A93F42">
        <w:t>Samotný ovládač od</w:t>
      </w:r>
      <w:r w:rsidR="005C6FBE">
        <w:t> </w:t>
      </w:r>
      <w:r w:rsidRPr="00A93F42">
        <w:t xml:space="preserve">Bosch </w:t>
      </w:r>
      <w:proofErr w:type="spellStart"/>
      <w:r w:rsidRPr="00A93F42">
        <w:t>Sensortec</w:t>
      </w:r>
      <w:proofErr w:type="spellEnd"/>
      <w:r w:rsidRPr="00A93F42">
        <w:t xml:space="preserve"> obsahuje inicializáciu komunikácie medzi </w:t>
      </w:r>
      <w:proofErr w:type="spellStart"/>
      <w:r w:rsidRPr="00A93F42">
        <w:t>mikrokontrolérom</w:t>
      </w:r>
      <w:proofErr w:type="spellEnd"/>
      <w:r w:rsidRPr="00A93F42">
        <w:t xml:space="preserve"> ESP32 a senzorom Bosch BME280 na I2C zbernici, umožňuje nastaviť dátové GPIO vývody pre signály SCL</w:t>
      </w:r>
      <w:r w:rsidR="003D2BCD">
        <w:t xml:space="preserve"> (</w:t>
      </w:r>
      <w:r w:rsidR="003D2BCD">
        <w:rPr>
          <w:rStyle w:val="st"/>
        </w:rPr>
        <w:t>Synchronizačné hodiny - hodinový signál</w:t>
      </w:r>
      <w:r w:rsidR="003D2BCD">
        <w:t>)</w:t>
      </w:r>
      <w:r w:rsidRPr="00A93F42">
        <w:t xml:space="preserve"> a</w:t>
      </w:r>
      <w:r w:rsidR="003D2BCD">
        <w:t> </w:t>
      </w:r>
      <w:r w:rsidRPr="00A93F42">
        <w:t>SDA</w:t>
      </w:r>
      <w:r w:rsidR="003D2BCD">
        <w:t xml:space="preserve"> (Synchronizované dáta)</w:t>
      </w:r>
      <w:r w:rsidRPr="00A93F42">
        <w:t xml:space="preserve">, ktoré komunikácia vyžaduje, definuje rýchlosť zbernice - hodinový signál v Hz. Ovládač od Bosch </w:t>
      </w:r>
      <w:proofErr w:type="spellStart"/>
      <w:r w:rsidRPr="00A93F42">
        <w:t>Sensortec</w:t>
      </w:r>
      <w:proofErr w:type="spellEnd"/>
      <w:r w:rsidRPr="00A93F42">
        <w:t xml:space="preserve"> implementuje dva prevádzkové režimy senzora Bosch BME280, ktoré je možné použiť v</w:t>
      </w:r>
      <w:r w:rsidR="005C6FBE">
        <w:t> </w:t>
      </w:r>
      <w:r w:rsidRPr="00A93F42">
        <w:t>programovej implementácii</w:t>
      </w:r>
      <w:r w:rsidR="00EA6A6E">
        <w:t>:</w:t>
      </w:r>
    </w:p>
    <w:p w14:paraId="47F15E1F" w14:textId="5FDB6BBE" w:rsidR="00EA6A6E" w:rsidRDefault="00EA6A6E" w:rsidP="00EA6A6E">
      <w:pPr>
        <w:pStyle w:val="Odsekzoznamu"/>
        <w:numPr>
          <w:ilvl w:val="0"/>
          <w:numId w:val="28"/>
        </w:numPr>
        <w:jc w:val="both"/>
      </w:pPr>
      <w:r>
        <w:t>Normálny</w:t>
      </w:r>
      <w:r w:rsidR="00E02FA0">
        <w:t>,</w:t>
      </w:r>
    </w:p>
    <w:p w14:paraId="6F7FE26B" w14:textId="7FC13E99" w:rsidR="00EA6A6E" w:rsidRDefault="00EA6A6E" w:rsidP="00EA6A6E">
      <w:pPr>
        <w:pStyle w:val="Odsekzoznamu"/>
        <w:numPr>
          <w:ilvl w:val="0"/>
          <w:numId w:val="28"/>
        </w:numPr>
        <w:jc w:val="both"/>
      </w:pPr>
      <w:r>
        <w:t>Vynútený (</w:t>
      </w:r>
      <w:r w:rsidR="005C6FBE">
        <w:t xml:space="preserve">nazýva sa aj </w:t>
      </w:r>
      <w:r>
        <w:t>FORCED)</w:t>
      </w:r>
      <w:r w:rsidR="00E02FA0">
        <w:t>.</w:t>
      </w:r>
    </w:p>
    <w:p w14:paraId="0B56CE55" w14:textId="20A162D7" w:rsidR="00A93F42" w:rsidRDefault="00A93F42" w:rsidP="00EA6A6E">
      <w:pPr>
        <w:jc w:val="both"/>
      </w:pPr>
      <w:r w:rsidRPr="00A93F42">
        <w:lastRenderedPageBreak/>
        <w:t>Normálny prevádzkový režim umožňuje využiť vyššie vzorkovanie nameraných údajov pre</w:t>
      </w:r>
      <w:r w:rsidR="005C6FBE">
        <w:t> </w:t>
      </w:r>
      <w:r w:rsidRPr="00A93F42">
        <w:t>dosiahnutie presných meraní spoločne s nastavením koeficienta IIR (filter s nekonečnou impulznou odozvou) filtra, ktorý kompenzuje krátkodobé výkyvy tlaku vzduchu a teploty. Vzorkovanie je</w:t>
      </w:r>
      <w:r w:rsidR="005C6FBE">
        <w:t> </w:t>
      </w:r>
      <w:r w:rsidRPr="00A93F42">
        <w:t>možné nastaviť v rozsahu 1 až 16 krát</w:t>
      </w:r>
      <w:r w:rsidR="007358AF">
        <w:t xml:space="preserve"> [</w:t>
      </w:r>
      <w:r w:rsidR="007971A4">
        <w:t>4</w:t>
      </w:r>
      <w:r w:rsidR="00254441">
        <w:t>7</w:t>
      </w:r>
      <w:r w:rsidR="007358AF">
        <w:t>]</w:t>
      </w:r>
      <w:r w:rsidRPr="00A93F42">
        <w:t>. Koeficient IIR filtra je možné nastaviť v</w:t>
      </w:r>
      <w:r w:rsidR="005C6FBE">
        <w:t> </w:t>
      </w:r>
      <w:r w:rsidRPr="00A93F42">
        <w:t xml:space="preserve">rozsahu 0 až 16. Medzi jednotlivými vzorkami je možné nastavovať pauzu - tzv. </w:t>
      </w:r>
      <w:proofErr w:type="spellStart"/>
      <w:r w:rsidRPr="00A93F42">
        <w:t>StandBy</w:t>
      </w:r>
      <w:proofErr w:type="spellEnd"/>
      <w:r w:rsidRPr="00A93F42">
        <w:t xml:space="preserve"> čas, ktorý definuje pauzu medzi meraniami. </w:t>
      </w:r>
    </w:p>
    <w:p w14:paraId="1E1B36FF" w14:textId="368E1564" w:rsidR="00A93F42" w:rsidRDefault="00A93F42" w:rsidP="00A93F42">
      <w:pPr>
        <w:jc w:val="both"/>
      </w:pPr>
      <w:r w:rsidRPr="00A93F42">
        <w:t xml:space="preserve">Hodnota sa nastavuje makrami, ktoré sú preddefinované v ovládači v rozsahu 1 až 4000 ms (možno nastaviť aj hodnoty 63, 125, 250, 500, 1000, 2000). Energeticky úspornejší je prevádzkový režim </w:t>
      </w:r>
      <w:r w:rsidR="00EA6A6E">
        <w:t>FORCED</w:t>
      </w:r>
      <w:r w:rsidRPr="00A93F42">
        <w:t xml:space="preserve"> (</w:t>
      </w:r>
      <w:r w:rsidR="000F3816">
        <w:t xml:space="preserve">tzv. </w:t>
      </w:r>
      <w:r w:rsidRPr="00A93F42">
        <w:t xml:space="preserve">vynútený). Nevyužíva koeficient pre IIR filter, nekompenzuje žiadnym spôsobom krátkodobé výkyvy tlaku a teploty vzduchu. Využíva vzorkovanie 1 krát pre každú meranú hodnotu, teda prvá nameraná hodnota je výsledkom danej meteorologickej veličiny. </w:t>
      </w:r>
    </w:p>
    <w:p w14:paraId="6FAD9556" w14:textId="4102A0FC" w:rsidR="005A04D8" w:rsidRDefault="00A93F42" w:rsidP="00A93F42">
      <w:pPr>
        <w:jc w:val="both"/>
      </w:pPr>
      <w:r w:rsidRPr="00A93F42">
        <w:t>Pri výpise a porovnaní oboch režimov je normálny prevádzkový mód stabilný a ponúka konzistentné merania pri kontrole výpisu na tri desatinné miesta (na tisíciny)</w:t>
      </w:r>
      <w:r w:rsidR="00B978AF">
        <w:t xml:space="preserve">. Na Obr. </w:t>
      </w:r>
      <w:r w:rsidR="00206B60">
        <w:t>2</w:t>
      </w:r>
      <w:r w:rsidR="00E16187">
        <w:t>7</w:t>
      </w:r>
      <w:r w:rsidR="00B978AF">
        <w:t xml:space="preserve"> je záznam z UART monitora, ktorý poukazuje na konzistentnosť nameraných dát v režime NORMAL s frekvenciou záznamov 25Hz</w:t>
      </w:r>
      <w:r w:rsidR="009E354B">
        <w:t>, teda 40 záznamov za sekundu</w:t>
      </w:r>
      <w:r w:rsidR="00B978AF">
        <w:t>. Teplota využíva 16 -</w:t>
      </w:r>
      <w:r w:rsidR="009E354B">
        <w:t xml:space="preserve"> </w:t>
      </w:r>
      <w:r w:rsidR="00B978AF">
        <w:t>násobné vzorkovanie, tlak vzduchu (absolútny) a vlhkosť vzduchu 2 – násobné vzorkovanie.</w:t>
      </w:r>
      <w:r w:rsidR="009E354B">
        <w:t xml:space="preserve"> </w:t>
      </w:r>
    </w:p>
    <w:p w14:paraId="4AC1EF56" w14:textId="25927F53" w:rsidR="005A04D8" w:rsidRDefault="009E354B" w:rsidP="00A93F42">
      <w:pPr>
        <w:jc w:val="both"/>
      </w:pPr>
      <w:r>
        <w:t xml:space="preserve">Výpis na </w:t>
      </w:r>
      <w:r w:rsidR="002A4997">
        <w:t xml:space="preserve">z UART monitora </w:t>
      </w:r>
      <w:r>
        <w:t xml:space="preserve">obsahuje záznam </w:t>
      </w:r>
      <w:r w:rsidR="00B72012">
        <w:t xml:space="preserve">veličín </w:t>
      </w:r>
      <w:r>
        <w:t xml:space="preserve">zľava doprava: </w:t>
      </w:r>
    </w:p>
    <w:p w14:paraId="40691BA2" w14:textId="3EC9CFB8" w:rsidR="005A04D8" w:rsidRDefault="005A04D8" w:rsidP="005A04D8">
      <w:pPr>
        <w:pStyle w:val="Odsekzoznamu"/>
        <w:numPr>
          <w:ilvl w:val="0"/>
          <w:numId w:val="32"/>
        </w:numPr>
        <w:jc w:val="both"/>
      </w:pPr>
      <w:r>
        <w:t>t</w:t>
      </w:r>
      <w:r w:rsidR="009E354B">
        <w:t>eplota</w:t>
      </w:r>
      <w:r>
        <w:t xml:space="preserve">  vzduchu</w:t>
      </w:r>
      <w:r w:rsidR="009E354B">
        <w:t xml:space="preserve">, </w:t>
      </w:r>
    </w:p>
    <w:p w14:paraId="340D7A5A" w14:textId="77777777" w:rsidR="005A04D8" w:rsidRDefault="009E354B" w:rsidP="005A04D8">
      <w:pPr>
        <w:pStyle w:val="Odsekzoznamu"/>
        <w:numPr>
          <w:ilvl w:val="0"/>
          <w:numId w:val="32"/>
        </w:numPr>
        <w:jc w:val="both"/>
      </w:pPr>
      <w:r>
        <w:t>absolútny tlak vzduchu</w:t>
      </w:r>
      <w:r w:rsidR="005A04D8">
        <w:t xml:space="preserve"> pre aktuálnu nadmorskú výšku</w:t>
      </w:r>
      <w:r>
        <w:t xml:space="preserve">, </w:t>
      </w:r>
    </w:p>
    <w:p w14:paraId="34681E14" w14:textId="309E2CA0" w:rsidR="005A04D8" w:rsidRDefault="005A04D8" w:rsidP="005A04D8">
      <w:pPr>
        <w:pStyle w:val="Odsekzoznamu"/>
        <w:numPr>
          <w:ilvl w:val="0"/>
          <w:numId w:val="32"/>
        </w:numPr>
        <w:jc w:val="both"/>
      </w:pPr>
      <w:r>
        <w:t>v</w:t>
      </w:r>
      <w:r w:rsidR="009E354B">
        <w:t xml:space="preserve">lhkosť vzduchu, </w:t>
      </w:r>
    </w:p>
    <w:p w14:paraId="34F5CF63" w14:textId="77777777" w:rsidR="005A04D8" w:rsidRDefault="009E354B" w:rsidP="005A04D8">
      <w:pPr>
        <w:pStyle w:val="Odsekzoznamu"/>
        <w:numPr>
          <w:ilvl w:val="0"/>
          <w:numId w:val="32"/>
        </w:numPr>
        <w:jc w:val="both"/>
      </w:pPr>
      <w:r>
        <w:t xml:space="preserve">odhadnutá nadmorská výška, </w:t>
      </w:r>
    </w:p>
    <w:p w14:paraId="151663A1" w14:textId="3F22CBEB" w:rsidR="009E354B" w:rsidRDefault="009E354B" w:rsidP="005A04D8">
      <w:pPr>
        <w:pStyle w:val="Odsekzoznamu"/>
        <w:numPr>
          <w:ilvl w:val="0"/>
          <w:numId w:val="32"/>
        </w:numPr>
        <w:jc w:val="both"/>
      </w:pPr>
      <w:r>
        <w:t>relatívny tlak vzduchu prepočítaný na hladinu mora.</w:t>
      </w:r>
      <w:r w:rsidR="00A93F42" w:rsidRPr="00A93F42">
        <w:t xml:space="preserve"> </w:t>
      </w:r>
    </w:p>
    <w:p w14:paraId="52FABD72" w14:textId="77777777" w:rsidR="009E354B" w:rsidRDefault="009E354B" w:rsidP="009E354B">
      <w:pPr>
        <w:keepNext/>
        <w:jc w:val="center"/>
      </w:pPr>
      <w:r>
        <w:rPr>
          <w:noProof/>
        </w:rPr>
        <w:drawing>
          <wp:inline distT="0" distB="0" distL="0" distR="0" wp14:anchorId="0CE40346" wp14:editId="6B0BD71C">
            <wp:extent cx="4772025" cy="1990725"/>
            <wp:effectExtent l="0" t="0" r="9525" b="952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4EBC" w14:textId="33FF2033" w:rsidR="00B978AF" w:rsidRDefault="009E354B" w:rsidP="009E354B">
      <w:pPr>
        <w:pStyle w:val="Popis"/>
      </w:pPr>
      <w:bookmarkStart w:id="61" w:name="_Toc69661046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27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5A56E1">
        <w:rPr>
          <w:noProof/>
        </w:rPr>
        <w:t>Konzistentnosť meraní senzora BME280 v NORMAL móde</w:t>
      </w:r>
      <w:bookmarkEnd w:id="61"/>
    </w:p>
    <w:p w14:paraId="1B9BB6F5" w14:textId="5D4C75FE" w:rsidR="009E354B" w:rsidRDefault="00EA6A6E" w:rsidP="00DB68A1">
      <w:pPr>
        <w:jc w:val="both"/>
      </w:pPr>
      <w:r>
        <w:lastRenderedPageBreak/>
        <w:t>FORCED</w:t>
      </w:r>
      <w:r w:rsidR="00A93F42" w:rsidRPr="00A93F42">
        <w:t xml:space="preserve"> režim nebol tak stabilný a neponúkal konzistentné merania</w:t>
      </w:r>
      <w:r w:rsidR="002A4997">
        <w:t>, ako je možné vidieť na</w:t>
      </w:r>
      <w:r w:rsidR="009E354B">
        <w:t xml:space="preserve"> Obr. </w:t>
      </w:r>
      <w:r w:rsidR="00206B60">
        <w:t>2</w:t>
      </w:r>
      <w:r w:rsidR="00E16187">
        <w:t>8</w:t>
      </w:r>
      <w:r w:rsidR="002A4997">
        <w:t xml:space="preserve"> z výstupu UART monitora Namerané ú</w:t>
      </w:r>
      <w:r w:rsidR="00A93F42" w:rsidRPr="00A93F42">
        <w:t>daje sa</w:t>
      </w:r>
      <w:r w:rsidR="005C6FBE">
        <w:t> </w:t>
      </w:r>
      <w:r w:rsidR="00645D82">
        <w:t>v čase menili</w:t>
      </w:r>
      <w:r w:rsidR="00A93F42" w:rsidRPr="00A93F42">
        <w:t xml:space="preserve"> skokovito pri každom meracom cykle nad i pod strednú hodnotu (známu z merania normálnym prevádzkovým módom).</w:t>
      </w:r>
      <w:r w:rsidR="009E354B">
        <w:t xml:space="preserve"> </w:t>
      </w:r>
      <w:r w:rsidR="00645D82">
        <w:t>Ku skokovitému priebehu nameraných veličín prispel aj fakt, že v tomto režime nie sú krátkodobé výkyvy kompenzované IIR filtrom</w:t>
      </w:r>
      <w:r w:rsidR="005A04D8">
        <w:t xml:space="preserve"> a taktiež sa nevykonáva viacero priemerovaných meraní</w:t>
      </w:r>
      <w:r w:rsidR="00645D82">
        <w:t>.</w:t>
      </w:r>
    </w:p>
    <w:p w14:paraId="655E737D" w14:textId="77777777" w:rsidR="00645D82" w:rsidRDefault="00645D82" w:rsidP="00645D82">
      <w:pPr>
        <w:keepNext/>
        <w:jc w:val="center"/>
      </w:pPr>
      <w:r>
        <w:rPr>
          <w:noProof/>
        </w:rPr>
        <w:drawing>
          <wp:inline distT="0" distB="0" distL="0" distR="0" wp14:anchorId="786EC995" wp14:editId="2F09F7AB">
            <wp:extent cx="4791075" cy="1990725"/>
            <wp:effectExtent l="0" t="0" r="9525" b="9525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1F58" w14:textId="0E487407" w:rsidR="00645D82" w:rsidRDefault="00645D82" w:rsidP="00645D82">
      <w:pPr>
        <w:pStyle w:val="Popis"/>
      </w:pPr>
      <w:bookmarkStart w:id="62" w:name="_Toc69661047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28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642E82">
        <w:rPr>
          <w:noProof/>
        </w:rPr>
        <w:t>Konzistentnosť meraní senzora BME280 v</w:t>
      </w:r>
      <w:r>
        <w:rPr>
          <w:noProof/>
        </w:rPr>
        <w:t>o FORCED móde</w:t>
      </w:r>
      <w:bookmarkEnd w:id="62"/>
    </w:p>
    <w:p w14:paraId="40289D0C" w14:textId="14A97853" w:rsidR="00A93F42" w:rsidRDefault="00A93F42" w:rsidP="00DB68A1">
      <w:pPr>
        <w:jc w:val="both"/>
      </w:pPr>
      <w:proofErr w:type="spellStart"/>
      <w:r w:rsidRPr="00A93F42">
        <w:t>Mikrokontróler</w:t>
      </w:r>
      <w:proofErr w:type="spellEnd"/>
      <w:r w:rsidRPr="00A93F42">
        <w:t xml:space="preserve"> ESP32 využíva</w:t>
      </w:r>
      <w:r w:rsidR="009E354B">
        <w:t xml:space="preserve"> </w:t>
      </w:r>
      <w:r>
        <w:t>z pôvodného konceptu</w:t>
      </w:r>
      <w:r w:rsidR="009E354B">
        <w:t xml:space="preserve"> senzorového uzla</w:t>
      </w:r>
      <w:r>
        <w:t xml:space="preserve"> </w:t>
      </w:r>
      <w:r w:rsidRPr="00A93F42">
        <w:t>ovládanie digitálneho výstupu GPIO 23, ktorý riadi SSR</w:t>
      </w:r>
      <w:r w:rsidR="003D2BCD">
        <w:t xml:space="preserve"> (</w:t>
      </w:r>
      <w:proofErr w:type="spellStart"/>
      <w:r w:rsidR="003D2BCD" w:rsidRPr="000F780F">
        <w:rPr>
          <w:rStyle w:val="st"/>
        </w:rPr>
        <w:t>Solid</w:t>
      </w:r>
      <w:proofErr w:type="spellEnd"/>
      <w:r w:rsidR="003D2BCD" w:rsidRPr="000F780F">
        <w:rPr>
          <w:rStyle w:val="st"/>
        </w:rPr>
        <w:t xml:space="preserve">-state </w:t>
      </w:r>
      <w:proofErr w:type="spellStart"/>
      <w:r w:rsidR="003D2BCD">
        <w:rPr>
          <w:rStyle w:val="st"/>
        </w:rPr>
        <w:t>relay</w:t>
      </w:r>
      <w:proofErr w:type="spellEnd"/>
      <w:r w:rsidR="003D2BCD">
        <w:t>)</w:t>
      </w:r>
      <w:r w:rsidRPr="00A93F42">
        <w:t xml:space="preserve"> relé</w:t>
      </w:r>
      <w:r w:rsidR="007358AF">
        <w:t xml:space="preserve"> [</w:t>
      </w:r>
      <w:r w:rsidR="007971A4">
        <w:t>4</w:t>
      </w:r>
      <w:r w:rsidR="00254441">
        <w:t>8</w:t>
      </w:r>
      <w:r w:rsidR="007358AF">
        <w:t>]</w:t>
      </w:r>
      <w:r w:rsidRPr="00A93F42">
        <w:t xml:space="preserve">. Tento typ relé neobsahuje v porovnaní s elektromagnetickým relé cievku, </w:t>
      </w:r>
      <w:r w:rsidR="003D2BCD">
        <w:t xml:space="preserve">ani </w:t>
      </w:r>
      <w:r w:rsidRPr="00A93F42">
        <w:t>mechanickú časť. Z pohľadu opotrebenia jeho častí má tak</w:t>
      </w:r>
      <w:r w:rsidR="00E02FA0">
        <w:t> </w:t>
      </w:r>
      <w:r w:rsidRPr="00A93F42">
        <w:t>prakticky neobmedzenú životnosť prevádzky</w:t>
      </w:r>
      <w:r w:rsidR="00230074">
        <w:t xml:space="preserve">, nakoľko je výkonovým prvkom polovodičová súčiastka – </w:t>
      </w:r>
      <w:proofErr w:type="spellStart"/>
      <w:r w:rsidR="00230074">
        <w:t>triak</w:t>
      </w:r>
      <w:proofErr w:type="spellEnd"/>
      <w:r w:rsidR="00230074">
        <w:t>, ktorý je</w:t>
      </w:r>
      <w:r w:rsidR="005C6FBE">
        <w:t> </w:t>
      </w:r>
      <w:r w:rsidR="00230074">
        <w:t>ovládaný tranzistorom</w:t>
      </w:r>
      <w:r w:rsidRPr="00A93F42">
        <w:t xml:space="preserve">. </w:t>
      </w:r>
      <w:r>
        <w:t>Bližší opis SSR relé OMRON G3MB-202P</w:t>
      </w:r>
      <w:r w:rsidR="007358AF">
        <w:t xml:space="preserve"> [</w:t>
      </w:r>
      <w:r w:rsidR="007971A4">
        <w:t>4</w:t>
      </w:r>
      <w:r w:rsidR="00254441">
        <w:t>9</w:t>
      </w:r>
      <w:r w:rsidR="007358AF">
        <w:t>]</w:t>
      </w:r>
      <w:r>
        <w:t xml:space="preserve"> je</w:t>
      </w:r>
      <w:r w:rsidR="00E02FA0">
        <w:t> </w:t>
      </w:r>
      <w:r>
        <w:t>dostupný v prílohe A na CD nosiči.</w:t>
      </w:r>
      <w:r w:rsidR="003A6306">
        <w:t xml:space="preserve"> V Tab. 4 je tabuľkové zapojenie vývodov </w:t>
      </w:r>
      <w:proofErr w:type="spellStart"/>
      <w:r w:rsidR="003A6306">
        <w:t>mikrokontroléru</w:t>
      </w:r>
      <w:proofErr w:type="spellEnd"/>
      <w:r w:rsidR="003A6306">
        <w:t xml:space="preserve"> ESP32 s perifériami, ktoré boli pre senzorový uzol použité.</w:t>
      </w:r>
    </w:p>
    <w:p w14:paraId="69316D4C" w14:textId="3DBD4DF7" w:rsidR="00DB68A1" w:rsidRDefault="00DB68A1" w:rsidP="00DB68A1">
      <w:pPr>
        <w:pStyle w:val="Popis"/>
        <w:keepNext/>
      </w:pPr>
      <w:bookmarkStart w:id="63" w:name="_Toc69661058"/>
      <w:r>
        <w:t xml:space="preserve">Tab. </w:t>
      </w:r>
      <w:r w:rsidR="002C72D2">
        <w:fldChar w:fldCharType="begin"/>
      </w:r>
      <w:r w:rsidR="002C72D2">
        <w:instrText xml:space="preserve"> SEQ Tab. \* ARABIC </w:instrText>
      </w:r>
      <w:r w:rsidR="002C72D2">
        <w:fldChar w:fldCharType="separate"/>
      </w:r>
      <w:r w:rsidR="00911A2F">
        <w:rPr>
          <w:noProof/>
        </w:rPr>
        <w:t>4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676CF0">
        <w:rPr>
          <w:noProof/>
        </w:rPr>
        <w:t>Pripojenie vývodov ESP32 k vývodom použitých periférii</w:t>
      </w:r>
      <w:bookmarkEnd w:id="6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122"/>
        <w:gridCol w:w="6655"/>
      </w:tblGrid>
      <w:tr w:rsidR="00A93F42" w14:paraId="20079579" w14:textId="77777777" w:rsidTr="00A93F42">
        <w:tc>
          <w:tcPr>
            <w:tcW w:w="2122" w:type="dxa"/>
          </w:tcPr>
          <w:p w14:paraId="5A9600F1" w14:textId="6E8D605D" w:rsidR="00A93F42" w:rsidRPr="00A93F42" w:rsidRDefault="00A93F42" w:rsidP="00A93F42">
            <w:pPr>
              <w:jc w:val="center"/>
              <w:rPr>
                <w:b/>
                <w:bCs/>
              </w:rPr>
            </w:pPr>
            <w:r w:rsidRPr="00A93F42">
              <w:rPr>
                <w:b/>
                <w:bCs/>
              </w:rPr>
              <w:t>ESP32</w:t>
            </w:r>
          </w:p>
        </w:tc>
        <w:tc>
          <w:tcPr>
            <w:tcW w:w="6655" w:type="dxa"/>
          </w:tcPr>
          <w:p w14:paraId="47AF02B4" w14:textId="7D5D1860" w:rsidR="00A93F42" w:rsidRDefault="00A93F42" w:rsidP="00A93F42">
            <w:pPr>
              <w:jc w:val="center"/>
            </w:pPr>
            <w:r w:rsidRPr="00A93F42">
              <w:rPr>
                <w:b/>
                <w:bCs/>
              </w:rPr>
              <w:t>Bosch BME280</w:t>
            </w:r>
            <w:r>
              <w:t xml:space="preserve"> (senzor teploty, tlaku a vlhkosti vzduchu)</w:t>
            </w:r>
          </w:p>
        </w:tc>
      </w:tr>
      <w:tr w:rsidR="00A93F42" w14:paraId="73148C0E" w14:textId="77777777" w:rsidTr="00A93F42">
        <w:tc>
          <w:tcPr>
            <w:tcW w:w="2122" w:type="dxa"/>
          </w:tcPr>
          <w:p w14:paraId="5DFE13E1" w14:textId="606977BC" w:rsidR="00A93F42" w:rsidRDefault="00A93F42" w:rsidP="00A93F42">
            <w:pPr>
              <w:jc w:val="center"/>
            </w:pPr>
            <w:r>
              <w:t>3,3V</w:t>
            </w:r>
          </w:p>
        </w:tc>
        <w:tc>
          <w:tcPr>
            <w:tcW w:w="6655" w:type="dxa"/>
          </w:tcPr>
          <w:p w14:paraId="774D7F2B" w14:textId="1B9C6F74" w:rsidR="00A93F42" w:rsidRDefault="00A93F42" w:rsidP="00A93F42">
            <w:pPr>
              <w:jc w:val="center"/>
            </w:pPr>
            <w:proofErr w:type="spellStart"/>
            <w:r>
              <w:t>Vcc</w:t>
            </w:r>
            <w:proofErr w:type="spellEnd"/>
          </w:p>
        </w:tc>
      </w:tr>
      <w:tr w:rsidR="00A93F42" w14:paraId="127107BA" w14:textId="77777777" w:rsidTr="00A93F42">
        <w:tc>
          <w:tcPr>
            <w:tcW w:w="2122" w:type="dxa"/>
          </w:tcPr>
          <w:p w14:paraId="764DE39A" w14:textId="71D2EA0C" w:rsidR="00A93F42" w:rsidRDefault="00A93F42" w:rsidP="00A93F42">
            <w:pPr>
              <w:jc w:val="center"/>
            </w:pPr>
            <w:r>
              <w:t>GND</w:t>
            </w:r>
          </w:p>
        </w:tc>
        <w:tc>
          <w:tcPr>
            <w:tcW w:w="6655" w:type="dxa"/>
          </w:tcPr>
          <w:p w14:paraId="25218827" w14:textId="387CB8A6" w:rsidR="00A93F42" w:rsidRDefault="00A93F42" w:rsidP="00A93F42">
            <w:pPr>
              <w:jc w:val="center"/>
            </w:pPr>
            <w:r>
              <w:t>GND</w:t>
            </w:r>
          </w:p>
        </w:tc>
      </w:tr>
      <w:tr w:rsidR="00A93F42" w14:paraId="719DDC29" w14:textId="77777777" w:rsidTr="00A93F42">
        <w:tc>
          <w:tcPr>
            <w:tcW w:w="2122" w:type="dxa"/>
          </w:tcPr>
          <w:p w14:paraId="15422FF5" w14:textId="362F1DF4" w:rsidR="00A93F42" w:rsidRDefault="00A93F42" w:rsidP="00A93F42">
            <w:pPr>
              <w:jc w:val="center"/>
            </w:pPr>
            <w:r>
              <w:t>GPIO22 (HW SCL)</w:t>
            </w:r>
          </w:p>
        </w:tc>
        <w:tc>
          <w:tcPr>
            <w:tcW w:w="6655" w:type="dxa"/>
          </w:tcPr>
          <w:p w14:paraId="27368520" w14:textId="2EC0E77A" w:rsidR="00A93F42" w:rsidRDefault="00A93F42" w:rsidP="00A93F42">
            <w:pPr>
              <w:jc w:val="center"/>
            </w:pPr>
            <w:r>
              <w:t>SCL</w:t>
            </w:r>
          </w:p>
        </w:tc>
      </w:tr>
      <w:tr w:rsidR="00A93F42" w14:paraId="2945ECA0" w14:textId="77777777" w:rsidTr="00A93F42">
        <w:tc>
          <w:tcPr>
            <w:tcW w:w="2122" w:type="dxa"/>
          </w:tcPr>
          <w:p w14:paraId="5014124C" w14:textId="172CD699" w:rsidR="00A93F42" w:rsidRDefault="00A93F42" w:rsidP="00A93F42">
            <w:pPr>
              <w:jc w:val="center"/>
            </w:pPr>
            <w:r>
              <w:t>GPIO21 (HW SDA)</w:t>
            </w:r>
          </w:p>
        </w:tc>
        <w:tc>
          <w:tcPr>
            <w:tcW w:w="6655" w:type="dxa"/>
          </w:tcPr>
          <w:p w14:paraId="2D0EBBC3" w14:textId="3195D6D3" w:rsidR="00A93F42" w:rsidRDefault="00A93F42" w:rsidP="00A93F42">
            <w:pPr>
              <w:jc w:val="center"/>
            </w:pPr>
            <w:r>
              <w:t>SDA</w:t>
            </w:r>
          </w:p>
        </w:tc>
      </w:tr>
      <w:tr w:rsidR="00A93F42" w14:paraId="41812B05" w14:textId="77777777" w:rsidTr="00A93F42">
        <w:tc>
          <w:tcPr>
            <w:tcW w:w="2122" w:type="dxa"/>
          </w:tcPr>
          <w:p w14:paraId="7A938638" w14:textId="4A7BF76D" w:rsidR="00A93F42" w:rsidRPr="00A93F42" w:rsidRDefault="00A93F42" w:rsidP="00A93F42">
            <w:pPr>
              <w:jc w:val="center"/>
              <w:rPr>
                <w:b/>
                <w:bCs/>
              </w:rPr>
            </w:pPr>
            <w:r w:rsidRPr="00A93F42">
              <w:rPr>
                <w:b/>
                <w:bCs/>
              </w:rPr>
              <w:t>ESP32</w:t>
            </w:r>
          </w:p>
        </w:tc>
        <w:tc>
          <w:tcPr>
            <w:tcW w:w="6655" w:type="dxa"/>
          </w:tcPr>
          <w:p w14:paraId="08911938" w14:textId="34E4974C" w:rsidR="00A93F42" w:rsidRDefault="00A93F42" w:rsidP="00A93F42">
            <w:pPr>
              <w:jc w:val="center"/>
            </w:pPr>
            <w:r w:rsidRPr="00A93F42">
              <w:rPr>
                <w:b/>
                <w:bCs/>
              </w:rPr>
              <w:t>SSR relé OMRON G3MB-202P</w:t>
            </w:r>
            <w:r>
              <w:t xml:space="preserve"> - externé 5V napájanie</w:t>
            </w:r>
          </w:p>
        </w:tc>
      </w:tr>
      <w:tr w:rsidR="00A93F42" w14:paraId="02A5A6D7" w14:textId="77777777" w:rsidTr="00A93F42">
        <w:tc>
          <w:tcPr>
            <w:tcW w:w="2122" w:type="dxa"/>
          </w:tcPr>
          <w:p w14:paraId="135C4911" w14:textId="235E4F3F" w:rsidR="00A93F42" w:rsidRDefault="00A93F42" w:rsidP="00A93F42">
            <w:pPr>
              <w:jc w:val="center"/>
            </w:pPr>
            <w:r>
              <w:t>GPIO23</w:t>
            </w:r>
          </w:p>
        </w:tc>
        <w:tc>
          <w:tcPr>
            <w:tcW w:w="6655" w:type="dxa"/>
          </w:tcPr>
          <w:p w14:paraId="566BDA61" w14:textId="01B57501" w:rsidR="00A93F42" w:rsidRDefault="00A93F42" w:rsidP="00A93F42">
            <w:pPr>
              <w:jc w:val="center"/>
            </w:pPr>
            <w:r>
              <w:t>CH1</w:t>
            </w:r>
          </w:p>
        </w:tc>
      </w:tr>
      <w:tr w:rsidR="00A93F42" w14:paraId="1D031C0D" w14:textId="77777777" w:rsidTr="00A93F42">
        <w:tc>
          <w:tcPr>
            <w:tcW w:w="2122" w:type="dxa"/>
          </w:tcPr>
          <w:p w14:paraId="27FE334A" w14:textId="6DEBA999" w:rsidR="00A93F42" w:rsidRDefault="00A93F42" w:rsidP="00A93F42">
            <w:pPr>
              <w:jc w:val="center"/>
            </w:pPr>
            <w:r>
              <w:t>GND</w:t>
            </w:r>
          </w:p>
        </w:tc>
        <w:tc>
          <w:tcPr>
            <w:tcW w:w="6655" w:type="dxa"/>
          </w:tcPr>
          <w:p w14:paraId="5E0265AA" w14:textId="3E47793B" w:rsidR="00A93F42" w:rsidRDefault="00A93F42" w:rsidP="00A93F42">
            <w:pPr>
              <w:jc w:val="center"/>
            </w:pPr>
            <w:r>
              <w:t>GND</w:t>
            </w:r>
          </w:p>
        </w:tc>
      </w:tr>
    </w:tbl>
    <w:p w14:paraId="6FCE7F25" w14:textId="77777777" w:rsidR="004D313F" w:rsidRDefault="004D313F" w:rsidP="008A0FDE">
      <w:pPr>
        <w:jc w:val="both"/>
      </w:pPr>
    </w:p>
    <w:p w14:paraId="1A9C44D4" w14:textId="0EA5D04F" w:rsidR="00BA6A73" w:rsidRDefault="008A0FDE" w:rsidP="008A0FDE">
      <w:pPr>
        <w:jc w:val="both"/>
      </w:pPr>
      <w:r>
        <w:lastRenderedPageBreak/>
        <w:t>Súčasťou systému je webové rozhranie, ktoré umožňuje zber nameraných údajov</w:t>
      </w:r>
      <w:r w:rsidR="00D46E3D">
        <w:t xml:space="preserve"> zo senzorového uzla a ovládanie jeho výstupu v automatickom, alebo manuálnom režime na spôsob izbového termostatu</w:t>
      </w:r>
      <w:r w:rsidR="00BA6A73">
        <w:t xml:space="preserve"> na Obr. </w:t>
      </w:r>
      <w:r w:rsidR="00206B60">
        <w:t>2</w:t>
      </w:r>
      <w:r w:rsidR="00E16187">
        <w:t>9</w:t>
      </w:r>
      <w:r w:rsidR="00D46E3D">
        <w:t xml:space="preserve"> s konfiguráciou cieľovej (referenčnej) teploty a</w:t>
      </w:r>
      <w:r w:rsidR="007358AF">
        <w:t> </w:t>
      </w:r>
      <w:proofErr w:type="spellStart"/>
      <w:r w:rsidR="00D46E3D">
        <w:t>hysterézy</w:t>
      </w:r>
      <w:proofErr w:type="spellEnd"/>
      <w:r w:rsidR="007358AF">
        <w:t xml:space="preserve"> [</w:t>
      </w:r>
      <w:r w:rsidR="00254441">
        <w:t>50</w:t>
      </w:r>
      <w:r w:rsidR="007358AF">
        <w:t>]</w:t>
      </w:r>
      <w:r>
        <w:t>. Základné rozhranie spoločne s vygenerovaním a nakonfigurovaním certifikátov certifikačnej autority a </w:t>
      </w:r>
      <w:proofErr w:type="spellStart"/>
      <w:r>
        <w:t>webservera</w:t>
      </w:r>
      <w:proofErr w:type="spellEnd"/>
      <w:r>
        <w:t xml:space="preserve"> pre</w:t>
      </w:r>
      <w:r w:rsidR="005C6FBE">
        <w:t> </w:t>
      </w:r>
      <w:r>
        <w:t>realizáciu zabezpečeného spojenia bolo vytvorené v mojej bakalárskej práci.</w:t>
      </w:r>
    </w:p>
    <w:p w14:paraId="3E75A0F6" w14:textId="77777777" w:rsidR="00BA6A73" w:rsidRDefault="00BA6A73" w:rsidP="00BA6A73">
      <w:pPr>
        <w:keepNext/>
        <w:jc w:val="center"/>
      </w:pPr>
      <w:r>
        <w:rPr>
          <w:noProof/>
        </w:rPr>
        <w:drawing>
          <wp:inline distT="0" distB="0" distL="0" distR="0" wp14:anchorId="6E6B7A19" wp14:editId="2C37FCC1">
            <wp:extent cx="3752850" cy="3686175"/>
            <wp:effectExtent l="0" t="0" r="0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5130" w14:textId="706956F5" w:rsidR="00BA6A73" w:rsidRDefault="00BA6A73" w:rsidP="00BA6A73">
      <w:pPr>
        <w:pStyle w:val="Popis"/>
      </w:pPr>
      <w:bookmarkStart w:id="64" w:name="_Toc69661048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29</w:t>
      </w:r>
      <w:r w:rsidR="002C72D2">
        <w:rPr>
          <w:noProof/>
        </w:rPr>
        <w:fldChar w:fldCharType="end"/>
      </w:r>
      <w:r>
        <w:rPr>
          <w:noProof/>
        </w:rPr>
        <w:t xml:space="preserve"> Webové rozhranie termostatu pre ovládanie relé</w:t>
      </w:r>
      <w:bookmarkEnd w:id="64"/>
    </w:p>
    <w:p w14:paraId="468A9915" w14:textId="375BF5AA" w:rsidR="00D46E3D" w:rsidRDefault="00D46E3D" w:rsidP="008A0FDE">
      <w:pPr>
        <w:jc w:val="both"/>
      </w:pPr>
      <w:r>
        <w:t xml:space="preserve">Návod na inštaláciu webového rozhrania, generovanie jednotlivých certifikátov kryptografickým nástrojom </w:t>
      </w:r>
      <w:proofErr w:type="spellStart"/>
      <w:r>
        <w:t>OpenSSL</w:t>
      </w:r>
      <w:proofErr w:type="spellEnd"/>
      <w:r>
        <w:t xml:space="preserve"> je dostupné v prílohe A na CD nosiči v časti Návody. Návod je univerzálny pre</w:t>
      </w:r>
      <w:r w:rsidR="005C6FBE">
        <w:t> </w:t>
      </w:r>
      <w:r>
        <w:t xml:space="preserve">operačný systém </w:t>
      </w:r>
      <w:proofErr w:type="spellStart"/>
      <w:r>
        <w:t>webservera</w:t>
      </w:r>
      <w:proofErr w:type="spellEnd"/>
      <w:r>
        <w:t xml:space="preserve"> Cent OS a pre serverovú službu HTTPD</w:t>
      </w:r>
      <w:r w:rsidR="007358AF">
        <w:t xml:space="preserve"> [</w:t>
      </w:r>
      <w:r w:rsidR="00254441">
        <w:t>51</w:t>
      </w:r>
      <w:r w:rsidR="007358AF">
        <w:t>]</w:t>
      </w:r>
      <w:r>
        <w:t>.</w:t>
      </w:r>
      <w:r w:rsidR="00C71E46">
        <w:t xml:space="preserve"> Súčasťou príloh je aj opis funkcií webového rozhrania, ktoré ponúkala základná verzia z bakalárskej práce.</w:t>
      </w:r>
      <w:r>
        <w:t xml:space="preserve"> </w:t>
      </w:r>
    </w:p>
    <w:p w14:paraId="69319C31" w14:textId="6281E396" w:rsidR="004D313F" w:rsidRDefault="004D313F" w:rsidP="004D313F">
      <w:pPr>
        <w:jc w:val="both"/>
      </w:pPr>
      <w:r>
        <w:t xml:space="preserve">Aplikácia samotného senzorového uzla využíva prenos údajov na rovnaké webové rozhranie, ktoré poskytuje OTA aktualizáciu firmvéru. Následne som použil projekt </w:t>
      </w:r>
      <w:proofErr w:type="spellStart"/>
      <w:r>
        <w:t>HTTPS_request</w:t>
      </w:r>
      <w:proofErr w:type="spellEnd"/>
      <w:r>
        <w:t>, ktorý je</w:t>
      </w:r>
      <w:r w:rsidR="005C6FBE">
        <w:t> </w:t>
      </w:r>
      <w:r>
        <w:t xml:space="preserve">dostupný v ESP-IDF a skombinoval som ho s projektom </w:t>
      </w:r>
      <w:proofErr w:type="spellStart"/>
      <w:r>
        <w:t>Native</w:t>
      </w:r>
      <w:proofErr w:type="spellEnd"/>
      <w:r>
        <w:t xml:space="preserve"> OTA. Vykonal som niekoľko úprav v konfiguračných súboroch aj v samotnom programe, nakoľko pôvodne projekt </w:t>
      </w:r>
      <w:proofErr w:type="spellStart"/>
      <w:r>
        <w:t>HTTPS_request</w:t>
      </w:r>
      <w:proofErr w:type="spellEnd"/>
      <w:r>
        <w:t xml:space="preserve"> využíva samostatný súbor pre certifikát certifikačnej autority s iným názvom ako </w:t>
      </w:r>
      <w:proofErr w:type="spellStart"/>
      <w:r>
        <w:t>Native</w:t>
      </w:r>
      <w:proofErr w:type="spellEnd"/>
      <w:r>
        <w:t xml:space="preserve"> OTA a v inom umiestnení (hĺbka priečinka). </w:t>
      </w:r>
    </w:p>
    <w:p w14:paraId="2F41E4D6" w14:textId="0476DEFD" w:rsidR="004D313F" w:rsidRDefault="004D313F" w:rsidP="004D313F">
      <w:pPr>
        <w:jc w:val="both"/>
      </w:pPr>
      <w:r>
        <w:t xml:space="preserve">Úpravou som dosiahol, že OTA aj HTTPS </w:t>
      </w:r>
      <w:proofErr w:type="spellStart"/>
      <w:r>
        <w:t>request</w:t>
      </w:r>
      <w:proofErr w:type="spellEnd"/>
      <w:r>
        <w:t xml:space="preserve"> využíva rovnaký súbor s certifikátom certifikačnej autority. Programová implementácia oboch projektov (</w:t>
      </w:r>
      <w:proofErr w:type="spellStart"/>
      <w:r>
        <w:t>Native</w:t>
      </w:r>
      <w:proofErr w:type="spellEnd"/>
      <w:r>
        <w:t xml:space="preserve"> OTA a </w:t>
      </w:r>
      <w:proofErr w:type="spellStart"/>
      <w:r>
        <w:t>HTTPS_request</w:t>
      </w:r>
      <w:proofErr w:type="spellEnd"/>
      <w:r>
        <w:t xml:space="preserve">) bola </w:t>
      </w:r>
      <w:r>
        <w:lastRenderedPageBreak/>
        <w:t xml:space="preserve">jednoduchá, nakoľko obe implementácie využívajú </w:t>
      </w:r>
      <w:proofErr w:type="spellStart"/>
      <w:r>
        <w:t>tasky</w:t>
      </w:r>
      <w:proofErr w:type="spellEnd"/>
      <w:r>
        <w:t xml:space="preserve"> a tak je ich možné spúšťať nezávisle na</w:t>
      </w:r>
      <w:r w:rsidR="005C6FBE">
        <w:t> </w:t>
      </w:r>
      <w:r>
        <w:t xml:space="preserve">sebe. V prípade chyby v programe a pretečení </w:t>
      </w:r>
      <w:proofErr w:type="spellStart"/>
      <w:r>
        <w:t>buffra</w:t>
      </w:r>
      <w:proofErr w:type="spellEnd"/>
      <w:r>
        <w:t xml:space="preserve"> sa ukončí iba konkrétny </w:t>
      </w:r>
      <w:proofErr w:type="spellStart"/>
      <w:r>
        <w:t>task</w:t>
      </w:r>
      <w:proofErr w:type="spellEnd"/>
      <w:r>
        <w:t xml:space="preserve"> a ostatné </w:t>
      </w:r>
      <w:proofErr w:type="spellStart"/>
      <w:r>
        <w:t>tasky</w:t>
      </w:r>
      <w:proofErr w:type="spellEnd"/>
      <w:r>
        <w:t xml:space="preserve"> pokračujú v behu. Celkovo som využil tri HTTPS </w:t>
      </w:r>
      <w:proofErr w:type="spellStart"/>
      <w:r>
        <w:t>tasky</w:t>
      </w:r>
      <w:proofErr w:type="spellEnd"/>
      <w:r>
        <w:t xml:space="preserve"> pre tri rôzne druhy </w:t>
      </w:r>
      <w:proofErr w:type="spellStart"/>
      <w:r>
        <w:t>requestov</w:t>
      </w:r>
      <w:proofErr w:type="spellEnd"/>
      <w:r>
        <w:t>, ktoré sa</w:t>
      </w:r>
      <w:r w:rsidR="005C6FBE">
        <w:t> </w:t>
      </w:r>
      <w:r>
        <w:t xml:space="preserve">cyklicky vykonávajú. </w:t>
      </w:r>
    </w:p>
    <w:p w14:paraId="0DF4A1D7" w14:textId="22827ADB" w:rsidR="004D313F" w:rsidRDefault="004D313F" w:rsidP="004D313F">
      <w:pPr>
        <w:jc w:val="both"/>
      </w:pPr>
      <w:r>
        <w:t xml:space="preserve">Základná implementácia projektu </w:t>
      </w:r>
      <w:proofErr w:type="spellStart"/>
      <w:r>
        <w:t>HTTPS_request</w:t>
      </w:r>
      <w:proofErr w:type="spellEnd"/>
      <w:r>
        <w:t xml:space="preserve"> využíva GET </w:t>
      </w:r>
      <w:proofErr w:type="spellStart"/>
      <w:r>
        <w:t>request</w:t>
      </w:r>
      <w:proofErr w:type="spellEnd"/>
      <w:r>
        <w:t xml:space="preserve">. Nakoľko pre prenos údajov </w:t>
      </w:r>
      <w:proofErr w:type="spellStart"/>
      <w:r>
        <w:t>mikrokontróler</w:t>
      </w:r>
      <w:proofErr w:type="spellEnd"/>
      <w:r>
        <w:t xml:space="preserve"> vykonáva POST </w:t>
      </w:r>
      <w:proofErr w:type="spellStart"/>
      <w:r>
        <w:t>request</w:t>
      </w:r>
      <w:proofErr w:type="spellEnd"/>
      <w:r>
        <w:t xml:space="preserve">, musel som do programovej implementácie vykonať </w:t>
      </w:r>
      <w:r w:rsidR="005C6FBE">
        <w:t>úpravu</w:t>
      </w:r>
      <w:r>
        <w:t xml:space="preserve"> HTTP metódy, vypočítať dĺžku </w:t>
      </w:r>
      <w:proofErr w:type="spellStart"/>
      <w:r>
        <w:t>payloadu</w:t>
      </w:r>
      <w:proofErr w:type="spellEnd"/>
      <w:r>
        <w:t xml:space="preserve"> (dát) a nastaviť </w:t>
      </w:r>
      <w:proofErr w:type="spellStart"/>
      <w:r>
        <w:t>encoding</w:t>
      </w:r>
      <w:proofErr w:type="spellEnd"/>
      <w:r>
        <w:t xml:space="preserve"> (</w:t>
      </w:r>
      <w:proofErr w:type="spellStart"/>
      <w:r w:rsidRPr="00E41DE1">
        <w:t>application</w:t>
      </w:r>
      <w:proofErr w:type="spellEnd"/>
      <w:r w:rsidRPr="00E41DE1">
        <w:t>/x-</w:t>
      </w:r>
      <w:proofErr w:type="spellStart"/>
      <w:r w:rsidRPr="00E41DE1">
        <w:t>www</w:t>
      </w:r>
      <w:proofErr w:type="spellEnd"/>
      <w:r w:rsidRPr="00E41DE1">
        <w:t>-</w:t>
      </w:r>
      <w:proofErr w:type="spellStart"/>
      <w:r w:rsidRPr="00E41DE1">
        <w:t>form-urlencoded</w:t>
      </w:r>
      <w:proofErr w:type="spellEnd"/>
      <w:r>
        <w:t xml:space="preserve">) </w:t>
      </w:r>
      <w:proofErr w:type="spellStart"/>
      <w:r>
        <w:t>payloadu</w:t>
      </w:r>
      <w:proofErr w:type="spellEnd"/>
      <w:r>
        <w:t xml:space="preserve"> a následne odoslať </w:t>
      </w:r>
      <w:proofErr w:type="spellStart"/>
      <w:r>
        <w:t>payload</w:t>
      </w:r>
      <w:proofErr w:type="spellEnd"/>
      <w:r>
        <w:t xml:space="preserve"> (na základe normy RFC 1867, ktorá ten typ prenosu a formátu dát definuje [</w:t>
      </w:r>
      <w:r w:rsidR="00254441">
        <w:t>52</w:t>
      </w:r>
      <w:r>
        <w:t xml:space="preserve">]). </w:t>
      </w:r>
    </w:p>
    <w:p w14:paraId="7CF15C24" w14:textId="77777777" w:rsidR="004D313F" w:rsidRDefault="004D313F" w:rsidP="004D313F">
      <w:pPr>
        <w:jc w:val="both"/>
      </w:pPr>
      <w:r>
        <w:t xml:space="preserve">Doba opakovania </w:t>
      </w:r>
      <w:proofErr w:type="spellStart"/>
      <w:r>
        <w:t>tasku</w:t>
      </w:r>
      <w:proofErr w:type="spellEnd"/>
      <w:r>
        <w:t xml:space="preserve"> sa realizuje nastavením parametra funkcie </w:t>
      </w:r>
      <w:proofErr w:type="spellStart"/>
      <w:r w:rsidRPr="00A645E2">
        <w:rPr>
          <w:i/>
          <w:iCs/>
        </w:rPr>
        <w:t>vTaskDelay</w:t>
      </w:r>
      <w:proofErr w:type="spellEnd"/>
      <w:r>
        <w:rPr>
          <w:i/>
          <w:iCs/>
        </w:rPr>
        <w:t>()</w:t>
      </w:r>
      <w:r>
        <w:t xml:space="preserve"> v programovej implementácii s časom čakacej slučky v milisekundách. Pre lepšie rozlíšenie hlášok na UART rozhraní od jednotlivých </w:t>
      </w:r>
      <w:proofErr w:type="spellStart"/>
      <w:r>
        <w:t>taskov</w:t>
      </w:r>
      <w:proofErr w:type="spellEnd"/>
      <w:r>
        <w:t xml:space="preserve"> som využil systém </w:t>
      </w:r>
      <w:proofErr w:type="spellStart"/>
      <w:r>
        <w:t>tagovania</w:t>
      </w:r>
      <w:proofErr w:type="spellEnd"/>
      <w:r>
        <w:t xml:space="preserve">, ktorý vypíše informáciu o názve </w:t>
      </w:r>
      <w:proofErr w:type="spellStart"/>
      <w:r>
        <w:t>tasku</w:t>
      </w:r>
      <w:proofErr w:type="spellEnd"/>
      <w:r>
        <w:t xml:space="preserve">, ktorý dané hlásenie na UART rozhranie posiela. Táto metóda bola efektívna aj pri </w:t>
      </w:r>
      <w:proofErr w:type="spellStart"/>
      <w:r>
        <w:t>debugovaní</w:t>
      </w:r>
      <w:proofErr w:type="spellEnd"/>
      <w:r>
        <w:t xml:space="preserve"> programu. </w:t>
      </w:r>
    </w:p>
    <w:p w14:paraId="5268C345" w14:textId="1CC80335" w:rsidR="004D313F" w:rsidRDefault="004D313F" w:rsidP="004D313F">
      <w:pPr>
        <w:jc w:val="both"/>
      </w:pPr>
      <w:r>
        <w:t xml:space="preserve">Na základe dôležitosti správy je možné využiť rôzne typy príznakov, ktoré dokážu výpis na UART rozhranie sformátovať do bielej, zelenej, červenej, žltej farby prostredníctvom funkcie </w:t>
      </w:r>
      <w:r w:rsidRPr="007358AF">
        <w:rPr>
          <w:i/>
          <w:iCs/>
        </w:rPr>
        <w:t>ESP_LOGI (informácia)</w:t>
      </w:r>
      <w:r>
        <w:t xml:space="preserve">, </w:t>
      </w:r>
      <w:r w:rsidRPr="007358AF">
        <w:rPr>
          <w:i/>
          <w:iCs/>
        </w:rPr>
        <w:t>ESP_LOGW (varovanie)</w:t>
      </w:r>
      <w:r>
        <w:t xml:space="preserve">, </w:t>
      </w:r>
      <w:r w:rsidRPr="007358AF">
        <w:rPr>
          <w:i/>
          <w:iCs/>
        </w:rPr>
        <w:t>ESP_LOGE (chyba)</w:t>
      </w:r>
      <w:r>
        <w:rPr>
          <w:i/>
          <w:iCs/>
        </w:rPr>
        <w:t xml:space="preserve"> </w:t>
      </w:r>
      <w:r>
        <w:t>[</w:t>
      </w:r>
      <w:r w:rsidR="00254441">
        <w:t>53</w:t>
      </w:r>
      <w:r>
        <w:t>]...</w:t>
      </w:r>
      <w:r w:rsidR="003A6306">
        <w:t xml:space="preserve"> V Tab. 5 je zoznam </w:t>
      </w:r>
      <w:proofErr w:type="spellStart"/>
      <w:r w:rsidR="003A6306">
        <w:t>taskov</w:t>
      </w:r>
      <w:proofErr w:type="spellEnd"/>
      <w:r w:rsidR="003A6306">
        <w:t xml:space="preserve"> vykonávajúcich HTTPS </w:t>
      </w:r>
      <w:proofErr w:type="spellStart"/>
      <w:r w:rsidR="003A6306">
        <w:t>request</w:t>
      </w:r>
      <w:proofErr w:type="spellEnd"/>
      <w:r w:rsidR="003A6306">
        <w:t xml:space="preserve"> na </w:t>
      </w:r>
      <w:proofErr w:type="spellStart"/>
      <w:r w:rsidR="003A6306">
        <w:t>webserver</w:t>
      </w:r>
      <w:proofErr w:type="spellEnd"/>
      <w:r w:rsidR="003A6306">
        <w:t xml:space="preserve"> s popisom funkcie, ktorú vykonávajú.</w:t>
      </w:r>
    </w:p>
    <w:p w14:paraId="18180104" w14:textId="0870AACA" w:rsidR="004D313F" w:rsidRDefault="004D313F" w:rsidP="004D313F">
      <w:pPr>
        <w:pStyle w:val="Popis"/>
        <w:keepNext/>
      </w:pPr>
      <w:bookmarkStart w:id="65" w:name="_Toc69661059"/>
      <w:r>
        <w:t xml:space="preserve">Tab. </w:t>
      </w:r>
      <w:r w:rsidR="002C72D2">
        <w:fldChar w:fldCharType="begin"/>
      </w:r>
      <w:r w:rsidR="002C72D2">
        <w:instrText xml:space="preserve"> SEQ Tab. \* ARABIC </w:instrText>
      </w:r>
      <w:r w:rsidR="002C72D2">
        <w:fldChar w:fldCharType="separate"/>
      </w:r>
      <w:r w:rsidR="00911A2F">
        <w:rPr>
          <w:noProof/>
        </w:rPr>
        <w:t>5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5C69DD">
        <w:rPr>
          <w:noProof/>
        </w:rPr>
        <w:t xml:space="preserve">Tasky senzorového </w:t>
      </w:r>
      <w:r>
        <w:rPr>
          <w:noProof/>
        </w:rPr>
        <w:t>uzla</w:t>
      </w:r>
      <w:r w:rsidRPr="005C69DD">
        <w:rPr>
          <w:noProof/>
        </w:rPr>
        <w:t xml:space="preserve"> pre odosielanie a načítanie dát z webového rozhrania</w:t>
      </w:r>
      <w:bookmarkEnd w:id="65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696"/>
        <w:gridCol w:w="7081"/>
      </w:tblGrid>
      <w:tr w:rsidR="004D313F" w14:paraId="499DD08D" w14:textId="77777777" w:rsidTr="00B978AF">
        <w:tc>
          <w:tcPr>
            <w:tcW w:w="1696" w:type="dxa"/>
          </w:tcPr>
          <w:p w14:paraId="6BEBACD9" w14:textId="77777777" w:rsidR="004D313F" w:rsidRPr="002953DE" w:rsidRDefault="004D313F" w:rsidP="00B978AF">
            <w:pPr>
              <w:jc w:val="center"/>
              <w:rPr>
                <w:b/>
                <w:bCs/>
              </w:rPr>
            </w:pPr>
            <w:r w:rsidRPr="002953DE">
              <w:rPr>
                <w:b/>
                <w:bCs/>
              </w:rPr>
              <w:t xml:space="preserve">Názov </w:t>
            </w:r>
            <w:proofErr w:type="spellStart"/>
            <w:r w:rsidRPr="002953DE">
              <w:rPr>
                <w:b/>
                <w:bCs/>
              </w:rPr>
              <w:t>tasku</w:t>
            </w:r>
            <w:proofErr w:type="spellEnd"/>
          </w:p>
        </w:tc>
        <w:tc>
          <w:tcPr>
            <w:tcW w:w="7081" w:type="dxa"/>
          </w:tcPr>
          <w:p w14:paraId="4B52FC17" w14:textId="77777777" w:rsidR="004D313F" w:rsidRPr="002953DE" w:rsidRDefault="004D313F" w:rsidP="00B978AF">
            <w:pPr>
              <w:jc w:val="center"/>
              <w:rPr>
                <w:b/>
                <w:bCs/>
              </w:rPr>
            </w:pPr>
            <w:r w:rsidRPr="002953DE">
              <w:rPr>
                <w:b/>
                <w:bCs/>
              </w:rPr>
              <w:t>Funkcia</w:t>
            </w:r>
          </w:p>
        </w:tc>
      </w:tr>
      <w:tr w:rsidR="004D313F" w14:paraId="4FF78FE5" w14:textId="77777777" w:rsidTr="00B978AF">
        <w:tc>
          <w:tcPr>
            <w:tcW w:w="1696" w:type="dxa"/>
          </w:tcPr>
          <w:p w14:paraId="46569507" w14:textId="77777777" w:rsidR="004D313F" w:rsidRDefault="004D313F" w:rsidP="00B978AF">
            <w:pPr>
              <w:jc w:val="center"/>
            </w:pPr>
            <w:proofErr w:type="spellStart"/>
            <w:r w:rsidRPr="00E41DE1">
              <w:t>https_get_task</w:t>
            </w:r>
            <w:proofErr w:type="spellEnd"/>
          </w:p>
        </w:tc>
        <w:tc>
          <w:tcPr>
            <w:tcW w:w="7081" w:type="dxa"/>
          </w:tcPr>
          <w:p w14:paraId="02A0054A" w14:textId="77777777" w:rsidR="004D313F" w:rsidRDefault="004D313F" w:rsidP="00B978AF">
            <w:r w:rsidRPr="00E41DE1">
              <w:t xml:space="preserve">Vykonáva pravidelný HTTPS POST </w:t>
            </w:r>
            <w:proofErr w:type="spellStart"/>
            <w:r w:rsidRPr="00E41DE1">
              <w:t>request</w:t>
            </w:r>
            <w:proofErr w:type="spellEnd"/>
            <w:r w:rsidRPr="00E41DE1">
              <w:t xml:space="preserve"> s dátami obsiahnutými</w:t>
            </w:r>
            <w:r>
              <w:t xml:space="preserve"> v tele správy</w:t>
            </w:r>
            <w:r w:rsidRPr="00E41DE1">
              <w:t>.</w:t>
            </w:r>
            <w:r>
              <w:t xml:space="preserve"> Pri spustení </w:t>
            </w:r>
            <w:proofErr w:type="spellStart"/>
            <w:r>
              <w:t>tasku</w:t>
            </w:r>
            <w:proofErr w:type="spellEnd"/>
            <w:r>
              <w:t xml:space="preserve"> sa vyskladá </w:t>
            </w:r>
            <w:proofErr w:type="spellStart"/>
            <w:r>
              <w:t>request</w:t>
            </w:r>
            <w:proofErr w:type="spellEnd"/>
            <w:r>
              <w:t xml:space="preserve"> z nameraných údajov, ktoré sú obsiahnuté v globálnych premenných</w:t>
            </w:r>
            <w:r w:rsidRPr="00E41DE1">
              <w:t>.</w:t>
            </w:r>
            <w:r>
              <w:t xml:space="preserve"> Spustením .</w:t>
            </w:r>
            <w:proofErr w:type="spellStart"/>
            <w:r>
              <w:t>php</w:t>
            </w:r>
            <w:proofErr w:type="spellEnd"/>
            <w:r>
              <w:t xml:space="preserve"> </w:t>
            </w:r>
            <w:proofErr w:type="spellStart"/>
            <w:r>
              <w:t>scriptu</w:t>
            </w:r>
            <w:proofErr w:type="spellEnd"/>
            <w:r>
              <w:t xml:space="preserve"> sa vykoná aj logika termostatu.</w:t>
            </w:r>
            <w:r w:rsidRPr="00E41DE1">
              <w:t xml:space="preserve"> </w:t>
            </w:r>
            <w:proofErr w:type="spellStart"/>
            <w:r w:rsidRPr="00E41DE1">
              <w:t>Request</w:t>
            </w:r>
            <w:proofErr w:type="spellEnd"/>
            <w:r w:rsidRPr="00E41DE1">
              <w:t xml:space="preserve"> </w:t>
            </w:r>
            <w:r>
              <w:t xml:space="preserve">sa opakuje </w:t>
            </w:r>
            <w:r w:rsidRPr="00E41DE1">
              <w:t>každých 15 sekúnd.</w:t>
            </w:r>
          </w:p>
        </w:tc>
      </w:tr>
      <w:tr w:rsidR="004D313F" w14:paraId="3F0DADAC" w14:textId="77777777" w:rsidTr="00B978AF">
        <w:tc>
          <w:tcPr>
            <w:tcW w:w="1696" w:type="dxa"/>
          </w:tcPr>
          <w:p w14:paraId="67581DE1" w14:textId="77777777" w:rsidR="004D313F" w:rsidRDefault="004D313F" w:rsidP="00B978AF">
            <w:pPr>
              <w:jc w:val="center"/>
            </w:pPr>
            <w:r w:rsidRPr="00E41DE1">
              <w:t>https_get_task</w:t>
            </w:r>
            <w:r>
              <w:t>2</w:t>
            </w:r>
          </w:p>
        </w:tc>
        <w:tc>
          <w:tcPr>
            <w:tcW w:w="7081" w:type="dxa"/>
          </w:tcPr>
          <w:p w14:paraId="3A7F41D7" w14:textId="77777777" w:rsidR="004D313F" w:rsidRDefault="004D313F" w:rsidP="00B978AF">
            <w:r w:rsidRPr="00E41DE1">
              <w:t xml:space="preserve">Vykonáva pravidelný HTTPS GET </w:t>
            </w:r>
            <w:proofErr w:type="spellStart"/>
            <w:r w:rsidRPr="00E41DE1">
              <w:t>request</w:t>
            </w:r>
            <w:proofErr w:type="spellEnd"/>
            <w:r>
              <w:t xml:space="preserve"> na textový súbor</w:t>
            </w:r>
            <w:r w:rsidRPr="00E41DE1">
              <w:t xml:space="preserve">, načítava stav ZAP / VYP pre výstup - relé, aplikuje na GPIO23 (D23). </w:t>
            </w:r>
            <w:proofErr w:type="spellStart"/>
            <w:r w:rsidRPr="00E41DE1">
              <w:t>Request</w:t>
            </w:r>
            <w:proofErr w:type="spellEnd"/>
            <w:r w:rsidRPr="00E41DE1">
              <w:t xml:space="preserve"> </w:t>
            </w:r>
            <w:r>
              <w:t xml:space="preserve">sa opakuje </w:t>
            </w:r>
            <w:r w:rsidRPr="00E41DE1">
              <w:t>každých 15 sekúnd.</w:t>
            </w:r>
          </w:p>
        </w:tc>
      </w:tr>
      <w:tr w:rsidR="004D313F" w14:paraId="138362E2" w14:textId="77777777" w:rsidTr="00B978AF">
        <w:tc>
          <w:tcPr>
            <w:tcW w:w="1696" w:type="dxa"/>
          </w:tcPr>
          <w:p w14:paraId="0ACC6DCA" w14:textId="77777777" w:rsidR="004D313F" w:rsidRDefault="004D313F" w:rsidP="00B978AF">
            <w:pPr>
              <w:jc w:val="center"/>
            </w:pPr>
            <w:r w:rsidRPr="00E41DE1">
              <w:t>https_get_task</w:t>
            </w:r>
            <w:r>
              <w:t>3</w:t>
            </w:r>
          </w:p>
        </w:tc>
        <w:tc>
          <w:tcPr>
            <w:tcW w:w="7081" w:type="dxa"/>
          </w:tcPr>
          <w:p w14:paraId="5F9C8ABD" w14:textId="77777777" w:rsidR="004D313F" w:rsidRDefault="004D313F" w:rsidP="00B978AF">
            <w:r w:rsidRPr="00E41DE1">
              <w:t xml:space="preserve">Vykonáva pravidelný HTTPS GET </w:t>
            </w:r>
            <w:proofErr w:type="spellStart"/>
            <w:r w:rsidRPr="00E41DE1">
              <w:t>request</w:t>
            </w:r>
            <w:proofErr w:type="spellEnd"/>
            <w:r>
              <w:t xml:space="preserve"> na textový súbor</w:t>
            </w:r>
            <w:r w:rsidRPr="00E41DE1">
              <w:t>, načíta stav</w:t>
            </w:r>
            <w:r>
              <w:t xml:space="preserve"> OK / RST. Ak načíta RST</w:t>
            </w:r>
            <w:r w:rsidRPr="00E41DE1">
              <w:t xml:space="preserve">, vykoná softvérový reštart ESP, predtým opätovným HTTP </w:t>
            </w:r>
            <w:proofErr w:type="spellStart"/>
            <w:r w:rsidRPr="00E41DE1">
              <w:t>requestom</w:t>
            </w:r>
            <w:proofErr w:type="spellEnd"/>
            <w:r w:rsidRPr="00E41DE1">
              <w:t xml:space="preserve"> potvrdí reštart</w:t>
            </w:r>
            <w:r>
              <w:t>, zmení obsah súboru na OK</w:t>
            </w:r>
            <w:r w:rsidRPr="00E41DE1">
              <w:t xml:space="preserve">. </w:t>
            </w:r>
            <w:proofErr w:type="spellStart"/>
            <w:r w:rsidRPr="00E41DE1">
              <w:t>Request</w:t>
            </w:r>
            <w:proofErr w:type="spellEnd"/>
            <w:r w:rsidRPr="00E41DE1">
              <w:t xml:space="preserve"> </w:t>
            </w:r>
            <w:r>
              <w:t xml:space="preserve">sa opakuje </w:t>
            </w:r>
            <w:r w:rsidRPr="00E41DE1">
              <w:t>každých 15 sekúnd.</w:t>
            </w:r>
          </w:p>
        </w:tc>
      </w:tr>
    </w:tbl>
    <w:p w14:paraId="327532FF" w14:textId="77777777" w:rsidR="004D313F" w:rsidRDefault="004D313F" w:rsidP="004D313F">
      <w:pPr>
        <w:jc w:val="both"/>
      </w:pPr>
    </w:p>
    <w:p w14:paraId="553231A2" w14:textId="661DD217" w:rsidR="004D313F" w:rsidRDefault="004D313F" w:rsidP="004D313F">
      <w:pPr>
        <w:jc w:val="both"/>
      </w:pPr>
      <w:r>
        <w:lastRenderedPageBreak/>
        <w:t>Súčasťou práce s </w:t>
      </w:r>
      <w:proofErr w:type="spellStart"/>
      <w:r>
        <w:t>taskom</w:t>
      </w:r>
      <w:proofErr w:type="spellEnd"/>
      <w:r>
        <w:t xml:space="preserve"> https_get_task2 bolo aj využitie digitálneho GPIO vývodu 23, ktorý je</w:t>
      </w:r>
      <w:r w:rsidR="005C6FBE">
        <w:t> </w:t>
      </w:r>
      <w:r>
        <w:t xml:space="preserve">využitý pre riadenie SSR relé. Inicializácia vývodu, nastavenie vývodu ako výstupu sa realizovala vo funkcii </w:t>
      </w:r>
      <w:proofErr w:type="spellStart"/>
      <w:r>
        <w:t>main</w:t>
      </w:r>
      <w:proofErr w:type="spellEnd"/>
      <w:r>
        <w:t xml:space="preserve"> ešte pred spustením jednotlivých </w:t>
      </w:r>
      <w:proofErr w:type="spellStart"/>
      <w:r>
        <w:t>taskov</w:t>
      </w:r>
      <w:proofErr w:type="spellEnd"/>
      <w:r>
        <w:t xml:space="preserve">. </w:t>
      </w:r>
      <w:proofErr w:type="spellStart"/>
      <w:r>
        <w:t>Tasky</w:t>
      </w:r>
      <w:proofErr w:type="spellEnd"/>
      <w:r>
        <w:t xml:space="preserve"> </w:t>
      </w:r>
      <w:proofErr w:type="spellStart"/>
      <w:r>
        <w:t>https_get_task</w:t>
      </w:r>
      <w:proofErr w:type="spellEnd"/>
      <w:r>
        <w:t xml:space="preserve"> až https_get_task3 implementovali funkcionalitu, ktorá existovala už z bakalárskej práce v prostredí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. </w:t>
      </w:r>
    </w:p>
    <w:p w14:paraId="0529C563" w14:textId="17D4B1AE" w:rsidR="00353A77" w:rsidRDefault="004D313F" w:rsidP="004D313F">
      <w:pPr>
        <w:jc w:val="both"/>
      </w:pPr>
      <w:r>
        <w:t xml:space="preserve">Programová implementácia pre meteorologický senzor Bosch BME280 využíva </w:t>
      </w:r>
      <w:proofErr w:type="spellStart"/>
      <w:r>
        <w:t>Driver</w:t>
      </w:r>
      <w:proofErr w:type="spellEnd"/>
      <w:r>
        <w:t xml:space="preserve"> od Bosch </w:t>
      </w:r>
      <w:proofErr w:type="spellStart"/>
      <w:r>
        <w:t>Sensortec</w:t>
      </w:r>
      <w:proofErr w:type="spellEnd"/>
      <w:r>
        <w:t xml:space="preserve"> je navrhnutá pre jazyk C. Niekoľkými úpravami v spolupráci vedúcim práce sa nám podarilo implementovať pôvodnú programovú implementáciu v jazyku C do </w:t>
      </w:r>
      <w:proofErr w:type="spellStart"/>
      <w:r>
        <w:t>frameworku</w:t>
      </w:r>
      <w:proofErr w:type="spellEnd"/>
      <w:r>
        <w:t xml:space="preserve"> ESP-IDF</w:t>
      </w:r>
      <w:r w:rsidR="00B72012">
        <w:t xml:space="preserve"> pre možnosť inicializácie senzora Bosch BME280 v dvoch prevádzkových režimoch.</w:t>
      </w:r>
    </w:p>
    <w:p w14:paraId="7E01B990" w14:textId="1A0DF268" w:rsidR="004D313F" w:rsidRDefault="004D313F" w:rsidP="004D313F">
      <w:pPr>
        <w:jc w:val="both"/>
      </w:pPr>
      <w:r>
        <w:t xml:space="preserve">Pre každý z režimov som vytvoril samostatný </w:t>
      </w:r>
      <w:proofErr w:type="spellStart"/>
      <w:r>
        <w:t>task</w:t>
      </w:r>
      <w:proofErr w:type="spellEnd"/>
      <w:r>
        <w:t>, ktorý vykonáva inicializáciu a komunikáciu so</w:t>
      </w:r>
      <w:r w:rsidR="00E02FA0">
        <w:t> </w:t>
      </w:r>
      <w:r>
        <w:t>senzorom v konkrétnom režime.</w:t>
      </w:r>
      <w:r w:rsidR="00026CA7">
        <w:t xml:space="preserve"> </w:t>
      </w:r>
      <w:r>
        <w:t>Aby bol iba jeden z </w:t>
      </w:r>
      <w:proofErr w:type="spellStart"/>
      <w:r>
        <w:t>taskov</w:t>
      </w:r>
      <w:proofErr w:type="spellEnd"/>
      <w:r>
        <w:t xml:space="preserve"> podmienene zapnutý, vytvoril som v konfiguračnom súbore </w:t>
      </w:r>
      <w:r w:rsidR="00B72012">
        <w:t>„</w:t>
      </w:r>
      <w:proofErr w:type="spellStart"/>
      <w:r w:rsidRPr="003B547F">
        <w:t>Kconfig.projbuild</w:t>
      </w:r>
      <w:proofErr w:type="spellEnd"/>
      <w:r w:rsidR="00B72012">
        <w:t>“</w:t>
      </w:r>
      <w:r>
        <w:t xml:space="preserve"> [</w:t>
      </w:r>
      <w:r w:rsidR="00254441">
        <w:t>54</w:t>
      </w:r>
      <w:r>
        <w:t xml:space="preserve">], ktorý je dostupný v priečinku projektu samostatné druhé menu (prvé menu je existujúca konfigurácia </w:t>
      </w:r>
      <w:proofErr w:type="spellStart"/>
      <w:r>
        <w:t>Native</w:t>
      </w:r>
      <w:proofErr w:type="spellEnd"/>
      <w:r>
        <w:t xml:space="preserve"> OTA projektu). Menu je rozvetvené na</w:t>
      </w:r>
      <w:r w:rsidR="00E02FA0">
        <w:t> </w:t>
      </w:r>
      <w:r>
        <w:t xml:space="preserve">dve </w:t>
      </w:r>
      <w:proofErr w:type="spellStart"/>
      <w:r>
        <w:t>podmenu</w:t>
      </w:r>
      <w:proofErr w:type="spellEnd"/>
      <w:r>
        <w:t xml:space="preserve"> </w:t>
      </w:r>
      <w:r w:rsidR="00B376A7">
        <w:t>- „</w:t>
      </w:r>
      <w:r>
        <w:t xml:space="preserve">I2C </w:t>
      </w:r>
      <w:proofErr w:type="spellStart"/>
      <w:r>
        <w:t>Master</w:t>
      </w:r>
      <w:proofErr w:type="spellEnd"/>
      <w:r w:rsidR="00B376A7">
        <w:t>“</w:t>
      </w:r>
      <w:r>
        <w:t xml:space="preserve"> a </w:t>
      </w:r>
      <w:r w:rsidR="00B376A7">
        <w:t>„</w:t>
      </w:r>
      <w:r>
        <w:t xml:space="preserve">BME280 </w:t>
      </w:r>
      <w:proofErr w:type="spellStart"/>
      <w:r>
        <w:t>Sensor</w:t>
      </w:r>
      <w:proofErr w:type="spellEnd"/>
      <w:r w:rsidR="00B376A7">
        <w:t>“</w:t>
      </w:r>
      <w:r>
        <w:t xml:space="preserve">. </w:t>
      </w:r>
      <w:r w:rsidR="00B376A7">
        <w:t xml:space="preserve">Prvá </w:t>
      </w:r>
      <w:proofErr w:type="spellStart"/>
      <w:r w:rsidR="00B376A7">
        <w:t>podmenu</w:t>
      </w:r>
      <w:proofErr w:type="spellEnd"/>
      <w:r w:rsidR="00B376A7">
        <w:t xml:space="preserve"> „</w:t>
      </w:r>
      <w:r>
        <w:t xml:space="preserve">I2C </w:t>
      </w:r>
      <w:proofErr w:type="spellStart"/>
      <w:r>
        <w:t>Master</w:t>
      </w:r>
      <w:proofErr w:type="spellEnd"/>
      <w:r w:rsidR="00B376A7">
        <w:t>“</w:t>
      </w:r>
      <w:r>
        <w:t xml:space="preserve"> ponúka zvolenie hodinového signálu v Hz a čísla GPIO pre SCL a SDA signál, ktoré sú štandardne nastavené na hardvérové I2C vývody. </w:t>
      </w:r>
    </w:p>
    <w:p w14:paraId="2338B80F" w14:textId="606C69AF" w:rsidR="004D313F" w:rsidRDefault="004D313F" w:rsidP="004D313F">
      <w:pPr>
        <w:jc w:val="both"/>
      </w:pPr>
      <w:r>
        <w:t xml:space="preserve">Druhé menu – </w:t>
      </w:r>
      <w:r w:rsidR="00B376A7">
        <w:t>„</w:t>
      </w:r>
      <w:r>
        <w:t xml:space="preserve">BME280 </w:t>
      </w:r>
      <w:proofErr w:type="spellStart"/>
      <w:r>
        <w:t>Sensor</w:t>
      </w:r>
      <w:proofErr w:type="spellEnd"/>
      <w:r w:rsidR="00B376A7">
        <w:t>“</w:t>
      </w:r>
      <w:r>
        <w:t xml:space="preserve"> umožňuje výber komunikačnej I2C adresy senzora Bosch BME280 (Obr. </w:t>
      </w:r>
      <w:r w:rsidR="00E16187">
        <w:t>30</w:t>
      </w:r>
      <w:r>
        <w:t xml:space="preserve"> opisuje hlavné </w:t>
      </w:r>
      <w:proofErr w:type="spellStart"/>
      <w:r>
        <w:t>podmenu</w:t>
      </w:r>
      <w:proofErr w:type="spellEnd"/>
      <w:r>
        <w:t xml:space="preserve"> a jednotlivé vetvenia menu pre </w:t>
      </w:r>
      <w:r w:rsidR="00B376A7">
        <w:t>„</w:t>
      </w:r>
      <w:r>
        <w:t xml:space="preserve">I2C </w:t>
      </w:r>
      <w:proofErr w:type="spellStart"/>
      <w:r>
        <w:t>Master</w:t>
      </w:r>
      <w:proofErr w:type="spellEnd"/>
      <w:r w:rsidR="00B376A7">
        <w:t>“</w:t>
      </w:r>
      <w:r>
        <w:t>,</w:t>
      </w:r>
      <w:r w:rsidR="00B376A7" w:rsidRPr="00B376A7">
        <w:t xml:space="preserve"> </w:t>
      </w:r>
      <w:r w:rsidR="00B376A7">
        <w:t>„</w:t>
      </w:r>
      <w:r>
        <w:t xml:space="preserve">BME280 </w:t>
      </w:r>
      <w:proofErr w:type="spellStart"/>
      <w:r>
        <w:t>Sensor</w:t>
      </w:r>
      <w:proofErr w:type="spellEnd"/>
      <w:r w:rsidR="00B376A7">
        <w:t>“</w:t>
      </w:r>
      <w:r>
        <w:t>). Na</w:t>
      </w:r>
      <w:r w:rsidR="00E02FA0">
        <w:t> </w:t>
      </w:r>
      <w:r>
        <w:t xml:space="preserve">základe logickej úrovne vývodu SD0 je jeho komunikačná adresa na I2C zbernici 0x76 (PULLDOWN), alebo 0X77 (PULLUP), obe adresy sú v hexadecimálnom tvare.  </w:t>
      </w:r>
    </w:p>
    <w:p w14:paraId="51F9E84C" w14:textId="77777777" w:rsidR="004D313F" w:rsidRDefault="004D313F" w:rsidP="004D31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051B52" wp14:editId="26F60CEE">
            <wp:extent cx="5579745" cy="3755390"/>
            <wp:effectExtent l="0" t="0" r="1905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8512" w14:textId="7AA496B6" w:rsidR="004D313F" w:rsidRDefault="004D313F" w:rsidP="004D313F">
      <w:pPr>
        <w:pStyle w:val="Popis"/>
      </w:pPr>
      <w:bookmarkStart w:id="66" w:name="_Toc69661049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30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283D7D">
        <w:rPr>
          <w:noProof/>
        </w:rPr>
        <w:t>Vlastné konfiguračné menu pre voľbu I2C parametrov a adresy, režimu BME280</w:t>
      </w:r>
      <w:bookmarkEnd w:id="66"/>
    </w:p>
    <w:p w14:paraId="2CF377AF" w14:textId="7A2EB82F" w:rsidR="00B978AF" w:rsidRDefault="004D313F" w:rsidP="004D313F">
      <w:pPr>
        <w:jc w:val="both"/>
      </w:pPr>
      <w:r>
        <w:t xml:space="preserve">Logická úroveň vývodu </w:t>
      </w:r>
      <w:r w:rsidR="00B376A7">
        <w:t xml:space="preserve">SD0 </w:t>
      </w:r>
      <w:r>
        <w:t xml:space="preserve">mení LSB (Najmenej významný bit) </w:t>
      </w:r>
      <w:r w:rsidR="00B376A7">
        <w:t xml:space="preserve">komunikačnej I2C </w:t>
      </w:r>
      <w:r>
        <w:t>adresy. Taktiež je možné vybrať operačný mód senzora Bosch BME280 NORMAL / FORCED</w:t>
      </w:r>
      <w:r w:rsidR="00B376A7">
        <w:t xml:space="preserve"> v ktorom bude pracovať</w:t>
      </w:r>
      <w:r>
        <w:t>. Premenné obsiahnuté v menu sú</w:t>
      </w:r>
      <w:r w:rsidR="005C6FBE">
        <w:t> </w:t>
      </w:r>
      <w:r>
        <w:t>uložené do makier, ktoré môžu nadobúdať príznak y (</w:t>
      </w:r>
      <w:proofErr w:type="spellStart"/>
      <w:r>
        <w:t>yes</w:t>
      </w:r>
      <w:proofErr w:type="spellEnd"/>
      <w:r>
        <w:t>), n (no), označujú, či je makro definované, prípadne nadobúdajú číselnú, textovú hodnotu. Všetky konfiguračné makrá</w:t>
      </w:r>
      <w:r w:rsidR="00B376A7">
        <w:t xml:space="preserve"> obsahujú </w:t>
      </w:r>
      <w:r>
        <w:t xml:space="preserve">predponu </w:t>
      </w:r>
      <w:r w:rsidR="00B376A7">
        <w:t>„</w:t>
      </w:r>
      <w:r w:rsidRPr="0053322D">
        <w:t>CONFIG</w:t>
      </w:r>
      <w:r w:rsidR="00B376A7">
        <w:t>_“</w:t>
      </w:r>
      <w:r>
        <w:t xml:space="preserve"> </w:t>
      </w:r>
      <w:r w:rsidR="00B376A7">
        <w:t xml:space="preserve">a </w:t>
      </w:r>
      <w:r>
        <w:t xml:space="preserve">sú uložené do súboru </w:t>
      </w:r>
      <w:r w:rsidR="00B376A7">
        <w:t>„</w:t>
      </w:r>
      <w:proofErr w:type="spellStart"/>
      <w:r>
        <w:t>sdkconfig</w:t>
      </w:r>
      <w:proofErr w:type="spellEnd"/>
      <w:r w:rsidR="00B376A7">
        <w:t>“</w:t>
      </w:r>
      <w:r>
        <w:t xml:space="preserve"> po úpravách v </w:t>
      </w:r>
      <w:proofErr w:type="spellStart"/>
      <w:r>
        <w:t>Menuconfigu</w:t>
      </w:r>
      <w:proofErr w:type="spellEnd"/>
      <w:r>
        <w:t>, kde sú jednotlivé menu vyobrazené.</w:t>
      </w:r>
    </w:p>
    <w:p w14:paraId="00C929CB" w14:textId="45EAAA58" w:rsidR="004D313F" w:rsidRDefault="004D313F" w:rsidP="004D313F">
      <w:pPr>
        <w:jc w:val="both"/>
      </w:pPr>
      <w:r>
        <w:t>Pre prístup aplikácie napísanej v jazyku C k</w:t>
      </w:r>
      <w:r w:rsidR="00B376A7">
        <w:t> súboru „</w:t>
      </w:r>
      <w:proofErr w:type="spellStart"/>
      <w:r>
        <w:t>sdkconfig</w:t>
      </w:r>
      <w:proofErr w:type="spellEnd"/>
      <w:r w:rsidR="00B376A7">
        <w:t>“ v projekte</w:t>
      </w:r>
      <w:r>
        <w:t xml:space="preserve"> je nutné v programe definovať makro </w:t>
      </w:r>
      <w:r w:rsidR="00B376A7">
        <w:t>„</w:t>
      </w:r>
      <w:r w:rsidRPr="0053322D">
        <w:t>COMBINED_INIT_CODE</w:t>
      </w:r>
      <w:r w:rsidR="00B376A7">
        <w:t>“</w:t>
      </w:r>
      <w:r>
        <w:t>. Následne už môže aplikácia používať jednotlivé makrá z</w:t>
      </w:r>
      <w:r w:rsidR="00B376A7">
        <w:t>o súboru</w:t>
      </w:r>
      <w:r>
        <w:t> </w:t>
      </w:r>
      <w:r w:rsidR="00B72012">
        <w:t>„</w:t>
      </w:r>
      <w:proofErr w:type="spellStart"/>
      <w:r>
        <w:t>sdkconfig</w:t>
      </w:r>
      <w:proofErr w:type="spellEnd"/>
      <w:r w:rsidR="00B72012">
        <w:t>“</w:t>
      </w:r>
      <w:r>
        <w:t xml:space="preserve">. Makro podporované v </w:t>
      </w:r>
      <w:r w:rsidR="00B72012">
        <w:t>„</w:t>
      </w:r>
      <w:proofErr w:type="spellStart"/>
      <w:r>
        <w:t>sdkconfig</w:t>
      </w:r>
      <w:proofErr w:type="spellEnd"/>
      <w:r w:rsidR="00B72012">
        <w:t>“</w:t>
      </w:r>
      <w:r>
        <w:t xml:space="preserve"> môže mať dátový typ boolean (binárny </w:t>
      </w:r>
      <w:proofErr w:type="spellStart"/>
      <w:r>
        <w:t>yes</w:t>
      </w:r>
      <w:proofErr w:type="spellEnd"/>
      <w:r>
        <w:t xml:space="preserve">/no), </w:t>
      </w:r>
      <w:proofErr w:type="spellStart"/>
      <w:r>
        <w:t>integer</w:t>
      </w:r>
      <w:proofErr w:type="spellEnd"/>
      <w:r>
        <w:t xml:space="preserve"> (celé číslo), </w:t>
      </w:r>
      <w:proofErr w:type="spellStart"/>
      <w:r>
        <w:t>string</w:t>
      </w:r>
      <w:proofErr w:type="spellEnd"/>
      <w:r>
        <w:t xml:space="preserve"> (otvorený text). Na základe dátového typu, hodnoty je možné v programe vykonávať prostredníctvom direktív podmienenú kompiláciu. V mojom prípade som overoval, či je definované makro </w:t>
      </w:r>
      <w:r w:rsidR="00651712">
        <w:t>„</w:t>
      </w:r>
      <w:r w:rsidRPr="00651712">
        <w:t>CONFIG_BME280_OPMODE</w:t>
      </w:r>
      <w:r w:rsidR="00651712">
        <w:t>“</w:t>
      </w:r>
      <w:r>
        <w:t xml:space="preserve"> a akú hodnotu nadobúda. Hodnota 0x01</w:t>
      </w:r>
      <w:r w:rsidR="00651712">
        <w:t xml:space="preserve"> (hexadecimálna)</w:t>
      </w:r>
      <w:r>
        <w:t xml:space="preserve"> je pre FORCED operačný režim, alebo 0x03 pre NORMAL operačný režim.</w:t>
      </w:r>
    </w:p>
    <w:p w14:paraId="4054FDB4" w14:textId="58292C00" w:rsidR="004D313F" w:rsidRDefault="004D313F" w:rsidP="004D313F">
      <w:pPr>
        <w:jc w:val="both"/>
      </w:pPr>
      <w:r>
        <w:t>Daná hodnota je hodnotou registra, ktorým sa daný operačný režim senzora Bosch BME280 definuje</w:t>
      </w:r>
      <w:r w:rsidR="00651712">
        <w:t xml:space="preserve"> pri inicializácii komunikácie </w:t>
      </w:r>
      <w:proofErr w:type="spellStart"/>
      <w:r w:rsidR="00651712">
        <w:t>mikrokontroléru</w:t>
      </w:r>
      <w:proofErr w:type="spellEnd"/>
      <w:r w:rsidR="00651712">
        <w:t xml:space="preserve"> ESP32 so senzorom</w:t>
      </w:r>
      <w:r>
        <w:t>.</w:t>
      </w:r>
      <w:r w:rsidR="00651712">
        <w:t xml:space="preserve"> K</w:t>
      </w:r>
      <w:r>
        <w:t xml:space="preserve">onfiguračné menu vždy zadefinuje iba jeden režim, </w:t>
      </w:r>
      <w:r w:rsidR="00651712">
        <w:t xml:space="preserve">čím zabraňuje voľbe zvoliť oba režimy súčasne. Zaručuje tak aj štart iba jedného </w:t>
      </w:r>
      <w:proofErr w:type="spellStart"/>
      <w:r w:rsidR="00651712">
        <w:t>tasku</w:t>
      </w:r>
      <w:proofErr w:type="spellEnd"/>
      <w:r w:rsidR="00651712">
        <w:t xml:space="preserve"> pre komunikáciu so senzorom Bosch BME280 na základe zvoleného režimu.</w:t>
      </w:r>
    </w:p>
    <w:p w14:paraId="1795C722" w14:textId="002590B6" w:rsidR="004D313F" w:rsidRDefault="004D313F" w:rsidP="004D313F">
      <w:pPr>
        <w:jc w:val="both"/>
      </w:pPr>
      <w:r>
        <w:lastRenderedPageBreak/>
        <w:t>Každý z BME </w:t>
      </w:r>
      <w:proofErr w:type="spellStart"/>
      <w:r>
        <w:t>taskov</w:t>
      </w:r>
      <w:proofErr w:type="spellEnd"/>
      <w:r>
        <w:t xml:space="preserve"> zapisuje namerané údaje do globálnych premenných, ktoré používa HTTPS </w:t>
      </w:r>
      <w:proofErr w:type="spellStart"/>
      <w:r>
        <w:t>task</w:t>
      </w:r>
      <w:proofErr w:type="spellEnd"/>
      <w:r>
        <w:t xml:space="preserve"> pre prenos údajov do webového rozhrania. HTTPS </w:t>
      </w:r>
      <w:proofErr w:type="spellStart"/>
      <w:r>
        <w:t>task</w:t>
      </w:r>
      <w:proofErr w:type="spellEnd"/>
      <w:r>
        <w:t xml:space="preserve"> je univerzálny a funguje nezávisle na</w:t>
      </w:r>
      <w:r w:rsidR="005C6FBE">
        <w:t> </w:t>
      </w:r>
      <w:r>
        <w:t>zvolenom režime senzora Bosch BME280. Celkovo tak v aktuálnej verzii aplikácie funguje v</w:t>
      </w:r>
      <w:r w:rsidR="005C6FBE">
        <w:t> </w:t>
      </w:r>
      <w:r>
        <w:t xml:space="preserve">reálnom čase nezávisle na sebe päť </w:t>
      </w:r>
      <w:proofErr w:type="spellStart"/>
      <w:r>
        <w:t>taskov</w:t>
      </w:r>
      <w:proofErr w:type="spellEnd"/>
      <w:r>
        <w:t xml:space="preserve"> (OTA </w:t>
      </w:r>
      <w:proofErr w:type="spellStart"/>
      <w:r>
        <w:t>task</w:t>
      </w:r>
      <w:proofErr w:type="spellEnd"/>
      <w:r>
        <w:t xml:space="preserve"> + 3x HTTPS </w:t>
      </w:r>
      <w:proofErr w:type="spellStart"/>
      <w:r>
        <w:t>task</w:t>
      </w:r>
      <w:proofErr w:type="spellEnd"/>
      <w:r>
        <w:t xml:space="preserve"> + BME280 </w:t>
      </w:r>
      <w:proofErr w:type="spellStart"/>
      <w:r>
        <w:t>task</w:t>
      </w:r>
      <w:proofErr w:type="spellEnd"/>
      <w:r>
        <w:t>).</w:t>
      </w:r>
      <w:r w:rsidR="00026CA7">
        <w:t xml:space="preserve"> Bloková schéma riešenia kompletného senzorového uzla komunikujúceho so serverom zabezpečeným prenosovým kanálom je na Obr. </w:t>
      </w:r>
      <w:r w:rsidR="00E16187">
        <w:t>31</w:t>
      </w:r>
      <w:r w:rsidR="00026CA7">
        <w:t xml:space="preserve">. </w:t>
      </w:r>
    </w:p>
    <w:p w14:paraId="723D543C" w14:textId="77777777" w:rsidR="00921779" w:rsidRDefault="00CF6BED" w:rsidP="00921779">
      <w:pPr>
        <w:keepNext/>
        <w:jc w:val="center"/>
      </w:pPr>
      <w:r>
        <w:rPr>
          <w:noProof/>
        </w:rPr>
        <w:drawing>
          <wp:inline distT="0" distB="0" distL="0" distR="0" wp14:anchorId="73B52F1C" wp14:editId="3F3A7D16">
            <wp:extent cx="5579745" cy="3041015"/>
            <wp:effectExtent l="0" t="0" r="1905" b="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44B9" w14:textId="4BB2B237" w:rsidR="00353A77" w:rsidRDefault="00921779" w:rsidP="00921779">
      <w:pPr>
        <w:pStyle w:val="Popis"/>
      </w:pPr>
      <w:bookmarkStart w:id="67" w:name="_Toc69661050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31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606EA5">
        <w:rPr>
          <w:noProof/>
        </w:rPr>
        <w:t>Bloková schéma riešenia senzorového uzla na báze ESP32</w:t>
      </w:r>
      <w:bookmarkEnd w:id="67"/>
    </w:p>
    <w:p w14:paraId="2CA5A181" w14:textId="77777777" w:rsidR="004D313F" w:rsidRDefault="004D313F" w:rsidP="008A0FDE">
      <w:pPr>
        <w:jc w:val="both"/>
      </w:pPr>
    </w:p>
    <w:p w14:paraId="055D571A" w14:textId="3CCAF917" w:rsidR="00FD69EA" w:rsidRPr="00634ED8" w:rsidRDefault="00FD69EA" w:rsidP="00FD69EA">
      <w:pPr>
        <w:pStyle w:val="2Nadpis"/>
        <w:rPr>
          <w:rFonts w:cstheme="majorHAnsi"/>
        </w:rPr>
      </w:pPr>
      <w:bookmarkStart w:id="68" w:name="_Toc69660982"/>
      <w:r w:rsidRPr="00634ED8">
        <w:rPr>
          <w:rFonts w:cstheme="majorHAnsi"/>
        </w:rPr>
        <w:t>Úpravy webového rozhrania</w:t>
      </w:r>
      <w:bookmarkEnd w:id="68"/>
    </w:p>
    <w:p w14:paraId="63B847EF" w14:textId="145A7788" w:rsidR="00915EF1" w:rsidRDefault="00D46E3D" w:rsidP="008A0FDE">
      <w:pPr>
        <w:jc w:val="both"/>
      </w:pPr>
      <w:r>
        <w:t xml:space="preserve">Realizácia diplomovej práce na strane </w:t>
      </w:r>
      <w:proofErr w:type="spellStart"/>
      <w:r>
        <w:t>webservera</w:t>
      </w:r>
      <w:proofErr w:type="spellEnd"/>
      <w:r>
        <w:t xml:space="preserve"> spočívala v úpravách existujúceho webového rozhrania po grafickej stránke, počtu a následnej vizualizácii zaznamenávaných údajov zo</w:t>
      </w:r>
      <w:r w:rsidR="005C6FBE">
        <w:t> </w:t>
      </w:r>
      <w:r>
        <w:t xml:space="preserve">senzorového uzla. </w:t>
      </w:r>
      <w:r w:rsidR="00840574">
        <w:t xml:space="preserve">Zaznamenané údaje vo webovom rozhraní sú vizualizované na hlavnej stránke – ukážka zaznamenaných dát na Obr. </w:t>
      </w:r>
      <w:r w:rsidR="00E16187">
        <w:t>32</w:t>
      </w:r>
      <w:r w:rsidR="00840574">
        <w:t>.</w:t>
      </w:r>
    </w:p>
    <w:p w14:paraId="092087E0" w14:textId="77777777" w:rsidR="00AC78E1" w:rsidRDefault="00AC78E1" w:rsidP="00AC78E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D9EAD2" wp14:editId="0358805B">
            <wp:extent cx="5579745" cy="3164840"/>
            <wp:effectExtent l="0" t="0" r="1905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160F" w14:textId="6A51F6BF" w:rsidR="00915EF1" w:rsidRDefault="00AC78E1" w:rsidP="00AC78E1">
      <w:pPr>
        <w:pStyle w:val="Popis"/>
      </w:pPr>
      <w:bookmarkStart w:id="69" w:name="_Toc69661051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32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ED3927">
        <w:rPr>
          <w:noProof/>
        </w:rPr>
        <w:t>Vizualizácia nameraných údajov vo webovom rozhraní</w:t>
      </w:r>
      <w:bookmarkEnd w:id="69"/>
    </w:p>
    <w:p w14:paraId="6F7D9974" w14:textId="21C1716F" w:rsidR="000F3816" w:rsidRDefault="00FD69EA" w:rsidP="008A0FDE">
      <w:pPr>
        <w:jc w:val="both"/>
      </w:pPr>
      <w:r>
        <w:t xml:space="preserve">Úpravy </w:t>
      </w:r>
      <w:proofErr w:type="spellStart"/>
      <w:r>
        <w:t>backendu</w:t>
      </w:r>
      <w:proofErr w:type="spellEnd"/>
      <w:r w:rsidR="005546FF">
        <w:t xml:space="preserve"> (funkčnosti na serverovej strane)</w:t>
      </w:r>
      <w:r>
        <w:t xml:space="preserve"> sa týkali PHP</w:t>
      </w:r>
      <w:r w:rsidR="007358AF">
        <w:t xml:space="preserve"> [</w:t>
      </w:r>
      <w:r w:rsidR="00254441">
        <w:t>55</w:t>
      </w:r>
      <w:r w:rsidR="007358AF">
        <w:t>]</w:t>
      </w:r>
      <w:r w:rsidR="005546FF">
        <w:t xml:space="preserve"> súboru </w:t>
      </w:r>
      <w:proofErr w:type="spellStart"/>
      <w:r w:rsidR="005546FF" w:rsidRPr="001A0F21">
        <w:t>zapisdata.php</w:t>
      </w:r>
      <w:proofErr w:type="spellEnd"/>
      <w:r w:rsidR="005546FF">
        <w:t xml:space="preserve">, ktorý dokáže prevziať dáta, ktoré odosiela </w:t>
      </w:r>
      <w:proofErr w:type="spellStart"/>
      <w:r w:rsidR="005546FF">
        <w:t>mikrokontróler</w:t>
      </w:r>
      <w:proofErr w:type="spellEnd"/>
      <w:r w:rsidR="005546FF">
        <w:t xml:space="preserve"> ESP32 a na základe ktorých vie vykonať logiku termostatu</w:t>
      </w:r>
      <w:r>
        <w:t xml:space="preserve">. </w:t>
      </w:r>
      <w:r w:rsidR="005546FF">
        <w:t>V predmetnom PHP súbore som zmenil</w:t>
      </w:r>
      <w:r>
        <w:t xml:space="preserve"> HTTP metód</w:t>
      </w:r>
      <w:r w:rsidR="005546FF">
        <w:t>u</w:t>
      </w:r>
      <w:r>
        <w:t xml:space="preserve"> pre príjem dát, pôvodná metóda HTTP GET </w:t>
      </w:r>
      <w:r w:rsidR="00D46E3D">
        <w:t xml:space="preserve">bola </w:t>
      </w:r>
      <w:r>
        <w:t>nahradená za</w:t>
      </w:r>
      <w:r w:rsidR="00D46E3D">
        <w:t xml:space="preserve"> HTTP POST</w:t>
      </w:r>
      <w:r>
        <w:t xml:space="preserve">, ktorá je pre prenos údajov zo senzorového uzla bezpečnejšia, nakoľko sú dáta obsiahnuté v </w:t>
      </w:r>
      <w:r w:rsidR="00D46E3D">
        <w:t>tele správy</w:t>
      </w:r>
      <w:r w:rsidR="00C71E46">
        <w:t xml:space="preserve"> a nie v URL adrese ako parametre kľúčov s</w:t>
      </w:r>
      <w:r w:rsidR="005C6FBE">
        <w:t> </w:t>
      </w:r>
      <w:r w:rsidR="00C71E46">
        <w:t>hodnotami</w:t>
      </w:r>
      <w:r w:rsidR="00D46E3D">
        <w:t xml:space="preserve">. </w:t>
      </w:r>
    </w:p>
    <w:p w14:paraId="241FD6AF" w14:textId="6BA8F2CF" w:rsidR="00C71E46" w:rsidRDefault="00D46E3D" w:rsidP="008A0FDE">
      <w:pPr>
        <w:jc w:val="both"/>
      </w:pPr>
      <w:r>
        <w:t>Do webového rozhrania bola implementovaná samostatná</w:t>
      </w:r>
      <w:r w:rsidR="00FD69EA">
        <w:t xml:space="preserve"> - nová</w:t>
      </w:r>
      <w:r>
        <w:t xml:space="preserve"> </w:t>
      </w:r>
      <w:r w:rsidR="00FD69EA">
        <w:t xml:space="preserve">PHP </w:t>
      </w:r>
      <w:r>
        <w:t xml:space="preserve">podstránka, ktorá umožňuje nahrať firmvér pre </w:t>
      </w:r>
      <w:proofErr w:type="spellStart"/>
      <w:r>
        <w:t>mikrokontróler</w:t>
      </w:r>
      <w:proofErr w:type="spellEnd"/>
      <w:r>
        <w:t xml:space="preserve"> ESP32 v binárnom formáte cez HTML formulár</w:t>
      </w:r>
      <w:r w:rsidR="005C3A56">
        <w:t xml:space="preserve">. </w:t>
      </w:r>
      <w:r w:rsidR="00CB0948">
        <w:t xml:space="preserve">Grafické rozhranie </w:t>
      </w:r>
      <w:proofErr w:type="spellStart"/>
      <w:r w:rsidR="005C3A56">
        <w:t>webaplikácie</w:t>
      </w:r>
      <w:proofErr w:type="spellEnd"/>
      <w:r w:rsidR="005C3A56">
        <w:t xml:space="preserve"> s možnosťou nahratia</w:t>
      </w:r>
      <w:r w:rsidR="00AC75DB">
        <w:t xml:space="preserve"> firmvéru </w:t>
      </w:r>
      <w:r w:rsidR="005C3A56">
        <w:t xml:space="preserve">do úložiska </w:t>
      </w:r>
      <w:proofErr w:type="spellStart"/>
      <w:r w:rsidR="005C3A56">
        <w:t>webservera</w:t>
      </w:r>
      <w:proofErr w:type="spellEnd"/>
      <w:r w:rsidR="005C3A56">
        <w:t xml:space="preserve"> je na </w:t>
      </w:r>
      <w:r w:rsidR="00CB0948">
        <w:t xml:space="preserve">Obr. </w:t>
      </w:r>
      <w:r w:rsidR="00206B60">
        <w:t>3</w:t>
      </w:r>
      <w:r w:rsidR="00E16187">
        <w:t>3</w:t>
      </w:r>
      <w:r w:rsidR="00CB0948">
        <w:t>)</w:t>
      </w:r>
      <w:r>
        <w:t>.</w:t>
      </w:r>
      <w:r w:rsidR="00FD69EA">
        <w:t xml:space="preserve"> </w:t>
      </w:r>
    </w:p>
    <w:p w14:paraId="5369712B" w14:textId="77777777" w:rsidR="00915EF1" w:rsidRDefault="00915EF1" w:rsidP="00915EF1">
      <w:pPr>
        <w:keepNext/>
        <w:jc w:val="center"/>
      </w:pPr>
      <w:r>
        <w:rPr>
          <w:noProof/>
        </w:rPr>
        <w:drawing>
          <wp:inline distT="0" distB="0" distL="0" distR="0" wp14:anchorId="000B9D35" wp14:editId="3B0A24CE">
            <wp:extent cx="5579745" cy="1666240"/>
            <wp:effectExtent l="0" t="0" r="190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621" w14:textId="7C09FFC9" w:rsidR="00CB0948" w:rsidRDefault="00915EF1" w:rsidP="00915EF1">
      <w:pPr>
        <w:pStyle w:val="Popis"/>
      </w:pPr>
      <w:bookmarkStart w:id="70" w:name="_Toc69661052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33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573BCA">
        <w:rPr>
          <w:noProof/>
        </w:rPr>
        <w:t>Grafické rozhranie webstránky pre nahratie OTA firmvéru cez HTML formulár</w:t>
      </w:r>
      <w:bookmarkEnd w:id="70"/>
    </w:p>
    <w:p w14:paraId="67A98863" w14:textId="4EABC588" w:rsidR="000D626F" w:rsidRDefault="00FD69EA" w:rsidP="008A0FDE">
      <w:pPr>
        <w:jc w:val="both"/>
      </w:pPr>
      <w:r>
        <w:t xml:space="preserve">Serverový jazyk </w:t>
      </w:r>
      <w:r w:rsidR="00C71E46">
        <w:t xml:space="preserve">PHP pri spracovaní </w:t>
      </w:r>
      <w:r w:rsidR="000D0852">
        <w:t>overí formát súboru (očakáva .bin), následne ho</w:t>
      </w:r>
      <w:r w:rsidR="00C71E46">
        <w:t xml:space="preserve"> premen</w:t>
      </w:r>
      <w:r w:rsidR="000D0852">
        <w:t>uje</w:t>
      </w:r>
      <w:r>
        <w:t xml:space="preserve"> na</w:t>
      </w:r>
      <w:r w:rsidR="00E02FA0">
        <w:t> </w:t>
      </w:r>
      <w:r w:rsidR="005C3A56">
        <w:t>„</w:t>
      </w:r>
      <w:proofErr w:type="spellStart"/>
      <w:r>
        <w:t>firmware.bin</w:t>
      </w:r>
      <w:proofErr w:type="spellEnd"/>
      <w:r w:rsidR="005C3A56">
        <w:t>“</w:t>
      </w:r>
      <w:r w:rsidR="00C71E46">
        <w:t xml:space="preserve"> (uložený firmvér </w:t>
      </w:r>
      <w:r w:rsidR="000D0852">
        <w:t xml:space="preserve">na disku počítača </w:t>
      </w:r>
      <w:r w:rsidR="00C71E46">
        <w:t xml:space="preserve">po kompilácii </w:t>
      </w:r>
      <w:r w:rsidR="0059255E">
        <w:t>projektu</w:t>
      </w:r>
      <w:r w:rsidR="00C71E46">
        <w:t xml:space="preserve"> </w:t>
      </w:r>
      <w:proofErr w:type="spellStart"/>
      <w:r w:rsidR="00C71E46">
        <w:t>Native</w:t>
      </w:r>
      <w:proofErr w:type="spellEnd"/>
      <w:r w:rsidR="00C71E46">
        <w:t xml:space="preserve"> OTA </w:t>
      </w:r>
      <w:r w:rsidR="00C71E46">
        <w:lastRenderedPageBreak/>
        <w:t>je</w:t>
      </w:r>
      <w:r w:rsidR="005C6FBE">
        <w:t> </w:t>
      </w:r>
      <w:r w:rsidR="005C3A56">
        <w:t>„</w:t>
      </w:r>
      <w:proofErr w:type="spellStart"/>
      <w:r w:rsidR="00C71E46">
        <w:t>native_ota.bin</w:t>
      </w:r>
      <w:proofErr w:type="spellEnd"/>
      <w:r w:rsidR="005C3A56">
        <w:t>“</w:t>
      </w:r>
      <w:r w:rsidR="00C71E46">
        <w:t>)</w:t>
      </w:r>
      <w:r>
        <w:t xml:space="preserve"> a uloží ho do preddefinovaného – koreňového umiestnenia </w:t>
      </w:r>
      <w:r w:rsidR="00C71E46">
        <w:t>priečinku</w:t>
      </w:r>
      <w:r>
        <w:t xml:space="preserve"> </w:t>
      </w:r>
      <w:proofErr w:type="spellStart"/>
      <w:r>
        <w:t>webaplikácie</w:t>
      </w:r>
      <w:proofErr w:type="spellEnd"/>
      <w:r w:rsidR="000D0852">
        <w:t xml:space="preserve">, kde ho očakáva </w:t>
      </w:r>
      <w:proofErr w:type="spellStart"/>
      <w:r w:rsidR="000D0852">
        <w:t>mikrokontróler</w:t>
      </w:r>
      <w:proofErr w:type="spellEnd"/>
      <w:r w:rsidR="000D626F">
        <w:t xml:space="preserve"> vykonávajúci</w:t>
      </w:r>
      <w:r w:rsidR="000D0852">
        <w:t xml:space="preserve"> GET požiadavku</w:t>
      </w:r>
      <w:r w:rsidR="00EE62FE">
        <w:t xml:space="preserve"> pre stiahnutie jeho obsahu</w:t>
      </w:r>
      <w:r w:rsidR="000D626F">
        <w:t xml:space="preserve"> a vykonanie aktualizácie firmvéru</w:t>
      </w:r>
      <w:r>
        <w:t xml:space="preserve">. </w:t>
      </w:r>
    </w:p>
    <w:p w14:paraId="22BC5E21" w14:textId="7824BCEE" w:rsidR="0026049B" w:rsidRPr="000D626F" w:rsidRDefault="00FD69EA" w:rsidP="008A0FDE">
      <w:pPr>
        <w:jc w:val="both"/>
      </w:pPr>
      <w:r>
        <w:t xml:space="preserve">Používateľ má možnosť po nahratí firmvéru vidieť jeho </w:t>
      </w:r>
      <w:r w:rsidR="000D626F">
        <w:t>kontrolný</w:t>
      </w:r>
      <w:r>
        <w:t xml:space="preserve"> súčet </w:t>
      </w:r>
      <w:r w:rsidR="005546FF">
        <w:t>–</w:t>
      </w:r>
      <w:r>
        <w:t xml:space="preserve"> </w:t>
      </w:r>
      <w:proofErr w:type="spellStart"/>
      <w:r>
        <w:t>checksum</w:t>
      </w:r>
      <w:proofErr w:type="spellEnd"/>
      <w:r w:rsidR="005546FF">
        <w:t xml:space="preserve"> (SHA-256)</w:t>
      </w:r>
      <w:r>
        <w:t xml:space="preserve"> a</w:t>
      </w:r>
      <w:r w:rsidR="005546FF">
        <w:t xml:space="preserve"> tiež </w:t>
      </w:r>
      <w:r>
        <w:t>dátum</w:t>
      </w:r>
      <w:r w:rsidR="005546FF">
        <w:t xml:space="preserve"> a </w:t>
      </w:r>
      <w:r>
        <w:t>čas jeho publikácie.</w:t>
      </w:r>
      <w:r w:rsidR="00D46E3D">
        <w:t xml:space="preserve"> </w:t>
      </w:r>
      <w:r>
        <w:t xml:space="preserve"> Obdobne je možné pre nahratie firmvéru do webového rozhrania použiť aj FTP klienta (napríklad </w:t>
      </w:r>
      <w:proofErr w:type="spellStart"/>
      <w:r>
        <w:t>WinSCP</w:t>
      </w:r>
      <w:proofErr w:type="spellEnd"/>
      <w:r>
        <w:t xml:space="preserve">,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Commander</w:t>
      </w:r>
      <w:proofErr w:type="spellEnd"/>
      <w:r>
        <w:t xml:space="preserve">, </w:t>
      </w:r>
      <w:proofErr w:type="spellStart"/>
      <w:r>
        <w:t>Filezilla</w:t>
      </w:r>
      <w:proofErr w:type="spellEnd"/>
      <w:r>
        <w:t>).</w:t>
      </w:r>
      <w:r w:rsidR="007358AF">
        <w:t xml:space="preserve"> Toto riešenie som využíval v čase, keď som ešte formulár pre nahratie firmvéru nemal vytvorený a implementovaný do</w:t>
      </w:r>
      <w:r w:rsidR="005C6FBE">
        <w:t> </w:t>
      </w:r>
      <w:r w:rsidR="007358AF">
        <w:t>webového rozhrania.</w:t>
      </w:r>
    </w:p>
    <w:p w14:paraId="4E98D316" w14:textId="4F3441B0" w:rsidR="00585618" w:rsidRDefault="00FD69EA" w:rsidP="004D313F">
      <w:pPr>
        <w:jc w:val="both"/>
      </w:pPr>
      <w:r>
        <w:t>Nakoľko jazyk PHP nemá implementáciu podpory pre kontrolu podpísaného firmvéru (resp. súboru), nepodarilo sa mi do serverovej časti doplniť kontrolu pre akceptáciu iba podpísaného firmvéru</w:t>
      </w:r>
      <w:r w:rsidR="00C71E46">
        <w:t>, prípadne ho overiť dodatočne po zápise do zložky</w:t>
      </w:r>
      <w:r>
        <w:t>.</w:t>
      </w:r>
      <w:r w:rsidR="00AD030B">
        <w:t xml:space="preserve"> Nakoľko som chcel autorizovať používateľský prístup pre nahratie firmvéru do úložiska </w:t>
      </w:r>
      <w:proofErr w:type="spellStart"/>
      <w:r w:rsidR="00AD030B">
        <w:t>webservera</w:t>
      </w:r>
      <w:proofErr w:type="spellEnd"/>
      <w:r w:rsidR="00AD030B">
        <w:t xml:space="preserve">, kde ho očakáva </w:t>
      </w:r>
      <w:proofErr w:type="spellStart"/>
      <w:r w:rsidR="00AD030B">
        <w:t>mikrokontróler</w:t>
      </w:r>
      <w:proofErr w:type="spellEnd"/>
      <w:r w:rsidR="00AD030B">
        <w:t xml:space="preserve">, implementoval som v PHP autorizáciu HTTP </w:t>
      </w:r>
      <w:proofErr w:type="spellStart"/>
      <w:r w:rsidR="00AD030B">
        <w:t>Basic</w:t>
      </w:r>
      <w:proofErr w:type="spellEnd"/>
      <w:r w:rsidR="00AD030B">
        <w:t xml:space="preserve"> </w:t>
      </w:r>
      <w:proofErr w:type="spellStart"/>
      <w:r w:rsidR="00AD030B">
        <w:t>Auth</w:t>
      </w:r>
      <w:proofErr w:type="spellEnd"/>
      <w:r w:rsidR="001A0F21">
        <w:t xml:space="preserve"> [</w:t>
      </w:r>
      <w:r w:rsidR="00254441">
        <w:t>56</w:t>
      </w:r>
      <w:r w:rsidR="001A0F21">
        <w:t>]</w:t>
      </w:r>
      <w:r w:rsidR="00E40FBA">
        <w:t>.</w:t>
      </w:r>
      <w:r w:rsidR="00CA442B">
        <w:t xml:space="preserve"> Prihlasovací formulár autorizácie HTTP </w:t>
      </w:r>
      <w:proofErr w:type="spellStart"/>
      <w:r w:rsidR="00CA442B">
        <w:t>Basic</w:t>
      </w:r>
      <w:proofErr w:type="spellEnd"/>
      <w:r w:rsidR="00CA442B">
        <w:t xml:space="preserve"> </w:t>
      </w:r>
      <w:proofErr w:type="spellStart"/>
      <w:r w:rsidR="00CA442B">
        <w:t>Auth</w:t>
      </w:r>
      <w:proofErr w:type="spellEnd"/>
      <w:r w:rsidR="00CA442B">
        <w:t xml:space="preserve"> je na Obr. </w:t>
      </w:r>
      <w:r w:rsidR="00206B60">
        <w:t>3</w:t>
      </w:r>
      <w:r w:rsidR="00E16187">
        <w:t>4</w:t>
      </w:r>
      <w:r w:rsidR="003A3C4F">
        <w:t>, slúži pre zadanie informácie pre používateľské meno a</w:t>
      </w:r>
      <w:r w:rsidR="00E02FA0">
        <w:t> </w:t>
      </w:r>
      <w:r w:rsidR="003A3C4F">
        <w:t>heslo</w:t>
      </w:r>
      <w:r w:rsidR="00CA442B">
        <w:t>.</w:t>
      </w:r>
      <w:r w:rsidR="00E40FBA">
        <w:t xml:space="preserve"> </w:t>
      </w:r>
    </w:p>
    <w:p w14:paraId="50F9B1C5" w14:textId="77777777" w:rsidR="00CA442B" w:rsidRDefault="00CA442B" w:rsidP="00CA442B">
      <w:pPr>
        <w:keepNext/>
        <w:jc w:val="center"/>
      </w:pPr>
      <w:r>
        <w:rPr>
          <w:noProof/>
        </w:rPr>
        <w:drawing>
          <wp:inline distT="0" distB="0" distL="0" distR="0" wp14:anchorId="373FCDF6" wp14:editId="25CD22B9">
            <wp:extent cx="4191000" cy="211455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6A58" w14:textId="505ED1F0" w:rsidR="00CA442B" w:rsidRDefault="00CA442B" w:rsidP="00CA442B">
      <w:pPr>
        <w:pStyle w:val="Popis"/>
      </w:pPr>
      <w:bookmarkStart w:id="71" w:name="_Toc69661053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34</w:t>
      </w:r>
      <w:r w:rsidR="002C72D2">
        <w:rPr>
          <w:noProof/>
        </w:rPr>
        <w:fldChar w:fldCharType="end"/>
      </w:r>
      <w:r>
        <w:rPr>
          <w:noProof/>
        </w:rPr>
        <w:t xml:space="preserve"> HTTP Basic Auth</w:t>
      </w:r>
      <w:bookmarkEnd w:id="71"/>
    </w:p>
    <w:p w14:paraId="1EE2E7BD" w14:textId="58CA8CC4" w:rsidR="00AC78E1" w:rsidRPr="00AC78E1" w:rsidRDefault="00436066" w:rsidP="004D313F">
      <w:pPr>
        <w:jc w:val="both"/>
        <w:rPr>
          <w:b/>
          <w:bCs/>
        </w:rPr>
      </w:pPr>
      <w:r>
        <w:rPr>
          <w:b/>
          <w:bCs/>
        </w:rPr>
        <w:t>Fragment kódu v jazyku PHP pre implementáciu</w:t>
      </w:r>
      <w:r w:rsidR="00AC78E1" w:rsidRPr="00AC78E1">
        <w:rPr>
          <w:b/>
          <w:bCs/>
        </w:rPr>
        <w:t xml:space="preserve"> HTTP </w:t>
      </w:r>
      <w:proofErr w:type="spellStart"/>
      <w:r w:rsidR="00AC78E1" w:rsidRPr="00AC78E1">
        <w:rPr>
          <w:b/>
          <w:bCs/>
        </w:rPr>
        <w:t>Basic</w:t>
      </w:r>
      <w:proofErr w:type="spellEnd"/>
      <w:r w:rsidR="00AC78E1" w:rsidRPr="00AC78E1">
        <w:rPr>
          <w:b/>
          <w:bCs/>
        </w:rPr>
        <w:t xml:space="preserve"> </w:t>
      </w:r>
      <w:proofErr w:type="spellStart"/>
      <w:r w:rsidR="00AC78E1" w:rsidRPr="00AC78E1">
        <w:rPr>
          <w:b/>
          <w:bCs/>
        </w:rPr>
        <w:t>Auth</w:t>
      </w:r>
      <w:proofErr w:type="spellEnd"/>
    </w:p>
    <w:p w14:paraId="6AD201A4" w14:textId="73F61FD7" w:rsidR="00AC78E1" w:rsidRPr="00436066" w:rsidRDefault="00AC78E1" w:rsidP="00436066">
      <w:pPr>
        <w:ind w:left="708"/>
        <w:rPr>
          <w:rFonts w:ascii="Times New Roman" w:hAnsi="Times New Roman" w:cs="Times New Roman"/>
          <w:sz w:val="18"/>
          <w:szCs w:val="18"/>
        </w:rPr>
      </w:pPr>
      <w:r w:rsidRPr="00436066">
        <w:rPr>
          <w:rFonts w:ascii="Times New Roman" w:hAnsi="Times New Roman" w:cs="Times New Roman"/>
          <w:sz w:val="18"/>
          <w:szCs w:val="18"/>
        </w:rPr>
        <w:t>&lt;?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php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br/>
        <w:t>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pouzivatelske_meno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Username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"; //Meno používateľa </w:t>
      </w:r>
      <w:r w:rsidRPr="00436066">
        <w:rPr>
          <w:rFonts w:ascii="Times New Roman" w:hAnsi="Times New Roman" w:cs="Times New Roman"/>
          <w:sz w:val="18"/>
          <w:szCs w:val="18"/>
        </w:rPr>
        <w:br/>
        <w:t>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pouzivatelske_heslo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Password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"; //Heslo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Pr="00436066">
        <w:rPr>
          <w:rFonts w:ascii="Times New Roman" w:hAnsi="Times New Roman" w:cs="Times New Roman"/>
          <w:sz w:val="18"/>
          <w:szCs w:val="18"/>
        </w:rPr>
        <w:br/>
        <w:t>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valid_passwords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array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($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pouzivatelske_meno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=&gt; 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pouzivatelske_heslo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); </w:t>
      </w:r>
      <w:r w:rsidRPr="00436066">
        <w:rPr>
          <w:rFonts w:ascii="Times New Roman" w:hAnsi="Times New Roman" w:cs="Times New Roman"/>
          <w:sz w:val="18"/>
          <w:szCs w:val="18"/>
        </w:rPr>
        <w:br/>
        <w:t>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valid_users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array_keys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valid_passwords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); </w:t>
      </w:r>
      <w:r w:rsidRPr="00436066">
        <w:rPr>
          <w:rFonts w:ascii="Times New Roman" w:hAnsi="Times New Roman" w:cs="Times New Roman"/>
          <w:sz w:val="18"/>
          <w:szCs w:val="18"/>
        </w:rPr>
        <w:br/>
        <w:t xml:space="preserve">$user = $_SERVER['PHP_AUTH_USER']; </w:t>
      </w:r>
      <w:r w:rsidRPr="00436066">
        <w:rPr>
          <w:rFonts w:ascii="Times New Roman" w:hAnsi="Times New Roman" w:cs="Times New Roman"/>
          <w:sz w:val="18"/>
          <w:szCs w:val="18"/>
        </w:rPr>
        <w:br/>
        <w:t>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pass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$_SERVER['PHP_AUTH_PW'];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r w:rsidR="00BA2D5D">
        <w:rPr>
          <w:rFonts w:ascii="Times New Roman" w:hAnsi="Times New Roman" w:cs="Times New Roman"/>
          <w:sz w:val="18"/>
          <w:szCs w:val="18"/>
        </w:rPr>
        <w:br/>
      </w:r>
      <w:r w:rsidR="00BA2D5D">
        <w:rPr>
          <w:rFonts w:ascii="Times New Roman" w:hAnsi="Times New Roman" w:cs="Times New Roman"/>
          <w:sz w:val="18"/>
          <w:szCs w:val="18"/>
        </w:rPr>
        <w:lastRenderedPageBreak/>
        <w:t>//Overenie, ci bol používateľ autorizovaný</w:t>
      </w:r>
      <w:r w:rsidRPr="00436066">
        <w:rPr>
          <w:rFonts w:ascii="Times New Roman" w:hAnsi="Times New Roman" w:cs="Times New Roman"/>
          <w:sz w:val="18"/>
          <w:szCs w:val="18"/>
        </w:rPr>
        <w:br/>
        <w:t>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validated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 (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in_array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($user, 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valid_users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)) &amp;&amp; ($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pass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== 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valid_passwords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[$user]);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(!$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validated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) {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header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('WWW-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Authenticate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: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Basic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realm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="My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Realm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"');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header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('HTTP/1.0 401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Unauthorized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'); </w:t>
      </w:r>
      <w:r w:rsidRPr="00436066">
        <w:rPr>
          <w:rFonts w:ascii="Times New Roman" w:hAnsi="Times New Roman" w:cs="Times New Roman"/>
          <w:sz w:val="18"/>
          <w:szCs w:val="18"/>
        </w:rPr>
        <w:br/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die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("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Not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36066">
        <w:rPr>
          <w:rFonts w:ascii="Times New Roman" w:hAnsi="Times New Roman" w:cs="Times New Roman"/>
          <w:sz w:val="18"/>
          <w:szCs w:val="18"/>
        </w:rPr>
        <w:t>authorized</w:t>
      </w:r>
      <w:proofErr w:type="spellEnd"/>
      <w:r w:rsidRPr="00436066">
        <w:rPr>
          <w:rFonts w:ascii="Times New Roman" w:hAnsi="Times New Roman" w:cs="Times New Roman"/>
          <w:sz w:val="18"/>
          <w:szCs w:val="18"/>
        </w:rPr>
        <w:t>");</w:t>
      </w:r>
      <w:r w:rsidR="00BA2D5D">
        <w:rPr>
          <w:rFonts w:ascii="Times New Roman" w:hAnsi="Times New Roman" w:cs="Times New Roman"/>
          <w:sz w:val="18"/>
          <w:szCs w:val="18"/>
        </w:rPr>
        <w:t xml:space="preserve"> //ukončenie PHP </w:t>
      </w:r>
      <w:proofErr w:type="spellStart"/>
      <w:r w:rsidR="00BA2D5D">
        <w:rPr>
          <w:rFonts w:ascii="Times New Roman" w:hAnsi="Times New Roman" w:cs="Times New Roman"/>
          <w:sz w:val="18"/>
          <w:szCs w:val="18"/>
        </w:rPr>
        <w:t>scriptu</w:t>
      </w:r>
      <w:proofErr w:type="spellEnd"/>
      <w:r w:rsidR="00BA2D5D">
        <w:rPr>
          <w:rFonts w:ascii="Times New Roman" w:hAnsi="Times New Roman" w:cs="Times New Roman"/>
          <w:sz w:val="18"/>
          <w:szCs w:val="18"/>
        </w:rPr>
        <w:t>, nenačíta sa stránka za autorizáciou</w:t>
      </w:r>
      <w:r w:rsidRPr="00436066">
        <w:rPr>
          <w:rFonts w:ascii="Times New Roman" w:hAnsi="Times New Roman" w:cs="Times New Roman"/>
          <w:sz w:val="18"/>
          <w:szCs w:val="18"/>
        </w:rPr>
        <w:br/>
        <w:t>}</w:t>
      </w:r>
      <w:r w:rsidRPr="00436066">
        <w:rPr>
          <w:rFonts w:ascii="Times New Roman" w:hAnsi="Times New Roman" w:cs="Times New Roman"/>
          <w:sz w:val="18"/>
          <w:szCs w:val="18"/>
        </w:rPr>
        <w:br/>
        <w:t>?&gt;</w:t>
      </w:r>
    </w:p>
    <w:p w14:paraId="7E4A38A4" w14:textId="35578D3C" w:rsidR="00CA442B" w:rsidRDefault="00E40FBA" w:rsidP="004D313F">
      <w:pPr>
        <w:jc w:val="both"/>
      </w:pPr>
      <w:r>
        <w:t>Tento typ HTTP autorizácie umožňuje používateľovi zadať autentizačné údaje</w:t>
      </w:r>
      <w:r w:rsidR="003A3C4F">
        <w:t xml:space="preserve"> </w:t>
      </w:r>
      <w:r w:rsidR="00585618">
        <w:t>po vyzvaní serverom pri vstupe na stránku, ktorá vyžaduje autorizáciu.</w:t>
      </w:r>
      <w:r>
        <w:t xml:space="preserve"> </w:t>
      </w:r>
      <w:r w:rsidR="00585618">
        <w:t xml:space="preserve">Autentizačné údaje </w:t>
      </w:r>
      <w:r>
        <w:t>sú potrebné</w:t>
      </w:r>
      <w:r w:rsidR="00585618">
        <w:t xml:space="preserve"> pre úspešnú autorizáciu a následn</w:t>
      </w:r>
      <w:r w:rsidR="003A3C4F">
        <w:t>é</w:t>
      </w:r>
      <w:r w:rsidR="00585618">
        <w:t xml:space="preserve"> sprístupnenie webovej stránky</w:t>
      </w:r>
      <w:r>
        <w:t xml:space="preserve">. </w:t>
      </w:r>
      <w:r w:rsidR="00CA442B">
        <w:t>V prípade neúspešnej autorizácie môže klient opakovať požiadavku a zadať znova meno a heslo. V prípade, že klient okno prihlasovacieho formulár</w:t>
      </w:r>
      <w:r w:rsidR="00CF5644">
        <w:t>a</w:t>
      </w:r>
      <w:r w:rsidR="00CA442B">
        <w:t xml:space="preserve"> zatvorí, </w:t>
      </w:r>
      <w:proofErr w:type="spellStart"/>
      <w:r w:rsidR="00CA442B">
        <w:t>webserver</w:t>
      </w:r>
      <w:proofErr w:type="spellEnd"/>
      <w:r w:rsidR="00CA442B">
        <w:t xml:space="preserve"> mu odpovie návratový kódom HTTP 401</w:t>
      </w:r>
      <w:r w:rsidR="00CA442B" w:rsidRPr="00CA442B">
        <w:t xml:space="preserve"> </w:t>
      </w:r>
      <w:r w:rsidR="00CA442B">
        <w:t xml:space="preserve">– </w:t>
      </w:r>
      <w:proofErr w:type="spellStart"/>
      <w:r w:rsidR="00CA442B" w:rsidRPr="00CA442B">
        <w:t>Unauthorized</w:t>
      </w:r>
      <w:proofErr w:type="spellEnd"/>
      <w:r w:rsidR="00CA442B">
        <w:t>.</w:t>
      </w:r>
    </w:p>
    <w:p w14:paraId="0892A1FF" w14:textId="38A53A24" w:rsidR="003A3C4F" w:rsidRDefault="00585618" w:rsidP="004D313F">
      <w:pPr>
        <w:jc w:val="both"/>
      </w:pPr>
      <w:r>
        <w:t xml:space="preserve">Výhodou tejto </w:t>
      </w:r>
      <w:proofErr w:type="spellStart"/>
      <w:r>
        <w:t>autoziácie</w:t>
      </w:r>
      <w:proofErr w:type="spellEnd"/>
      <w:r w:rsidR="00E40FBA">
        <w:t xml:space="preserve"> je </w:t>
      </w:r>
      <w:r w:rsidR="00172601">
        <w:t>veľmi jednoduchá</w:t>
      </w:r>
      <w:r>
        <w:t xml:space="preserve"> implementácia</w:t>
      </w:r>
      <w:r w:rsidR="00CA442B">
        <w:t xml:space="preserve"> na strane </w:t>
      </w:r>
      <w:proofErr w:type="spellStart"/>
      <w:r w:rsidR="00CA442B">
        <w:t>webservera</w:t>
      </w:r>
      <w:proofErr w:type="spellEnd"/>
      <w:r>
        <w:t>, ktorá sa môž</w:t>
      </w:r>
      <w:r w:rsidR="00CA442B">
        <w:t>e</w:t>
      </w:r>
      <w:r>
        <w:t xml:space="preserve"> vzťahovať na celú webovú stránku, alebo jej časť</w:t>
      </w:r>
      <w:r w:rsidR="00CA442B">
        <w:t>.</w:t>
      </w:r>
      <w:r>
        <w:t xml:space="preserve"> </w:t>
      </w:r>
      <w:r w:rsidR="00CA442B">
        <w:t>Autorizáciu je možné umiestniť n</w:t>
      </w:r>
      <w:r>
        <w:t xml:space="preserve">apríklad </w:t>
      </w:r>
      <w:r w:rsidR="00CA442B">
        <w:t>do</w:t>
      </w:r>
      <w:r w:rsidR="00E02FA0">
        <w:t> </w:t>
      </w:r>
      <w:proofErr w:type="spellStart"/>
      <w:r w:rsidR="00CA442B">
        <w:t>backendu</w:t>
      </w:r>
      <w:proofErr w:type="spellEnd"/>
      <w:r w:rsidR="00CA442B">
        <w:t xml:space="preserve"> - </w:t>
      </w:r>
      <w:r>
        <w:t>spracovani</w:t>
      </w:r>
      <w:r w:rsidR="00CA442B">
        <w:t>a</w:t>
      </w:r>
      <w:r>
        <w:t xml:space="preserve"> HTML formulára, </w:t>
      </w:r>
      <w:r w:rsidR="00CA442B">
        <w:t xml:space="preserve">ktorým sa nový firmvér pre </w:t>
      </w:r>
      <w:proofErr w:type="spellStart"/>
      <w:r w:rsidR="00CA442B">
        <w:t>mikrokontróler</w:t>
      </w:r>
      <w:proofErr w:type="spellEnd"/>
      <w:r w:rsidR="00CA442B">
        <w:t xml:space="preserve"> do úložiska </w:t>
      </w:r>
      <w:proofErr w:type="spellStart"/>
      <w:r w:rsidR="00CA442B">
        <w:t>webservera</w:t>
      </w:r>
      <w:proofErr w:type="spellEnd"/>
      <w:r w:rsidR="00CA442B">
        <w:t xml:space="preserve"> nahráva. Klient tak dokáže prezerať celú stránku, zadať cieľový firmvér pre nahratie a </w:t>
      </w:r>
      <w:r w:rsidR="008104FC">
        <w:t>po</w:t>
      </w:r>
      <w:r w:rsidR="00CA442B">
        <w:t xml:space="preserve"> spustení </w:t>
      </w:r>
      <w:r w:rsidR="008104FC">
        <w:t xml:space="preserve">spracovania </w:t>
      </w:r>
      <w:r w:rsidR="00CA442B">
        <w:t>HTML formulár</w:t>
      </w:r>
      <w:r w:rsidR="00CF5644">
        <w:t>a</w:t>
      </w:r>
      <w:r w:rsidR="00CA442B">
        <w:t xml:space="preserve"> ho </w:t>
      </w:r>
      <w:proofErr w:type="spellStart"/>
      <w:r w:rsidR="00CA442B">
        <w:t>webserver</w:t>
      </w:r>
      <w:proofErr w:type="spellEnd"/>
      <w:r w:rsidR="00CA442B">
        <w:t xml:space="preserve"> vyzve k zadaniu autentizačných informácii</w:t>
      </w:r>
      <w:r w:rsidR="008104FC">
        <w:t xml:space="preserve"> pre dokončenie PHP </w:t>
      </w:r>
      <w:proofErr w:type="spellStart"/>
      <w:r w:rsidR="008104FC">
        <w:t>scriptu</w:t>
      </w:r>
      <w:proofErr w:type="spellEnd"/>
      <w:r w:rsidR="00CA442B">
        <w:t xml:space="preserve">. </w:t>
      </w:r>
    </w:p>
    <w:p w14:paraId="4CC5939E" w14:textId="42D664F2" w:rsidR="00585618" w:rsidRDefault="00CA442B" w:rsidP="004D313F">
      <w:pPr>
        <w:jc w:val="both"/>
      </w:pPr>
      <w:r>
        <w:t>Klient je po úspešnom overení autorizovaný (má platnú reláciu) štandardne 30 minút, ak nie je</w:t>
      </w:r>
      <w:r w:rsidR="00E02FA0">
        <w:t> </w:t>
      </w:r>
      <w:r>
        <w:t xml:space="preserve">v konfigurácii </w:t>
      </w:r>
      <w:proofErr w:type="spellStart"/>
      <w:r>
        <w:t>webservera</w:t>
      </w:r>
      <w:proofErr w:type="spellEnd"/>
      <w:r>
        <w:t xml:space="preserve"> nastavený iný interval.</w:t>
      </w:r>
      <w:r w:rsidR="003A3C4F">
        <w:t xml:space="preserve"> </w:t>
      </w:r>
      <w:r>
        <w:t>M</w:t>
      </w:r>
      <w:r w:rsidR="00585618">
        <w:t xml:space="preserve">edzi výhody </w:t>
      </w:r>
      <w:r>
        <w:t xml:space="preserve">autorizácie </w:t>
      </w:r>
      <w:r w:rsidR="00585618">
        <w:t>určite patrí aj</w:t>
      </w:r>
      <w:r w:rsidR="00E02FA0">
        <w:t> </w:t>
      </w:r>
      <w:r w:rsidR="00585618">
        <w:t>širokospektrálna podpora</w:t>
      </w:r>
      <w:r>
        <w:t xml:space="preserve"> na strane klientov</w:t>
      </w:r>
      <w:r w:rsidR="00585618">
        <w:t>, nakoľko ho podporujú všetky webové prehliadače</w:t>
      </w:r>
      <w:r w:rsidR="00172601">
        <w:t xml:space="preserve">. Meno a heslo sa pri odoslaní autentizačných informácii prevedie na jeden textový reťazec otvoreného textu, ktorý je tvorený menom, dvojbodkou a heslom. </w:t>
      </w:r>
    </w:p>
    <w:p w14:paraId="3E1F656A" w14:textId="2E10962E" w:rsidR="003A3C4F" w:rsidRDefault="00172601" w:rsidP="004D313F">
      <w:pPr>
        <w:jc w:val="both"/>
      </w:pPr>
      <w:r>
        <w:t xml:space="preserve">Výsledný reťazec sa zakóduje do </w:t>
      </w:r>
      <w:r w:rsidR="00C1791F">
        <w:t>BASE64</w:t>
      </w:r>
      <w:r w:rsidR="00540D19">
        <w:t xml:space="preserve"> [</w:t>
      </w:r>
      <w:r w:rsidR="00254441">
        <w:t>57</w:t>
      </w:r>
      <w:r w:rsidR="00540D19">
        <w:t xml:space="preserve">] </w:t>
      </w:r>
      <w:r>
        <w:t xml:space="preserve">formátu a je poslaný serveru. </w:t>
      </w:r>
      <w:r w:rsidR="00585618">
        <w:t xml:space="preserve">Tento reťazec je veľmi jednoduché dekódovať a tak sa </w:t>
      </w:r>
      <w:r w:rsidR="00C1791F">
        <w:t>HTTP</w:t>
      </w:r>
      <w:r w:rsidR="00585618">
        <w:t xml:space="preserve"> autentizácia využíva iba pri zabezpečenom prenosovom kanáli – HTTPS, ktorý vytvára šifrované spojenie priamo medzi serverom a klientom. Pri HTTP spojení </w:t>
      </w:r>
      <w:r w:rsidR="00F81697">
        <w:t xml:space="preserve">cez internet </w:t>
      </w:r>
      <w:r w:rsidR="00585618">
        <w:t>sa tento typ autentizácie nevyužíva, nakoľko ktokoľvek dokáže obsah správy s autentizačnými dátami prečítať a</w:t>
      </w:r>
      <w:r w:rsidR="00F81697">
        <w:t> </w:t>
      </w:r>
      <w:r w:rsidR="00585618">
        <w:t>dekódovať</w:t>
      </w:r>
      <w:r>
        <w:t>.</w:t>
      </w:r>
      <w:r w:rsidR="00F81697">
        <w:t xml:space="preserve"> </w:t>
      </w:r>
    </w:p>
    <w:p w14:paraId="0964AB48" w14:textId="325BA23C" w:rsidR="00C71E46" w:rsidRDefault="00F81697" w:rsidP="004D313F">
      <w:pPr>
        <w:jc w:val="both"/>
      </w:pPr>
      <w:r>
        <w:t xml:space="preserve">Pri HTTP spojení sa autentizácia využíva iba v LAN sieti, kde poznáme všetky sieťové zariadenia a sieť je dôveryhodná. </w:t>
      </w:r>
      <w:r w:rsidR="00CA442B">
        <w:t>Existuje aj množstvo variantov autorizácii</w:t>
      </w:r>
      <w:r>
        <w:t xml:space="preserve">, napríklad </w:t>
      </w:r>
      <w:proofErr w:type="spellStart"/>
      <w:r>
        <w:t>Digest</w:t>
      </w:r>
      <w:proofErr w:type="spellEnd"/>
      <w:r>
        <w:t xml:space="preserve">, či </w:t>
      </w:r>
      <w:proofErr w:type="spellStart"/>
      <w:r>
        <w:t>Bearer</w:t>
      </w:r>
      <w:proofErr w:type="spellEnd"/>
      <w:r>
        <w:t xml:space="preserve"> token, ktorý je vhodný pre autorizáciu požiadaviek, využíva sa napríklad v cloudových riešeniach pre API s obmedzeným počtom požiadaviek za hodinu (Tento typ autentizácie využíva</w:t>
      </w:r>
      <w:r w:rsidR="00AC78E1">
        <w:t xml:space="preserve"> populárna</w:t>
      </w:r>
      <w:r>
        <w:t xml:space="preserve"> služba </w:t>
      </w:r>
      <w:proofErr w:type="spellStart"/>
      <w:r>
        <w:t>OpenWeather</w:t>
      </w:r>
      <w:proofErr w:type="spellEnd"/>
      <w:r>
        <w:t>, ktorá sprostredkúva informácie o počasí celosvetovo v JSON / XML formáte).</w:t>
      </w:r>
      <w:r w:rsidR="000B21C6">
        <w:t xml:space="preserve"> </w:t>
      </w:r>
      <w:r w:rsidR="000B21C6">
        <w:lastRenderedPageBreak/>
        <w:t xml:space="preserve">Zdrojové kódy celej </w:t>
      </w:r>
      <w:proofErr w:type="spellStart"/>
      <w:r w:rsidR="000B21C6">
        <w:t>webaplikácie</w:t>
      </w:r>
      <w:proofErr w:type="spellEnd"/>
      <w:r w:rsidR="000B21C6">
        <w:t xml:space="preserve"> pre senzorový uzol sú dostupné spoločne s konfiguráciou </w:t>
      </w:r>
      <w:proofErr w:type="spellStart"/>
      <w:r w:rsidR="000B21C6">
        <w:t>webservera</w:t>
      </w:r>
      <w:proofErr w:type="spellEnd"/>
      <w:r w:rsidR="000B21C6">
        <w:t xml:space="preserve"> dostupné v prílohe A na CD médiu.</w:t>
      </w:r>
    </w:p>
    <w:p w14:paraId="6257A647" w14:textId="6D73E909" w:rsidR="00EE6D35" w:rsidRPr="00634ED8" w:rsidRDefault="00EE6D35" w:rsidP="00EE6D35">
      <w:pPr>
        <w:pStyle w:val="2Nadpis"/>
        <w:rPr>
          <w:rFonts w:cstheme="majorHAnsi"/>
        </w:rPr>
      </w:pPr>
      <w:bookmarkStart w:id="72" w:name="_Toc69660983"/>
      <w:r w:rsidRPr="00634ED8">
        <w:rPr>
          <w:rFonts w:cstheme="majorHAnsi"/>
        </w:rPr>
        <w:t>Minimálna schéma zapojenia</w:t>
      </w:r>
      <w:bookmarkEnd w:id="72"/>
    </w:p>
    <w:p w14:paraId="7D5D365F" w14:textId="3FAE3FF9" w:rsidR="00D22B71" w:rsidRDefault="00EE6D35" w:rsidP="00EE6D35">
      <w:pPr>
        <w:jc w:val="both"/>
      </w:pPr>
      <w:r>
        <w:t xml:space="preserve">Súčasťou diplomovej práce je aj návrh minimálnej schémy zapojenia, ktorá je </w:t>
      </w:r>
      <w:r w:rsidR="007E4DAC">
        <w:t xml:space="preserve">navrhnutá </w:t>
      </w:r>
      <w:r>
        <w:t>pre</w:t>
      </w:r>
      <w:r w:rsidR="005C6FBE">
        <w:t> </w:t>
      </w:r>
      <w:r>
        <w:t>samostatný čip ESP32-WROOM-32</w:t>
      </w:r>
      <w:r w:rsidR="007E4DAC">
        <w:t xml:space="preserve"> a je plným ekvivalentom súčasného zapojenia s vývojovou doskou </w:t>
      </w:r>
      <w:proofErr w:type="spellStart"/>
      <w:r w:rsidR="007E4DAC">
        <w:t>DevKit</w:t>
      </w:r>
      <w:proofErr w:type="spellEnd"/>
      <w:r>
        <w:t>.</w:t>
      </w:r>
      <w:r w:rsidR="007E4DAC">
        <w:t xml:space="preserve"> Schéma obsahuje aj návrh napájacej časti </w:t>
      </w:r>
      <w:r w:rsidR="002A4FD9">
        <w:t>s regulátormi napäťových úrovní</w:t>
      </w:r>
      <w:r w:rsidR="00D22B71">
        <w:t xml:space="preserve"> pre</w:t>
      </w:r>
      <w:r w:rsidR="005C6FBE">
        <w:t> </w:t>
      </w:r>
      <w:r w:rsidR="00D22B71">
        <w:t>možnosť napájania externým zdrojovom napájania v rozsahu 6V až 18V</w:t>
      </w:r>
      <w:r w:rsidR="002A4FD9">
        <w:t xml:space="preserve">. </w:t>
      </w:r>
    </w:p>
    <w:p w14:paraId="2DB22667" w14:textId="1CE65159" w:rsidR="00230074" w:rsidRDefault="002A4FD9" w:rsidP="00A645E2">
      <w:pPr>
        <w:jc w:val="both"/>
      </w:pPr>
      <w:r>
        <w:t>V</w:t>
      </w:r>
      <w:r w:rsidR="007E4DAC">
        <w:t xml:space="preserve"> prípade použitia samostatného čipu </w:t>
      </w:r>
      <w:r>
        <w:t>sú do schémy zakomponované tlačidlá pre signály</w:t>
      </w:r>
      <w:r w:rsidR="007E4DAC">
        <w:t xml:space="preserve"> EN a BOOT, ktorými je možné </w:t>
      </w:r>
      <w:r>
        <w:t>nastavovať</w:t>
      </w:r>
      <w:r w:rsidR="007E4DAC">
        <w:t xml:space="preserve"> špecifický režim čipu ESP32</w:t>
      </w:r>
      <w:r>
        <w:t xml:space="preserve"> na základe kombinácie ich</w:t>
      </w:r>
      <w:r w:rsidR="005C6FBE">
        <w:t> </w:t>
      </w:r>
      <w:r>
        <w:t>stlačenia.</w:t>
      </w:r>
      <w:r w:rsidR="007E4DAC">
        <w:t xml:space="preserve"> </w:t>
      </w:r>
      <w:r>
        <w:t xml:space="preserve">Špecifickou sekvenciou stlačení je možné nastaviť hlavný čip ESP32 do režimu </w:t>
      </w:r>
      <w:r w:rsidR="007E4DAC">
        <w:t>nahrávani</w:t>
      </w:r>
      <w:r>
        <w:t>a</w:t>
      </w:r>
      <w:r w:rsidR="007E4DAC">
        <w:t xml:space="preserve"> programu (</w:t>
      </w:r>
      <w:r>
        <w:t xml:space="preserve">tzv. </w:t>
      </w:r>
      <w:r w:rsidR="007E4DAC">
        <w:t>programovací režim), prípadne režim pre jeho stiahnutie</w:t>
      </w:r>
      <w:r>
        <w:t>, prípadne je</w:t>
      </w:r>
      <w:r w:rsidR="005C6FBE">
        <w:t> </w:t>
      </w:r>
      <w:r>
        <w:t xml:space="preserve">možné vykonať reštart a spustenie </w:t>
      </w:r>
      <w:proofErr w:type="spellStart"/>
      <w:r>
        <w:t>bootovacieho</w:t>
      </w:r>
      <w:proofErr w:type="spellEnd"/>
      <w:r>
        <w:t xml:space="preserve"> procesu, aplikácie</w:t>
      </w:r>
      <w:r w:rsidR="007E4DAC">
        <w:t>.</w:t>
      </w:r>
      <w:r w:rsidR="0068530E">
        <w:t xml:space="preserve"> </w:t>
      </w:r>
    </w:p>
    <w:p w14:paraId="3A6657BC" w14:textId="74A4652E" w:rsidR="007358AF" w:rsidRDefault="00230074" w:rsidP="00A645E2">
      <w:pPr>
        <w:jc w:val="both"/>
      </w:pPr>
      <w:r>
        <w:t xml:space="preserve">Navrhnutá časť signálov pre EN a BOOT vývod </w:t>
      </w:r>
      <w:proofErr w:type="spellStart"/>
      <w:r>
        <w:t>mikrokontroléru</w:t>
      </w:r>
      <w:proofErr w:type="spellEnd"/>
      <w:r>
        <w:t xml:space="preserve"> ESP32 prostredníctvom tlačidiel je</w:t>
      </w:r>
      <w:r w:rsidR="005C6FBE">
        <w:t> </w:t>
      </w:r>
      <w:r>
        <w:t xml:space="preserve">navrhnutá na základe známeho problému </w:t>
      </w:r>
      <w:proofErr w:type="spellStart"/>
      <w:r>
        <w:t>DevKitov</w:t>
      </w:r>
      <w:proofErr w:type="spellEnd"/>
      <w:r>
        <w:t xml:space="preserve"> od </w:t>
      </w:r>
      <w:proofErr w:type="spellStart"/>
      <w:r>
        <w:t>Espressifu</w:t>
      </w:r>
      <w:proofErr w:type="spellEnd"/>
      <w:r>
        <w:t xml:space="preserve">, ktorý má pre oba signály použitý kondenzátor s totožnou kapacitou, čo má za následok rovnaký napäťový nábeh signálov v čase. Nakoľko sú oba signály pri spúšťaní </w:t>
      </w:r>
      <w:proofErr w:type="spellStart"/>
      <w:r>
        <w:t>mikrokontroléru</w:t>
      </w:r>
      <w:proofErr w:type="spellEnd"/>
      <w:r>
        <w:t xml:space="preserve"> v logickej 0, doska sa prepne do režimu sťahovania programu</w:t>
      </w:r>
      <w:r w:rsidR="007223F4">
        <w:t xml:space="preserve"> (DOWNLOAD_FLASH</w:t>
      </w:r>
      <w:r w:rsidR="00B72012">
        <w:t>_CONTENTS</w:t>
      </w:r>
      <w:r w:rsidR="007223F4">
        <w:t>)</w:t>
      </w:r>
      <w:r>
        <w:t xml:space="preserve">, kde čaká v nekonečnej slučke a pre beh programu sa vyžaduje fyzický reštart tlačidlom. </w:t>
      </w:r>
    </w:p>
    <w:p w14:paraId="433CC85B" w14:textId="6AC8E7B2" w:rsidR="00D22B71" w:rsidRDefault="007358AF" w:rsidP="00A645E2">
      <w:pPr>
        <w:jc w:val="both"/>
      </w:pPr>
      <w:r>
        <w:t xml:space="preserve">Tento problém je nebezpečný najmä v prípade, ak ESP32 riadi kritickú aplikáciu na ktorú pri </w:t>
      </w:r>
      <w:proofErr w:type="spellStart"/>
      <w:r>
        <w:t>power</w:t>
      </w:r>
      <w:proofErr w:type="spellEnd"/>
      <w:r>
        <w:t xml:space="preserve">-on cykle (odpojení a pripojení napájania) nedokáže reagovať až do fyzického reštartu tlačidlom, kedy sa spustí </w:t>
      </w:r>
      <w:r w:rsidR="007223F4">
        <w:t xml:space="preserve">firmvér z </w:t>
      </w:r>
      <w:proofErr w:type="spellStart"/>
      <w:r>
        <w:t>bootovate</w:t>
      </w:r>
      <w:r w:rsidR="00683DE2">
        <w:t>l</w:t>
      </w:r>
      <w:r>
        <w:t>n</w:t>
      </w:r>
      <w:r w:rsidR="007223F4">
        <w:t>ej</w:t>
      </w:r>
      <w:proofErr w:type="spellEnd"/>
      <w:r>
        <w:t xml:space="preserve"> </w:t>
      </w:r>
      <w:r w:rsidR="007223F4">
        <w:t>partície</w:t>
      </w:r>
      <w:r>
        <w:t xml:space="preserve">. </w:t>
      </w:r>
      <w:r w:rsidR="00230074">
        <w:t>Tento typ hardvérového problému je ľahko riešiteľný, nakoľko stačí použiť jeden z kondenzátorov s inou kapacitou, alebo jeden nepoužiť ako v prípade mojej minimálnej schémy zapojenia</w:t>
      </w:r>
      <w:r>
        <w:t>, aby bola na jednom zo signálov logická úroveň 1 okamžite</w:t>
      </w:r>
      <w:r w:rsidR="00230074">
        <w:t>.</w:t>
      </w:r>
    </w:p>
    <w:p w14:paraId="314BC798" w14:textId="0DCA8322" w:rsidR="00F76F57" w:rsidRDefault="0068530E" w:rsidP="00A645E2">
      <w:pPr>
        <w:jc w:val="both"/>
      </w:pPr>
      <w:r>
        <w:t xml:space="preserve">V schéme zapojenia (na Obr. </w:t>
      </w:r>
      <w:r w:rsidR="00206B60">
        <w:t>3</w:t>
      </w:r>
      <w:r w:rsidR="00E16187">
        <w:t>5</w:t>
      </w:r>
      <w:r>
        <w:t>) je zakreslený relé modul OMRON G3MB-202P ku ktorému však neexistuje dostupná elektrotechnická schéma</w:t>
      </w:r>
      <w:r w:rsidR="00230074">
        <w:t xml:space="preserve"> (existuje iba pre relé samostatne, nie pre relé modul)</w:t>
      </w:r>
      <w:r>
        <w:t>, jeho zapojenie je</w:t>
      </w:r>
      <w:r w:rsidR="002A4FD9">
        <w:t xml:space="preserve"> tak</w:t>
      </w:r>
      <w:r>
        <w:t xml:space="preserve"> iba približné.</w:t>
      </w:r>
      <w:r w:rsidR="00D22B71">
        <w:t xml:space="preserve"> </w:t>
      </w:r>
      <w:r w:rsidR="00A645E2">
        <w:t>Schéma zapojenia periférii s </w:t>
      </w:r>
      <w:proofErr w:type="spellStart"/>
      <w:r w:rsidR="00A645E2">
        <w:t>mikrokontrolérom</w:t>
      </w:r>
      <w:proofErr w:type="spellEnd"/>
      <w:r w:rsidR="00A645E2">
        <w:t xml:space="preserve"> ESP32 je plne ekvivalentná s tabuľkovým zapojením vývodov z tabuľky </w:t>
      </w:r>
      <w:r w:rsidR="00D22B71">
        <w:t>(</w:t>
      </w:r>
      <w:r w:rsidR="00A645E2">
        <w:t xml:space="preserve">Tab. </w:t>
      </w:r>
      <w:r w:rsidR="003A6306">
        <w:t>4</w:t>
      </w:r>
      <w:r w:rsidR="00D22B71">
        <w:t>)</w:t>
      </w:r>
      <w:r w:rsidR="00A645E2">
        <w:t xml:space="preserve"> v kapitole </w:t>
      </w:r>
      <w:r w:rsidR="003A6306">
        <w:t>7.1</w:t>
      </w:r>
      <w:r w:rsidR="00A645E2">
        <w:t xml:space="preserve">. </w:t>
      </w:r>
    </w:p>
    <w:p w14:paraId="73789B04" w14:textId="283B13AA" w:rsidR="007D5423" w:rsidRPr="00EE6D35" w:rsidRDefault="00230074" w:rsidP="00A645E2">
      <w:pPr>
        <w:jc w:val="both"/>
      </w:pPr>
      <w:r>
        <w:t xml:space="preserve">Na výstup relé je možné pripojiť záťaž (v minimálnej schéme zapojenia na Obr. </w:t>
      </w:r>
      <w:r w:rsidR="00206B60">
        <w:t>3</w:t>
      </w:r>
      <w:r w:rsidR="00E16187">
        <w:t>5</w:t>
      </w:r>
      <w:r>
        <w:t xml:space="preserve"> označené ako RZ) – pre demonštratívne účely som využil LED žiarovku na 230V s výkonom 5W. Záťaž môže mať maximálne prúdové zaťaženie 2A pri 230V vzhľadom na charakteristiku odporúčanú v katalógovom </w:t>
      </w:r>
      <w:r>
        <w:lastRenderedPageBreak/>
        <w:t>liste predmetného SSR relé</w:t>
      </w:r>
      <w:r w:rsidR="007A52A2">
        <w:t xml:space="preserve"> OMRON G3MB-202P</w:t>
      </w:r>
      <w:r>
        <w:t xml:space="preserve">. </w:t>
      </w:r>
      <w:r w:rsidR="007971A4">
        <w:t xml:space="preserve">Schéma je exportovaná z programu pre návrh elektrotechnických schém </w:t>
      </w:r>
      <w:proofErr w:type="spellStart"/>
      <w:r w:rsidR="007971A4">
        <w:t>Autodesk</w:t>
      </w:r>
      <w:proofErr w:type="spellEnd"/>
      <w:r w:rsidR="007971A4">
        <w:t xml:space="preserve"> </w:t>
      </w:r>
      <w:proofErr w:type="spellStart"/>
      <w:r w:rsidR="007971A4">
        <w:t>Eagle</w:t>
      </w:r>
      <w:proofErr w:type="spellEnd"/>
      <w:r w:rsidR="00BA6A73">
        <w:t xml:space="preserve"> [</w:t>
      </w:r>
      <w:r w:rsidR="00254441">
        <w:t>58</w:t>
      </w:r>
      <w:r w:rsidR="00BA6A73">
        <w:t>]</w:t>
      </w:r>
      <w:r w:rsidR="007971A4">
        <w:t>.</w:t>
      </w:r>
    </w:p>
    <w:p w14:paraId="12BFE573" w14:textId="13573F3B" w:rsidR="00EE6D35" w:rsidRDefault="00EE6D35" w:rsidP="00EE6D35">
      <w:pPr>
        <w:jc w:val="both"/>
      </w:pPr>
    </w:p>
    <w:p w14:paraId="58754003" w14:textId="77777777" w:rsidR="009914DD" w:rsidRDefault="00A5628B" w:rsidP="009914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A5932D" wp14:editId="7F335E99">
            <wp:extent cx="5579745" cy="8094980"/>
            <wp:effectExtent l="0" t="0" r="1905" b="127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09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FAEE" w14:textId="403224ED" w:rsidR="00A5628B" w:rsidRDefault="009914DD" w:rsidP="009914DD">
      <w:pPr>
        <w:pStyle w:val="Popis"/>
      </w:pPr>
      <w:bookmarkStart w:id="73" w:name="_Toc69661054"/>
      <w:r>
        <w:t xml:space="preserve">Obr. </w:t>
      </w:r>
      <w:r w:rsidR="002C72D2">
        <w:fldChar w:fldCharType="begin"/>
      </w:r>
      <w:r w:rsidR="002C72D2">
        <w:instrText xml:space="preserve"> SEQ Obr. \* ARABIC </w:instrText>
      </w:r>
      <w:r w:rsidR="002C72D2">
        <w:fldChar w:fldCharType="separate"/>
      </w:r>
      <w:r w:rsidR="004772B6">
        <w:rPr>
          <w:noProof/>
        </w:rPr>
        <w:t>35</w:t>
      </w:r>
      <w:r w:rsidR="002C72D2">
        <w:rPr>
          <w:noProof/>
        </w:rPr>
        <w:fldChar w:fldCharType="end"/>
      </w:r>
      <w:r>
        <w:rPr>
          <w:noProof/>
        </w:rPr>
        <w:t xml:space="preserve"> </w:t>
      </w:r>
      <w:r w:rsidRPr="00AB60EB">
        <w:rPr>
          <w:noProof/>
        </w:rPr>
        <w:t>Minimálna schéma senzorového uzla</w:t>
      </w:r>
      <w:bookmarkEnd w:id="73"/>
    </w:p>
    <w:p w14:paraId="2D078810" w14:textId="400EFC8B" w:rsidR="002A4FD9" w:rsidRDefault="00973B14" w:rsidP="002A4FD9">
      <w:pPr>
        <w:jc w:val="both"/>
      </w:pPr>
      <w:r>
        <w:t xml:space="preserve"> </w:t>
      </w:r>
    </w:p>
    <w:p w14:paraId="6E68BBE4" w14:textId="77777777" w:rsidR="00084EDD" w:rsidRPr="00634ED8" w:rsidRDefault="00084EDD" w:rsidP="00281A87">
      <w:pPr>
        <w:pStyle w:val="1Nadpis"/>
        <w:numPr>
          <w:ilvl w:val="0"/>
          <w:numId w:val="0"/>
        </w:numPr>
        <w:ind w:left="357" w:hanging="357"/>
        <w:rPr>
          <w:rFonts w:cstheme="majorHAnsi"/>
        </w:rPr>
      </w:pPr>
      <w:bookmarkStart w:id="74" w:name="_Toc69660984"/>
      <w:r w:rsidRPr="00634ED8">
        <w:rPr>
          <w:rFonts w:cstheme="majorHAnsi"/>
        </w:rPr>
        <w:lastRenderedPageBreak/>
        <w:t>Záver</w:t>
      </w:r>
      <w:bookmarkEnd w:id="74"/>
    </w:p>
    <w:p w14:paraId="01DCA23E" w14:textId="79ED3CA1" w:rsidR="00084EDD" w:rsidRDefault="007E4DAC" w:rsidP="00084EDD">
      <w:pPr>
        <w:jc w:val="both"/>
      </w:pPr>
      <w:r>
        <w:t xml:space="preserve">Diplomová práca opisuje možnosti </w:t>
      </w:r>
      <w:proofErr w:type="spellStart"/>
      <w:r>
        <w:t>IoT</w:t>
      </w:r>
      <w:proofErr w:type="spellEnd"/>
      <w:r>
        <w:t xml:space="preserve"> </w:t>
      </w:r>
      <w:proofErr w:type="spellStart"/>
      <w:r w:rsidR="00F76F57">
        <w:t>mikrokontrolérovej</w:t>
      </w:r>
      <w:proofErr w:type="spellEnd"/>
      <w:r w:rsidR="00F76F57">
        <w:t xml:space="preserve"> platformy</w:t>
      </w:r>
      <w:r>
        <w:t xml:space="preserve"> ESP32 v</w:t>
      </w:r>
      <w:r w:rsidR="004D7418">
        <w:t xml:space="preserve"> rôznych </w:t>
      </w:r>
      <w:r>
        <w:t xml:space="preserve">aplikáciách s možnosťou aktualizácie firmvéru lokálnymi, alebo externými OTA metódami. </w:t>
      </w:r>
      <w:r w:rsidR="00F76F57">
        <w:t>Zameriava sa</w:t>
      </w:r>
      <w:r w:rsidR="005C6FBE">
        <w:t> </w:t>
      </w:r>
      <w:r w:rsidR="00F76F57">
        <w:t xml:space="preserve">predovšetkým na bezpečnosť, ktorú je možné implementovať vývojárskymi nástrojmi v prostredí </w:t>
      </w:r>
      <w:proofErr w:type="spellStart"/>
      <w:r w:rsidR="00F76F57">
        <w:t>frameworku</w:t>
      </w:r>
      <w:proofErr w:type="spellEnd"/>
      <w:r w:rsidR="00F76F57">
        <w:t xml:space="preserve"> ESP-ID</w:t>
      </w:r>
      <w:r w:rsidR="004D7418">
        <w:t>F</w:t>
      </w:r>
      <w:r w:rsidR="00F76F57">
        <w:t>. Zachováva pôvodnú funkčnosť senzorového uzla z bakalárskej práce a implementuje jeho funkcionalitu do prostredia ESP-IDF.</w:t>
      </w:r>
    </w:p>
    <w:p w14:paraId="185AE713" w14:textId="49430170" w:rsidR="00F76F57" w:rsidRDefault="00F76F57" w:rsidP="00084EDD">
      <w:pPr>
        <w:jc w:val="both"/>
      </w:pPr>
      <w:r>
        <w:t>Metóda digitálneho podpisu má široké využitie nielen v </w:t>
      </w:r>
      <w:proofErr w:type="spellStart"/>
      <w:r>
        <w:t>mikrokontrólerovej</w:t>
      </w:r>
      <w:proofErr w:type="spellEnd"/>
      <w:r>
        <w:t xml:space="preserve"> technike. Digitálny podpis je spoľahlivá metóda pre overenie integrity akéhokoľvek súboru (dokumenty, spustiteľné súbory, firmvér). Pre túto metódu moja implementácia využíva súkromný kľúč generovaný eliptickou krivkou NIST256p s dĺžkou kľúča 256 bitov, ktorá má porovnateľnú kryptografickú bezpečnosť s kľúčom generovaným cez algoritmus RSA s dĺžkou kľúča 3072 bitov.</w:t>
      </w:r>
    </w:p>
    <w:p w14:paraId="6FB0E844" w14:textId="523C322B" w:rsidR="004D7418" w:rsidRDefault="004D7418" w:rsidP="00084EDD">
      <w:pPr>
        <w:jc w:val="both"/>
      </w:pPr>
      <w:r>
        <w:t xml:space="preserve">Použitie kryptografie na báze ECC sa výrazne redukuje miesto a pamäťová náročnosť na uloženie kľúča. Násobne sa skráti aj čas pre dešifrovanie v porovnaní s RSA. Pôvodná implementácia </w:t>
      </w:r>
      <w:proofErr w:type="spellStart"/>
      <w:r>
        <w:t>Native</w:t>
      </w:r>
      <w:proofErr w:type="spellEnd"/>
      <w:r>
        <w:t xml:space="preserve"> OTA po overení integrity firmvéru dokáže na základe overenia verzie vykonať zmenu príznaku v OTA_DATA partícii a vykonať softvérový reštart </w:t>
      </w:r>
      <w:proofErr w:type="spellStart"/>
      <w:r>
        <w:t>mikrokontroléru</w:t>
      </w:r>
      <w:proofErr w:type="spellEnd"/>
      <w:r>
        <w:t xml:space="preserve"> pre bootovanie nového firmvéru.</w:t>
      </w:r>
    </w:p>
    <w:p w14:paraId="5F2C7538" w14:textId="73D1C7EC" w:rsidR="007D5423" w:rsidRDefault="004D7418" w:rsidP="00084EDD">
      <w:pPr>
        <w:jc w:val="both"/>
      </w:pPr>
      <w:r>
        <w:t xml:space="preserve">Pre zabezpečenie samotného </w:t>
      </w:r>
      <w:proofErr w:type="spellStart"/>
      <w:r>
        <w:t>bootovacieho</w:t>
      </w:r>
      <w:proofErr w:type="spellEnd"/>
      <w:r>
        <w:t xml:space="preserve"> procesu som implementoval hardvérovú metódu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prostredníctvom zápisu šifrovacieho kľúča do </w:t>
      </w:r>
      <w:proofErr w:type="spellStart"/>
      <w:r>
        <w:t>jednorázovo</w:t>
      </w:r>
      <w:proofErr w:type="spellEnd"/>
      <w:r>
        <w:t xml:space="preserve"> programovateľnej pamäte </w:t>
      </w:r>
      <w:proofErr w:type="spellStart"/>
      <w:r>
        <w:t>eFuse</w:t>
      </w:r>
      <w:proofErr w:type="spellEnd"/>
      <w:r>
        <w:t xml:space="preserve"> BLK2 a následne som funkcionalitu permanentne zapol zápisom bitu do 1-bitovej </w:t>
      </w:r>
      <w:proofErr w:type="spellStart"/>
      <w:r>
        <w:t>eFuse</w:t>
      </w:r>
      <w:proofErr w:type="spellEnd"/>
      <w:r>
        <w:t xml:space="preserve"> ABS_DONE_0. Táto implementácia zabezpečuje, že systém nabootuje, iba ak bol do</w:t>
      </w:r>
      <w:r w:rsidR="003A6306">
        <w:t> </w:t>
      </w:r>
      <w:proofErr w:type="spellStart"/>
      <w:r>
        <w:t>mikrokontroléru</w:t>
      </w:r>
      <w:proofErr w:type="spellEnd"/>
      <w:r>
        <w:t xml:space="preserve"> nahratý dôveryhodný </w:t>
      </w:r>
      <w:proofErr w:type="spellStart"/>
      <w:r w:rsidR="00936EE0">
        <w:t>B</w:t>
      </w:r>
      <w:r>
        <w:t>ootloader</w:t>
      </w:r>
      <w:proofErr w:type="spellEnd"/>
      <w:r>
        <w:t xml:space="preserve"> a správny odtlačok zo SBDA algoritmu. </w:t>
      </w:r>
    </w:p>
    <w:p w14:paraId="21E4B89E" w14:textId="15A3A9B0" w:rsidR="0055639F" w:rsidRDefault="004D7418" w:rsidP="00084EDD">
      <w:pPr>
        <w:jc w:val="both"/>
      </w:pPr>
      <w:r>
        <w:t xml:space="preserve">Nakoľko </w:t>
      </w:r>
      <w:proofErr w:type="spellStart"/>
      <w:r>
        <w:t>eFuse</w:t>
      </w:r>
      <w:proofErr w:type="spellEnd"/>
      <w:r>
        <w:t xml:space="preserve"> nie je softvérovo druhý krát </w:t>
      </w:r>
      <w:r w:rsidR="007F318B">
        <w:t>prepisovateľná</w:t>
      </w:r>
      <w:r>
        <w:t xml:space="preserve">, alebo čitateľná, nedokáže potencionálny útočník získať </w:t>
      </w:r>
      <w:r w:rsidR="0036530F">
        <w:t xml:space="preserve">pôvodný </w:t>
      </w:r>
      <w:r>
        <w:t xml:space="preserve">šifrovací kľúč, respektíve ho nedokáže </w:t>
      </w:r>
      <w:r w:rsidR="007D5423">
        <w:t>získať metódou totálnych skúšok (</w:t>
      </w:r>
      <w:proofErr w:type="spellStart"/>
      <w:r w:rsidR="007D5423">
        <w:t>brute</w:t>
      </w:r>
      <w:proofErr w:type="spellEnd"/>
      <w:r w:rsidR="007D5423">
        <w:t xml:space="preserve"> </w:t>
      </w:r>
      <w:proofErr w:type="spellStart"/>
      <w:r w:rsidR="007D5423">
        <w:t>force</w:t>
      </w:r>
      <w:proofErr w:type="spellEnd"/>
      <w:r w:rsidR="007D5423">
        <w:t>)</w:t>
      </w:r>
      <w:r>
        <w:t xml:space="preserve"> </w:t>
      </w:r>
      <w:r w:rsidR="007D5423">
        <w:t>s aktuálnymi výpočtovými prostriedkami v prijateľnom čase</w:t>
      </w:r>
      <w:r w:rsidR="0036530F">
        <w:t xml:space="preserve"> (čas útoku prevyšuje plánované použitie aplikácie).</w:t>
      </w:r>
    </w:p>
    <w:p w14:paraId="1B8426BF" w14:textId="77777777" w:rsidR="007971A4" w:rsidRDefault="00AC75DB" w:rsidP="00084EDD">
      <w:pPr>
        <w:jc w:val="both"/>
      </w:pPr>
      <w:r>
        <w:t xml:space="preserve">Podarilo sa mi demonštrovať funkciu senzorového uzla s bezpečnou aktualizáciou firmvéru cez internet s využitím bezpečného prenosového kanála a vývojárskych nástrojov v prostredí ESP-IDF, ktorými som implementoval vysokú mieru bezpečnosti pre bezpečnú prevádzku </w:t>
      </w:r>
      <w:proofErr w:type="spellStart"/>
      <w:r>
        <w:t>IoT</w:t>
      </w:r>
      <w:proofErr w:type="spellEnd"/>
      <w:r>
        <w:t xml:space="preserve"> platformy ESP32 v rôznych aplikáciách, kde sa vyžaduje vzdialená aktualizácia firmvéru cez internet.</w:t>
      </w:r>
      <w:r w:rsidR="007971A4">
        <w:t xml:space="preserve"> </w:t>
      </w:r>
    </w:p>
    <w:p w14:paraId="510C6D30" w14:textId="25F3597B" w:rsidR="00AC75DB" w:rsidRDefault="007971A4" w:rsidP="00084EDD">
      <w:pPr>
        <w:jc w:val="both"/>
      </w:pPr>
      <w:r>
        <w:t>Platforma je zároveň chránená aj pred fyzickým útokom podvrhnutia firmvéru cez USB-UART rozhranie útočníkom. Taktiež je chránený aj firmvér pred prečítaním a spustením útočníkom v prípade jeho stiahnutia z</w:t>
      </w:r>
      <w:r w:rsidR="00936EE0">
        <w:t> </w:t>
      </w:r>
      <w:proofErr w:type="spellStart"/>
      <w:r w:rsidR="00936EE0">
        <w:t>flash</w:t>
      </w:r>
      <w:proofErr w:type="spellEnd"/>
      <w:r w:rsidR="00936EE0">
        <w:t xml:space="preserve"> pamäte </w:t>
      </w:r>
      <w:proofErr w:type="spellStart"/>
      <w:r>
        <w:t>mikrokontroléru</w:t>
      </w:r>
      <w:proofErr w:type="spellEnd"/>
      <w:r>
        <w:t xml:space="preserve"> ESP32, čomu sa pri aktuálnej revízii </w:t>
      </w:r>
      <w:r>
        <w:lastRenderedPageBreak/>
        <w:t>použitého čipu ESP32 nedá zabrániť systémovou funkcionalitou. Firmvér je pri stiahnutí cez USB-UART rozhranie vo formáte šifrovaného textu, ktorý nie je spustiteľný bez dešifrovania s využitím symetrického kľúča bezpečne archivovaného v </w:t>
      </w:r>
      <w:proofErr w:type="spellStart"/>
      <w:r>
        <w:t>eFuse</w:t>
      </w:r>
      <w:proofErr w:type="spellEnd"/>
      <w:r>
        <w:t xml:space="preserve"> BLK1.</w:t>
      </w:r>
    </w:p>
    <w:p w14:paraId="2A9B0359" w14:textId="20DD6B51" w:rsidR="00F76F57" w:rsidRPr="00A829D8" w:rsidRDefault="0055639F" w:rsidP="00084EDD">
      <w:pPr>
        <w:jc w:val="both"/>
      </w:pPr>
      <w:r>
        <w:t xml:space="preserve">Súčasťou príloh je aj návod pre vygenerovanie certifikátov pre </w:t>
      </w:r>
      <w:proofErr w:type="spellStart"/>
      <w:r>
        <w:t>webserver</w:t>
      </w:r>
      <w:proofErr w:type="spellEnd"/>
      <w:r>
        <w:t xml:space="preserve">, certifikačnú autoritu, kompletné nastavenie </w:t>
      </w:r>
      <w:proofErr w:type="spellStart"/>
      <w:r>
        <w:t>webservera</w:t>
      </w:r>
      <w:proofErr w:type="spellEnd"/>
      <w:r>
        <w:t xml:space="preserve">. Pre </w:t>
      </w:r>
      <w:proofErr w:type="spellStart"/>
      <w:r>
        <w:t>mikrokontróler</w:t>
      </w:r>
      <w:proofErr w:type="spellEnd"/>
      <w:r>
        <w:t xml:space="preserve"> ESP32 je vytvorený návod pre kompletnú implementáciu digitálneho podpisu,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funkcionality</w:t>
      </w:r>
      <w:r w:rsidR="00AC75DB">
        <w:t>.</w:t>
      </w:r>
      <w:r w:rsidR="004D7418">
        <w:t xml:space="preserve"> </w:t>
      </w:r>
    </w:p>
    <w:p w14:paraId="0848D4A2" w14:textId="07911E02" w:rsidR="00802A19" w:rsidRPr="00634ED8" w:rsidRDefault="00802A19" w:rsidP="00941801">
      <w:pPr>
        <w:pStyle w:val="1Nadpis"/>
        <w:numPr>
          <w:ilvl w:val="0"/>
          <w:numId w:val="0"/>
        </w:numPr>
        <w:ind w:left="357" w:hanging="357"/>
        <w:rPr>
          <w:rFonts w:cstheme="majorHAnsi"/>
        </w:rPr>
      </w:pPr>
      <w:bookmarkStart w:id="75" w:name="_Toc69660985"/>
      <w:r w:rsidRPr="00634ED8">
        <w:rPr>
          <w:rFonts w:cstheme="majorHAnsi"/>
        </w:rPr>
        <w:lastRenderedPageBreak/>
        <w:t>Zoznam použitej literatúry</w:t>
      </w:r>
      <w:bookmarkEnd w:id="75"/>
    </w:p>
    <w:p w14:paraId="0A564889" w14:textId="50DC8F3B" w:rsidR="00C71E46" w:rsidRDefault="00363E13" w:rsidP="00C71E46">
      <w:pPr>
        <w:pStyle w:val="Odsekzoznamu"/>
        <w:numPr>
          <w:ilvl w:val="0"/>
          <w:numId w:val="16"/>
        </w:numPr>
        <w:jc w:val="both"/>
      </w:pPr>
      <w:r w:rsidRPr="00363E13">
        <w:t xml:space="preserve">ESP32 [online]. </w:t>
      </w:r>
      <w:proofErr w:type="spellStart"/>
      <w:r w:rsidRPr="00363E13">
        <w:t>Wikipedia</w:t>
      </w:r>
      <w:proofErr w:type="spellEnd"/>
      <w:r w:rsidRPr="00363E13">
        <w:t xml:space="preserve"> [cit 2021-02-18].</w:t>
      </w:r>
      <w:r w:rsidR="00BD4857">
        <w:t xml:space="preserve"> </w:t>
      </w:r>
      <w:r w:rsidRPr="00363E13">
        <w:t>Dostupné z:</w:t>
      </w:r>
      <w:r w:rsidR="00C71E46">
        <w:t xml:space="preserve"> </w:t>
      </w:r>
      <w:r w:rsidR="00BD4857">
        <w:br/>
      </w:r>
      <w:r w:rsidR="00BD4857" w:rsidRPr="009428FF">
        <w:t>https://en.wikipedia.org/wiki/ESP32</w:t>
      </w:r>
      <w:r w:rsidRPr="00363E13">
        <w:t xml:space="preserve"> </w:t>
      </w:r>
    </w:p>
    <w:p w14:paraId="34E33AE7" w14:textId="3E871E23" w:rsidR="005C6382" w:rsidRDefault="005C6382" w:rsidP="001C7C18">
      <w:pPr>
        <w:pStyle w:val="Odsekzoznamu"/>
        <w:numPr>
          <w:ilvl w:val="0"/>
          <w:numId w:val="16"/>
        </w:numPr>
        <w:jc w:val="both"/>
      </w:pPr>
      <w:r>
        <w:t xml:space="preserve">ESP-NOW </w:t>
      </w:r>
      <w:r w:rsidRPr="00363E13">
        <w:t xml:space="preserve">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Pr="005C6382">
        <w:t>https://docs.espressif.com/projects/esp-idf/en/latest/esp32/api-reference/network/esp_now.html</w:t>
      </w:r>
    </w:p>
    <w:p w14:paraId="30C0C583" w14:textId="2DF2D3ED" w:rsidR="007F318B" w:rsidRDefault="007F318B" w:rsidP="007F318B">
      <w:pPr>
        <w:pStyle w:val="Odsekzoznamu"/>
        <w:numPr>
          <w:ilvl w:val="0"/>
          <w:numId w:val="16"/>
        </w:numPr>
        <w:jc w:val="both"/>
      </w:pPr>
      <w:r w:rsidRPr="007F318B">
        <w:t xml:space="preserve">USING THE BLE FUNCTIONALITY OF THE ESP32 </w:t>
      </w:r>
      <w:r w:rsidRPr="00363E13">
        <w:t xml:space="preserve">[online]. </w:t>
      </w:r>
      <w:r>
        <w:t>Electronics-Lab.com</w:t>
      </w:r>
      <w:r w:rsidRPr="00363E13">
        <w:t xml:space="preserve"> [cit 20</w:t>
      </w:r>
      <w:r>
        <w:t>20</w:t>
      </w:r>
      <w:r w:rsidRPr="00363E13">
        <w:t>-0</w:t>
      </w:r>
      <w:r>
        <w:t>3</w:t>
      </w:r>
      <w:r w:rsidRPr="00363E13">
        <w:t>-</w:t>
      </w:r>
      <w:r>
        <w:t>14</w:t>
      </w:r>
      <w:r w:rsidRPr="00363E13">
        <w:t xml:space="preserve">]. Dostupné z: </w:t>
      </w:r>
      <w:r w:rsidRPr="007F318B">
        <w:t>https://www.electronics-lab.com/project/using-the-ble-functionality-of-the-esp32/</w:t>
      </w:r>
      <w:r w:rsidRPr="00363E13">
        <w:t xml:space="preserve"> </w:t>
      </w:r>
    </w:p>
    <w:p w14:paraId="7E800A15" w14:textId="42B18ED1" w:rsidR="00363E13" w:rsidRDefault="00363E13" w:rsidP="00802A19">
      <w:pPr>
        <w:pStyle w:val="Odsekzoznamu"/>
        <w:numPr>
          <w:ilvl w:val="0"/>
          <w:numId w:val="16"/>
        </w:numPr>
        <w:jc w:val="both"/>
      </w:pPr>
      <w:r w:rsidRPr="00363E13">
        <w:t xml:space="preserve">ESP32 </w:t>
      </w:r>
      <w:proofErr w:type="spellStart"/>
      <w:r w:rsidRPr="00363E13">
        <w:t>Modules</w:t>
      </w:r>
      <w:proofErr w:type="spellEnd"/>
      <w:r w:rsidRPr="00363E13">
        <w:t xml:space="preserve">  and </w:t>
      </w:r>
      <w:proofErr w:type="spellStart"/>
      <w:r w:rsidRPr="00363E13">
        <w:t>Boards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="00BD4857">
        <w:br/>
      </w:r>
      <w:r w:rsidRPr="00363E13">
        <w:t xml:space="preserve">https://docs.espressif.com/projects/esp-idf/en/v4.2/esp32/hw-reference/modules-and-boards.html </w:t>
      </w:r>
    </w:p>
    <w:p w14:paraId="2621602A" w14:textId="61320AA7" w:rsidR="00363E13" w:rsidRDefault="00363E13" w:rsidP="00802A19">
      <w:pPr>
        <w:pStyle w:val="Odsekzoznamu"/>
        <w:numPr>
          <w:ilvl w:val="0"/>
          <w:numId w:val="16"/>
        </w:numPr>
        <w:jc w:val="both"/>
      </w:pPr>
      <w:r w:rsidRPr="00363E13">
        <w:t xml:space="preserve">ESP32 </w:t>
      </w:r>
      <w:proofErr w:type="spellStart"/>
      <w:r w:rsidRPr="00363E13">
        <w:t>Technical</w:t>
      </w:r>
      <w:proofErr w:type="spellEnd"/>
      <w:r w:rsidRPr="00363E13">
        <w:t xml:space="preserve"> </w:t>
      </w:r>
      <w:proofErr w:type="spellStart"/>
      <w:r w:rsidRPr="00363E13">
        <w:t>Reference</w:t>
      </w:r>
      <w:proofErr w:type="spellEnd"/>
      <w:r w:rsidRPr="00363E13">
        <w:t xml:space="preserve"> </w:t>
      </w:r>
      <w:proofErr w:type="spellStart"/>
      <w:r w:rsidRPr="00363E13">
        <w:t>Manual</w:t>
      </w:r>
      <w:proofErr w:type="spellEnd"/>
      <w:r w:rsidRPr="00363E13">
        <w:t xml:space="preserve"> [online]. 2.1 </w:t>
      </w:r>
      <w:proofErr w:type="spellStart"/>
      <w:r w:rsidRPr="00363E13">
        <w:t>Introduction</w:t>
      </w:r>
      <w:proofErr w:type="spellEnd"/>
      <w:r w:rsidRPr="00363E13">
        <w:t xml:space="preserve"> [cit. 2020-</w:t>
      </w:r>
      <w:r w:rsidR="00C71E46">
        <w:t>01</w:t>
      </w:r>
      <w:r w:rsidRPr="00363E13">
        <w:t>-</w:t>
      </w:r>
      <w:r w:rsidR="00C71E46">
        <w:t>01</w:t>
      </w:r>
      <w:r w:rsidRPr="00363E13">
        <w:t xml:space="preserve">]. Dostupné z: </w:t>
      </w:r>
      <w:r w:rsidRPr="009428FF">
        <w:t>https://www.espressif.com/sites/default/files/documentation/esp32_technical_reference_manual_en.pdf</w:t>
      </w:r>
      <w:r w:rsidRPr="00363E13">
        <w:t xml:space="preserve"> </w:t>
      </w:r>
    </w:p>
    <w:p w14:paraId="54B44FFC" w14:textId="02940171" w:rsidR="00314695" w:rsidRDefault="00314695" w:rsidP="00314695">
      <w:pPr>
        <w:pStyle w:val="Odsekzoznamu"/>
        <w:numPr>
          <w:ilvl w:val="0"/>
          <w:numId w:val="16"/>
        </w:numPr>
        <w:jc w:val="both"/>
      </w:pPr>
      <w:proofErr w:type="spellStart"/>
      <w:r w:rsidRPr="00314695">
        <w:t>Getting</w:t>
      </w:r>
      <w:proofErr w:type="spellEnd"/>
      <w:r w:rsidRPr="00314695">
        <w:t xml:space="preserve"> </w:t>
      </w:r>
      <w:proofErr w:type="spellStart"/>
      <w:r w:rsidRPr="00314695">
        <w:t>started</w:t>
      </w:r>
      <w:proofErr w:type="spellEnd"/>
      <w:r w:rsidRPr="00314695">
        <w:t xml:space="preserve"> </w:t>
      </w:r>
      <w:proofErr w:type="spellStart"/>
      <w:r w:rsidRPr="00314695">
        <w:t>with</w:t>
      </w:r>
      <w:proofErr w:type="spellEnd"/>
      <w:r w:rsidRPr="00314695">
        <w:t xml:space="preserve"> </w:t>
      </w:r>
      <w:proofErr w:type="spellStart"/>
      <w:r w:rsidRPr="00314695">
        <w:t>MicroPython</w:t>
      </w:r>
      <w:proofErr w:type="spellEnd"/>
      <w:r w:rsidRPr="00314695">
        <w:t xml:space="preserve"> on </w:t>
      </w:r>
      <w:proofErr w:type="spellStart"/>
      <w:r w:rsidRPr="00314695">
        <w:t>the</w:t>
      </w:r>
      <w:proofErr w:type="spellEnd"/>
      <w:r w:rsidRPr="00314695">
        <w:t xml:space="preserve"> ESP32 </w:t>
      </w:r>
      <w:r w:rsidRPr="00363E13">
        <w:t xml:space="preserve">[online]. </w:t>
      </w:r>
      <w:proofErr w:type="spellStart"/>
      <w:r>
        <w:t>MicroPython</w:t>
      </w:r>
      <w:proofErr w:type="spellEnd"/>
      <w:r w:rsidRPr="00363E13">
        <w:t xml:space="preserve"> [cit. 202</w:t>
      </w:r>
      <w:r>
        <w:t>1</w:t>
      </w:r>
      <w:r w:rsidRPr="00363E13">
        <w:t>-0</w:t>
      </w:r>
      <w:r>
        <w:t>4</w:t>
      </w:r>
      <w:r w:rsidRPr="00363E13">
        <w:t>-</w:t>
      </w:r>
      <w:r>
        <w:t>15</w:t>
      </w:r>
      <w:r w:rsidRPr="00363E13">
        <w:t xml:space="preserve">]. Dostupné z: </w:t>
      </w:r>
      <w:r w:rsidRPr="00314695">
        <w:t>https://docs.micropython.org/en/latest/esp32/tutorial/intro.html</w:t>
      </w:r>
    </w:p>
    <w:p w14:paraId="7D60A56C" w14:textId="058B9763" w:rsidR="00314695" w:rsidRDefault="00314695" w:rsidP="00314695">
      <w:pPr>
        <w:pStyle w:val="Odsekzoznamu"/>
        <w:numPr>
          <w:ilvl w:val="0"/>
          <w:numId w:val="16"/>
        </w:numPr>
        <w:jc w:val="both"/>
      </w:pPr>
      <w:proofErr w:type="spellStart"/>
      <w:r w:rsidRPr="00314695">
        <w:t>Getting</w:t>
      </w:r>
      <w:proofErr w:type="spellEnd"/>
      <w:r w:rsidRPr="00314695">
        <w:t xml:space="preserve"> </w:t>
      </w:r>
      <w:proofErr w:type="spellStart"/>
      <w:r w:rsidRPr="00314695">
        <w:t>started</w:t>
      </w:r>
      <w:proofErr w:type="spellEnd"/>
      <w:r w:rsidRPr="00314695">
        <w:t xml:space="preserve"> </w:t>
      </w:r>
      <w:proofErr w:type="spellStart"/>
      <w:r w:rsidRPr="00314695">
        <w:t>with</w:t>
      </w:r>
      <w:proofErr w:type="spellEnd"/>
      <w:r w:rsidRPr="00314695">
        <w:t xml:space="preserve"> </w:t>
      </w:r>
      <w:proofErr w:type="spellStart"/>
      <w:r w:rsidRPr="00314695">
        <w:t>Lua</w:t>
      </w:r>
      <w:proofErr w:type="spellEnd"/>
      <w:r w:rsidRPr="00314695">
        <w:t xml:space="preserve"> </w:t>
      </w:r>
      <w:proofErr w:type="spellStart"/>
      <w:r w:rsidRPr="00314695">
        <w:t>Language</w:t>
      </w:r>
      <w:proofErr w:type="spellEnd"/>
      <w:r w:rsidRPr="00314695">
        <w:t xml:space="preserve"> on ESP32</w:t>
      </w:r>
      <w:r>
        <w:t xml:space="preserve"> </w:t>
      </w:r>
      <w:r w:rsidRPr="00363E13">
        <w:t xml:space="preserve">[online]. </w:t>
      </w:r>
      <w:proofErr w:type="spellStart"/>
      <w:r>
        <w:t>IoT</w:t>
      </w:r>
      <w:proofErr w:type="spellEnd"/>
      <w:r>
        <w:t xml:space="preserve"> Design Pro</w:t>
      </w:r>
      <w:r w:rsidRPr="00363E13">
        <w:t xml:space="preserve"> [cit. 20</w:t>
      </w:r>
      <w:r>
        <w:t>19</w:t>
      </w:r>
      <w:r w:rsidRPr="00363E13">
        <w:t>-0</w:t>
      </w:r>
      <w:r>
        <w:t>1</w:t>
      </w:r>
      <w:r w:rsidRPr="00363E13">
        <w:t>-</w:t>
      </w:r>
      <w:r>
        <w:t>23</w:t>
      </w:r>
      <w:r w:rsidRPr="00363E13">
        <w:t xml:space="preserve">]. </w:t>
      </w:r>
      <w:r w:rsidRPr="00314695">
        <w:t>https://iotdesignpro.com/projects/getting-started-with-lua-programming-on-esp32</w:t>
      </w:r>
    </w:p>
    <w:p w14:paraId="19116940" w14:textId="7A784908" w:rsidR="00314695" w:rsidRDefault="00314695" w:rsidP="00314695">
      <w:pPr>
        <w:pStyle w:val="Odsekzoznamu"/>
        <w:numPr>
          <w:ilvl w:val="0"/>
          <w:numId w:val="16"/>
        </w:numPr>
        <w:jc w:val="both"/>
      </w:pPr>
      <w:r w:rsidRPr="00314695">
        <w:t xml:space="preserve">low.js | Node.js </w:t>
      </w:r>
      <w:proofErr w:type="spellStart"/>
      <w:r w:rsidRPr="00314695">
        <w:t>for</w:t>
      </w:r>
      <w:proofErr w:type="spellEnd"/>
      <w:r w:rsidRPr="00314695">
        <w:t xml:space="preserve"> </w:t>
      </w:r>
      <w:proofErr w:type="spellStart"/>
      <w:r w:rsidRPr="00314695">
        <w:t>microcontrollers</w:t>
      </w:r>
      <w:proofErr w:type="spellEnd"/>
      <w:r w:rsidRPr="00314695">
        <w:t xml:space="preserve"> </w:t>
      </w:r>
      <w:r w:rsidRPr="00363E13">
        <w:t xml:space="preserve">[online]. </w:t>
      </w:r>
      <w:proofErr w:type="spellStart"/>
      <w:r>
        <w:t>Neonious</w:t>
      </w:r>
      <w:proofErr w:type="spellEnd"/>
      <w:r w:rsidRPr="00363E13">
        <w:t xml:space="preserve"> [cit. 20</w:t>
      </w:r>
      <w:r>
        <w:t>21</w:t>
      </w:r>
      <w:r w:rsidRPr="00363E13">
        <w:t>-0</w:t>
      </w:r>
      <w:r>
        <w:t>4</w:t>
      </w:r>
      <w:r w:rsidRPr="00363E13">
        <w:t>-</w:t>
      </w:r>
      <w:r>
        <w:t>15</w:t>
      </w:r>
      <w:r w:rsidRPr="00363E13">
        <w:t xml:space="preserve">]. </w:t>
      </w:r>
      <w:r w:rsidRPr="00314695">
        <w:t>https://iotdesignpro.com/projects/getting-started-with-lua-programming-on-esp32</w:t>
      </w:r>
    </w:p>
    <w:p w14:paraId="3E24DC56" w14:textId="6A9361BE" w:rsidR="00314695" w:rsidRDefault="00314695" w:rsidP="00314695">
      <w:pPr>
        <w:pStyle w:val="Odsekzoznamu"/>
        <w:numPr>
          <w:ilvl w:val="0"/>
          <w:numId w:val="16"/>
        </w:numPr>
        <w:jc w:val="both"/>
      </w:pPr>
      <w:r w:rsidRPr="00363E13">
        <w:t>ESP</w:t>
      </w:r>
      <w:r>
        <w:t>8266</w:t>
      </w:r>
      <w:r w:rsidRPr="00363E13">
        <w:t xml:space="preserve"> [online]. </w:t>
      </w:r>
      <w:proofErr w:type="spellStart"/>
      <w:r w:rsidRPr="00363E13">
        <w:t>Wikipedia</w:t>
      </w:r>
      <w:proofErr w:type="spellEnd"/>
      <w:r w:rsidRPr="00363E13">
        <w:t xml:space="preserve"> [cit 2021-0</w:t>
      </w:r>
      <w:r>
        <w:t>3</w:t>
      </w:r>
      <w:r w:rsidRPr="00363E13">
        <w:t>-</w:t>
      </w:r>
      <w:r>
        <w:t>31</w:t>
      </w:r>
      <w:r w:rsidRPr="00363E13">
        <w:t>].</w:t>
      </w:r>
      <w:r>
        <w:t xml:space="preserve"> </w:t>
      </w:r>
      <w:r w:rsidRPr="00363E13">
        <w:t>Dostupné z:</w:t>
      </w:r>
      <w:r>
        <w:t xml:space="preserve"> </w:t>
      </w:r>
      <w:r>
        <w:br/>
      </w:r>
      <w:r w:rsidRPr="00314695">
        <w:t>https://en.wikipedia.org/wiki/ESP8266</w:t>
      </w:r>
    </w:p>
    <w:p w14:paraId="49EEF2D1" w14:textId="01A34999" w:rsidR="004230CA" w:rsidRDefault="004230CA" w:rsidP="00314695">
      <w:pPr>
        <w:pStyle w:val="Odsekzoznamu"/>
        <w:numPr>
          <w:ilvl w:val="0"/>
          <w:numId w:val="16"/>
        </w:numPr>
        <w:jc w:val="both"/>
      </w:pPr>
      <w:proofErr w:type="spellStart"/>
      <w:r w:rsidRPr="004230CA">
        <w:t>Application</w:t>
      </w:r>
      <w:proofErr w:type="spellEnd"/>
      <w:r w:rsidRPr="004230CA">
        <w:t xml:space="preserve"> startup </w:t>
      </w:r>
      <w:proofErr w:type="spellStart"/>
      <w:r w:rsidRPr="004230CA">
        <w:t>flow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>
        <w:br/>
      </w:r>
      <w:r w:rsidRPr="007971A4">
        <w:t>https://docs.espressif.com/projects/esp-idf/en/latest/esp32/api-guides/general-notes.html#application-startup-flow</w:t>
      </w:r>
    </w:p>
    <w:p w14:paraId="668D0088" w14:textId="117450D2" w:rsidR="004230CA" w:rsidRDefault="004230CA" w:rsidP="004230CA">
      <w:pPr>
        <w:pStyle w:val="Odsekzoznamu"/>
        <w:numPr>
          <w:ilvl w:val="0"/>
          <w:numId w:val="16"/>
        </w:numPr>
        <w:jc w:val="both"/>
      </w:pPr>
      <w:r>
        <w:t xml:space="preserve">ESP32 ROM </w:t>
      </w:r>
      <w:proofErr w:type="spellStart"/>
      <w:r>
        <w:t>Console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>
        <w:br/>
      </w:r>
      <w:r w:rsidR="00391B6C" w:rsidRPr="00391B6C">
        <w:t>https://docs.espressif.com/projects/esp-idf/en/latest/esp32/api-guides/romconsole.html</w:t>
      </w:r>
    </w:p>
    <w:p w14:paraId="54E251F2" w14:textId="0A159330" w:rsidR="00A1507D" w:rsidRDefault="00A1507D" w:rsidP="00A1507D">
      <w:pPr>
        <w:pStyle w:val="Odsekzoznamu"/>
        <w:numPr>
          <w:ilvl w:val="0"/>
          <w:numId w:val="16"/>
        </w:numPr>
        <w:jc w:val="both"/>
      </w:pPr>
      <w:r w:rsidRPr="00363E13">
        <w:t xml:space="preserve">ESP32 </w:t>
      </w:r>
      <w:proofErr w:type="spellStart"/>
      <w:r w:rsidRPr="00363E13">
        <w:t>Modules</w:t>
      </w:r>
      <w:proofErr w:type="spellEnd"/>
      <w:r w:rsidRPr="00363E13">
        <w:t xml:space="preserve"> and </w:t>
      </w:r>
      <w:proofErr w:type="spellStart"/>
      <w:r w:rsidRPr="00363E13">
        <w:t>Boards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Pr="00EA2A6B">
        <w:t>https://docs.espressif.com/projects/esp-idf/en/v4.2/esp32/hw-reference/modules-and-boards.html</w:t>
      </w:r>
      <w:r w:rsidRPr="00363E13">
        <w:t xml:space="preserve"> </w:t>
      </w:r>
    </w:p>
    <w:p w14:paraId="11BC3182" w14:textId="27BC70D3" w:rsidR="00314695" w:rsidRDefault="00314695" w:rsidP="00314695">
      <w:pPr>
        <w:pStyle w:val="Odsekzoznamu"/>
        <w:numPr>
          <w:ilvl w:val="0"/>
          <w:numId w:val="16"/>
        </w:numPr>
        <w:jc w:val="both"/>
      </w:pPr>
      <w:r w:rsidRPr="00363E13">
        <w:lastRenderedPageBreak/>
        <w:t xml:space="preserve">Katalógový list </w:t>
      </w:r>
      <w:r>
        <w:t>CP2102</w:t>
      </w:r>
      <w:r w:rsidRPr="00363E13">
        <w:t xml:space="preserve"> [online]. </w:t>
      </w:r>
      <w:proofErr w:type="spellStart"/>
      <w:r w:rsidR="00A1507D">
        <w:t>Silicon</w:t>
      </w:r>
      <w:proofErr w:type="spellEnd"/>
      <w:r w:rsidR="00A1507D">
        <w:t xml:space="preserve"> </w:t>
      </w:r>
      <w:proofErr w:type="spellStart"/>
      <w:r w:rsidR="00A1507D">
        <w:t>Labs</w:t>
      </w:r>
      <w:proofErr w:type="spellEnd"/>
      <w:r w:rsidRPr="00363E13">
        <w:t xml:space="preserve"> [cit. 20</w:t>
      </w:r>
      <w:r w:rsidR="00A1507D">
        <w:t>17</w:t>
      </w:r>
      <w:r w:rsidRPr="00363E13">
        <w:t>-</w:t>
      </w:r>
      <w:r>
        <w:t>0</w:t>
      </w:r>
      <w:r w:rsidR="00A1507D">
        <w:t>1</w:t>
      </w:r>
      <w:r w:rsidRPr="00363E13">
        <w:t>-</w:t>
      </w:r>
      <w:r w:rsidR="00A1507D">
        <w:t>17</w:t>
      </w:r>
      <w:r w:rsidRPr="00363E13">
        <w:t xml:space="preserve">]. </w:t>
      </w:r>
      <w:r w:rsidR="00A1507D" w:rsidRPr="00A1507D">
        <w:t>https://www.silabs.com/documents/public/data-sheets/CP2102-9.pdf</w:t>
      </w:r>
    </w:p>
    <w:p w14:paraId="04050680" w14:textId="4FAF6418" w:rsidR="00A1507D" w:rsidRDefault="00A1507D" w:rsidP="00A1507D">
      <w:pPr>
        <w:pStyle w:val="Odsekzoznamu"/>
        <w:numPr>
          <w:ilvl w:val="0"/>
          <w:numId w:val="16"/>
        </w:numPr>
        <w:jc w:val="both"/>
      </w:pPr>
      <w:r w:rsidRPr="00363E13">
        <w:t xml:space="preserve">Katalógový list ESP32-S [online]. </w:t>
      </w:r>
      <w:proofErr w:type="spellStart"/>
      <w:r w:rsidRPr="00363E13">
        <w:t>Shenzhen</w:t>
      </w:r>
      <w:proofErr w:type="spellEnd"/>
      <w:r w:rsidRPr="00363E13">
        <w:t xml:space="preserve"> </w:t>
      </w:r>
      <w:proofErr w:type="spellStart"/>
      <w:r w:rsidRPr="00363E13">
        <w:t>Anxinke</w:t>
      </w:r>
      <w:proofErr w:type="spellEnd"/>
      <w:r w:rsidRPr="00363E13">
        <w:t xml:space="preserve"> </w:t>
      </w:r>
      <w:proofErr w:type="spellStart"/>
      <w:r w:rsidRPr="00363E13">
        <w:t>Technology</w:t>
      </w:r>
      <w:proofErr w:type="spellEnd"/>
      <w:r w:rsidRPr="00363E13">
        <w:t xml:space="preserve"> [cit. 2016-10-03]. </w:t>
      </w:r>
      <w:r w:rsidRPr="00EA2A6B">
        <w:t>https://www.es.co.th/Schemetic/PDF/ESP32.PDF</w:t>
      </w:r>
      <w:r w:rsidRPr="00363E13">
        <w:t xml:space="preserve"> </w:t>
      </w:r>
    </w:p>
    <w:p w14:paraId="2F750026" w14:textId="797476F8" w:rsidR="00363E13" w:rsidRDefault="00363E13" w:rsidP="00802A19">
      <w:pPr>
        <w:pStyle w:val="Odsekzoznamu"/>
        <w:numPr>
          <w:ilvl w:val="0"/>
          <w:numId w:val="16"/>
        </w:numPr>
        <w:jc w:val="both"/>
      </w:pPr>
      <w:r w:rsidRPr="00363E13">
        <w:t xml:space="preserve">ESP32 </w:t>
      </w:r>
      <w:proofErr w:type="spellStart"/>
      <w:r w:rsidRPr="00363E13">
        <w:t>Technical</w:t>
      </w:r>
      <w:proofErr w:type="spellEnd"/>
      <w:r w:rsidRPr="00363E13">
        <w:t xml:space="preserve"> </w:t>
      </w:r>
      <w:proofErr w:type="spellStart"/>
      <w:r w:rsidRPr="00363E13">
        <w:t>Reference</w:t>
      </w:r>
      <w:proofErr w:type="spellEnd"/>
      <w:r w:rsidRPr="00363E13">
        <w:t xml:space="preserve"> </w:t>
      </w:r>
      <w:proofErr w:type="spellStart"/>
      <w:r w:rsidRPr="00363E13">
        <w:t>Manual</w:t>
      </w:r>
      <w:proofErr w:type="spellEnd"/>
      <w:r w:rsidRPr="00363E13">
        <w:t xml:space="preserve"> [online]. 2.2 </w:t>
      </w:r>
      <w:proofErr w:type="spellStart"/>
      <w:r w:rsidRPr="00363E13">
        <w:t>Features</w:t>
      </w:r>
      <w:proofErr w:type="spellEnd"/>
      <w:r w:rsidRPr="00363E13">
        <w:t xml:space="preserve"> [cit. 2020-</w:t>
      </w:r>
      <w:r w:rsidR="00C71E46">
        <w:t>01</w:t>
      </w:r>
      <w:r w:rsidRPr="00363E13">
        <w:t>-</w:t>
      </w:r>
      <w:r w:rsidR="00C71E46">
        <w:t>01</w:t>
      </w:r>
      <w:r w:rsidRPr="00363E13">
        <w:t xml:space="preserve">]. Dostupné z: </w:t>
      </w:r>
      <w:r w:rsidRPr="007971A4">
        <w:t>https://www.espressif.com/sites/default/files/documentation/esp32_technical_reference_manual_en.pdf</w:t>
      </w:r>
      <w:r w:rsidRPr="00363E13">
        <w:t xml:space="preserve"> </w:t>
      </w:r>
    </w:p>
    <w:p w14:paraId="7777607E" w14:textId="36DFC79E" w:rsidR="00C71E46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Partition</w:t>
      </w:r>
      <w:proofErr w:type="spellEnd"/>
      <w:r w:rsidRPr="00363E13">
        <w:t xml:space="preserve"> </w:t>
      </w:r>
      <w:proofErr w:type="spellStart"/>
      <w:r w:rsidRPr="00363E13">
        <w:t>Tables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="008D4337">
        <w:br/>
      </w:r>
      <w:r w:rsidRPr="00363E13">
        <w:t xml:space="preserve">https://docs.espressif.com/projects/esp-idf/en/v4.2/esp32/api-guides/partition-tables.html </w:t>
      </w:r>
    </w:p>
    <w:p w14:paraId="55BC9CB6" w14:textId="66153D32" w:rsidR="00363E13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eFuse</w:t>
      </w:r>
      <w:proofErr w:type="spellEnd"/>
      <w:r w:rsidRPr="00363E13">
        <w:t xml:space="preserve"> Manager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Pr="00EA2A6B">
        <w:t>https://docs.espressif.com/projects/esp-idf/en/v4.2/esp32/api-reference/system/efuse.html</w:t>
      </w:r>
      <w:r w:rsidRPr="00363E13">
        <w:t xml:space="preserve"> </w:t>
      </w:r>
    </w:p>
    <w:p w14:paraId="3F9D9C27" w14:textId="36AAF8DA" w:rsidR="00363E13" w:rsidRDefault="00363E13" w:rsidP="0040208B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Sleep</w:t>
      </w:r>
      <w:proofErr w:type="spellEnd"/>
      <w:r w:rsidRPr="00363E13">
        <w:t xml:space="preserve"> </w:t>
      </w:r>
      <w:proofErr w:type="spellStart"/>
      <w:r w:rsidRPr="00363E13">
        <w:t>Modes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="00F76F57" w:rsidRPr="00EA2A6B">
        <w:t>https://docs.espressif.com/projects/esp-idf/en/v4.2/esp32/api-reference/system/sleep_modes.html</w:t>
      </w:r>
      <w:r w:rsidRPr="00363E13">
        <w:t xml:space="preserve"> </w:t>
      </w:r>
    </w:p>
    <w:p w14:paraId="24BACE72" w14:textId="7B56F07B" w:rsidR="00A1507D" w:rsidRDefault="00A1507D" w:rsidP="00A1507D">
      <w:pPr>
        <w:pStyle w:val="Odsekzoznamu"/>
        <w:numPr>
          <w:ilvl w:val="0"/>
          <w:numId w:val="16"/>
        </w:numPr>
        <w:jc w:val="both"/>
      </w:pPr>
      <w:r w:rsidRPr="00363E13">
        <w:t xml:space="preserve">ESP32 ULP </w:t>
      </w:r>
      <w:proofErr w:type="spellStart"/>
      <w:r w:rsidRPr="00363E13">
        <w:t>coprocessor</w:t>
      </w:r>
      <w:proofErr w:type="spellEnd"/>
      <w:r w:rsidRPr="00363E13">
        <w:t xml:space="preserve"> </w:t>
      </w:r>
      <w:proofErr w:type="spellStart"/>
      <w:r w:rsidRPr="00363E13">
        <w:t>instruction</w:t>
      </w:r>
      <w:proofErr w:type="spellEnd"/>
      <w:r w:rsidRPr="00363E13">
        <w:t xml:space="preserve"> set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>
        <w:t xml:space="preserve"> </w:t>
      </w:r>
      <w:r w:rsidRPr="00EA2A6B">
        <w:t>https://docs.espressif.com/projects/esp-idf/en/v4.2/esp32/api-guides/ulp_instruction_set.html</w:t>
      </w:r>
    </w:p>
    <w:p w14:paraId="2C0D4EAF" w14:textId="0EAFE955" w:rsidR="00363E13" w:rsidRDefault="00363E13" w:rsidP="00A1507D">
      <w:pPr>
        <w:pStyle w:val="Odsekzoznamu"/>
        <w:numPr>
          <w:ilvl w:val="0"/>
          <w:numId w:val="16"/>
        </w:numPr>
        <w:jc w:val="both"/>
      </w:pPr>
      <w:r w:rsidRPr="00363E13">
        <w:t xml:space="preserve">Get </w:t>
      </w:r>
      <w:proofErr w:type="spellStart"/>
      <w:r w:rsidRPr="00363E13">
        <w:t>Started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>
        <w:t xml:space="preserve"> </w:t>
      </w:r>
      <w:r w:rsidRPr="00EA2A6B">
        <w:t>https://docs.espressif.com/projects/esp-idf/en/v4.2/esp32/get-started/index.html</w:t>
      </w:r>
      <w:r w:rsidRPr="00363E13">
        <w:t xml:space="preserve"> </w:t>
      </w:r>
    </w:p>
    <w:p w14:paraId="7489A1D7" w14:textId="7E3FFF19" w:rsidR="00363E13" w:rsidRDefault="00363E13" w:rsidP="00802A19">
      <w:pPr>
        <w:pStyle w:val="Odsekzoznamu"/>
        <w:numPr>
          <w:ilvl w:val="0"/>
          <w:numId w:val="16"/>
        </w:numPr>
        <w:jc w:val="both"/>
      </w:pPr>
      <w:r w:rsidRPr="00363E13">
        <w:t xml:space="preserve">ESP-IDF </w:t>
      </w:r>
      <w:proofErr w:type="spellStart"/>
      <w:r w:rsidRPr="00363E13">
        <w:t>Release</w:t>
      </w:r>
      <w:proofErr w:type="spellEnd"/>
      <w:r w:rsidRPr="00363E13">
        <w:t xml:space="preserve"> v4.2 [online]. </w:t>
      </w:r>
      <w:proofErr w:type="spellStart"/>
      <w:r w:rsidRPr="00363E13">
        <w:t>Github</w:t>
      </w:r>
      <w:proofErr w:type="spellEnd"/>
      <w:r w:rsidRPr="00363E13">
        <w:t xml:space="preserve"> [cit. 2020-12-07]. Dostupné z: </w:t>
      </w:r>
      <w:r w:rsidRPr="00EA2A6B">
        <w:t>https://github.com/espressif/esp-idf/releases/tag/v4.2</w:t>
      </w:r>
      <w:r w:rsidRPr="00363E13">
        <w:t xml:space="preserve"> </w:t>
      </w:r>
    </w:p>
    <w:p w14:paraId="64F2C87D" w14:textId="7A4165F5" w:rsidR="00363E13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The</w:t>
      </w:r>
      <w:proofErr w:type="spellEnd"/>
      <w:r w:rsidRPr="00363E13">
        <w:t xml:space="preserve"> </w:t>
      </w:r>
      <w:proofErr w:type="spellStart"/>
      <w:r w:rsidRPr="00363E13">
        <w:t>FreeRTOS</w:t>
      </w:r>
      <w:proofErr w:type="spellEnd"/>
      <w:r w:rsidRPr="00363E13">
        <w:t xml:space="preserve">™ </w:t>
      </w:r>
      <w:proofErr w:type="spellStart"/>
      <w:r w:rsidRPr="00363E13">
        <w:t>Reference</w:t>
      </w:r>
      <w:proofErr w:type="spellEnd"/>
      <w:r w:rsidRPr="00363E13">
        <w:t xml:space="preserve"> </w:t>
      </w:r>
      <w:proofErr w:type="spellStart"/>
      <w:r w:rsidRPr="00363E13">
        <w:t>Manual</w:t>
      </w:r>
      <w:proofErr w:type="spellEnd"/>
      <w:r w:rsidRPr="00363E13">
        <w:t xml:space="preserve"> [online]. Amazon.com, </w:t>
      </w:r>
      <w:proofErr w:type="spellStart"/>
      <w:r w:rsidRPr="00363E13">
        <w:t>Inc</w:t>
      </w:r>
      <w:proofErr w:type="spellEnd"/>
      <w:r w:rsidRPr="00363E13">
        <w:t>. [cit. 2018-07-01]. Dostupné z:</w:t>
      </w:r>
      <w:r w:rsidRPr="00363E13">
        <w:tab/>
        <w:t xml:space="preserve"> </w:t>
      </w:r>
      <w:r w:rsidRPr="00EA2A6B">
        <w:t>https://www.freertos.org/fr-content-src/uploads/2018/07/FreeRTOS_Reference_Manual_V10.0.0.pdf</w:t>
      </w:r>
      <w:r w:rsidRPr="00363E13">
        <w:t xml:space="preserve"> </w:t>
      </w:r>
    </w:p>
    <w:p w14:paraId="3E57761F" w14:textId="3DDC607A" w:rsidR="00C71E46" w:rsidRDefault="00A1507D" w:rsidP="00802A19">
      <w:pPr>
        <w:pStyle w:val="Odsekzoznamu"/>
        <w:numPr>
          <w:ilvl w:val="0"/>
          <w:numId w:val="16"/>
        </w:numPr>
        <w:jc w:val="both"/>
      </w:pPr>
      <w:r>
        <w:t>Esptool.py</w:t>
      </w:r>
      <w:r w:rsidR="00363E13" w:rsidRPr="00363E13">
        <w:t xml:space="preserve"> [online]. </w:t>
      </w:r>
      <w:proofErr w:type="spellStart"/>
      <w:r w:rsidR="00363E13" w:rsidRPr="00363E13">
        <w:t>Github</w:t>
      </w:r>
      <w:proofErr w:type="spellEnd"/>
      <w:r w:rsidR="00363E13" w:rsidRPr="00363E13">
        <w:t xml:space="preserve"> [cit. 2021-02-22]. Dostupné z: </w:t>
      </w:r>
      <w:r w:rsidR="00C71E46" w:rsidRPr="00EA2A6B">
        <w:t>https://github.com/espressif/esptool/blob/master/esptool.py</w:t>
      </w:r>
      <w:r w:rsidR="00363E13" w:rsidRPr="00363E13">
        <w:t xml:space="preserve"> </w:t>
      </w:r>
    </w:p>
    <w:p w14:paraId="2AADB03B" w14:textId="2A92F240" w:rsidR="00363E13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Arduino</w:t>
      </w:r>
      <w:proofErr w:type="spellEnd"/>
      <w:r w:rsidRPr="00363E13">
        <w:t xml:space="preserve"> </w:t>
      </w:r>
      <w:proofErr w:type="spellStart"/>
      <w:r w:rsidRPr="00363E13">
        <w:t>Core</w:t>
      </w:r>
      <w:proofErr w:type="spellEnd"/>
      <w:r w:rsidRPr="00363E13">
        <w:t xml:space="preserve"> </w:t>
      </w:r>
      <w:proofErr w:type="spellStart"/>
      <w:r w:rsidRPr="00363E13">
        <w:t>for</w:t>
      </w:r>
      <w:proofErr w:type="spellEnd"/>
      <w:r w:rsidRPr="00363E13">
        <w:t xml:space="preserve"> </w:t>
      </w:r>
      <w:proofErr w:type="spellStart"/>
      <w:r w:rsidRPr="00363E13">
        <w:t>the</w:t>
      </w:r>
      <w:proofErr w:type="spellEnd"/>
      <w:r w:rsidRPr="00363E13">
        <w:t xml:space="preserve"> ESP32[online]. </w:t>
      </w:r>
      <w:proofErr w:type="spellStart"/>
      <w:r w:rsidRPr="00363E13">
        <w:t>Github</w:t>
      </w:r>
      <w:proofErr w:type="spellEnd"/>
      <w:r w:rsidRPr="00363E13">
        <w:t xml:space="preserve"> [cit. 2021-02-24]. Dostupné z: </w:t>
      </w:r>
      <w:r w:rsidRPr="00EA2A6B">
        <w:t>https://github.com/espressif/arduino-esp32</w:t>
      </w:r>
      <w:r w:rsidRPr="00363E13">
        <w:t xml:space="preserve"> </w:t>
      </w:r>
    </w:p>
    <w:p w14:paraId="1E72B68C" w14:textId="5B0798EE" w:rsidR="00363E13" w:rsidRDefault="00363E13" w:rsidP="00802A19">
      <w:pPr>
        <w:pStyle w:val="Odsekzoznamu"/>
        <w:numPr>
          <w:ilvl w:val="0"/>
          <w:numId w:val="16"/>
        </w:numPr>
        <w:jc w:val="both"/>
      </w:pPr>
      <w:r w:rsidRPr="00363E13">
        <w:t>Over-</w:t>
      </w:r>
      <w:proofErr w:type="spellStart"/>
      <w:r w:rsidRPr="00363E13">
        <w:t>the</w:t>
      </w:r>
      <w:proofErr w:type="spellEnd"/>
      <w:r w:rsidRPr="00363E13">
        <w:t>-</w:t>
      </w:r>
      <w:proofErr w:type="spellStart"/>
      <w:r w:rsidRPr="00363E13">
        <w:t>air</w:t>
      </w:r>
      <w:proofErr w:type="spellEnd"/>
      <w:r w:rsidRPr="00363E13">
        <w:t xml:space="preserve"> </w:t>
      </w:r>
      <w:proofErr w:type="spellStart"/>
      <w:r w:rsidRPr="00363E13">
        <w:t>programming</w:t>
      </w:r>
      <w:proofErr w:type="spellEnd"/>
      <w:r w:rsidRPr="00363E13">
        <w:t xml:space="preserve"> [online]. </w:t>
      </w:r>
      <w:proofErr w:type="spellStart"/>
      <w:r w:rsidRPr="00363E13">
        <w:t>Wikipedia</w:t>
      </w:r>
      <w:proofErr w:type="spellEnd"/>
      <w:r w:rsidRPr="00363E13">
        <w:t xml:space="preserve"> [cit 2021-02-04]. Dostupné z: </w:t>
      </w:r>
      <w:r w:rsidRPr="00EA2A6B">
        <w:t>https://en.wikipedia.org/wiki/Over-the-air_programming</w:t>
      </w:r>
      <w:r w:rsidRPr="00363E13">
        <w:t xml:space="preserve"> </w:t>
      </w:r>
    </w:p>
    <w:p w14:paraId="36B1762D" w14:textId="008D65AC" w:rsidR="00363E13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lastRenderedPageBreak/>
        <w:t>How</w:t>
      </w:r>
      <w:proofErr w:type="spellEnd"/>
      <w:r w:rsidRPr="00363E13">
        <w:t xml:space="preserve"> to </w:t>
      </w:r>
      <w:proofErr w:type="spellStart"/>
      <w:r w:rsidRPr="00363E13">
        <w:t>Approach</w:t>
      </w:r>
      <w:proofErr w:type="spellEnd"/>
      <w:r w:rsidRPr="00363E13">
        <w:t xml:space="preserve"> OTA </w:t>
      </w:r>
      <w:proofErr w:type="spellStart"/>
      <w:r w:rsidRPr="00363E13">
        <w:t>Updates</w:t>
      </w:r>
      <w:proofErr w:type="spellEnd"/>
      <w:r w:rsidRPr="00363E13">
        <w:t xml:space="preserve"> </w:t>
      </w:r>
      <w:proofErr w:type="spellStart"/>
      <w:r w:rsidRPr="00363E13">
        <w:t>for</w:t>
      </w:r>
      <w:proofErr w:type="spellEnd"/>
      <w:r w:rsidRPr="00363E13">
        <w:t xml:space="preserve"> </w:t>
      </w:r>
      <w:proofErr w:type="spellStart"/>
      <w:r w:rsidRPr="00363E13">
        <w:t>IoT</w:t>
      </w:r>
      <w:proofErr w:type="spellEnd"/>
      <w:r w:rsidRPr="00363E13">
        <w:t xml:space="preserve"> [online]. </w:t>
      </w:r>
      <w:proofErr w:type="spellStart"/>
      <w:r w:rsidRPr="00363E13">
        <w:t>DZone</w:t>
      </w:r>
      <w:proofErr w:type="spellEnd"/>
      <w:r w:rsidRPr="00363E13">
        <w:t xml:space="preserve"> </w:t>
      </w:r>
      <w:proofErr w:type="spellStart"/>
      <w:r w:rsidRPr="00363E13">
        <w:t>IoT</w:t>
      </w:r>
      <w:proofErr w:type="spellEnd"/>
      <w:r w:rsidRPr="00363E13">
        <w:t xml:space="preserve"> [cit 2018-01-19]. Dostupné z: </w:t>
      </w:r>
      <w:r w:rsidRPr="00EA2A6B">
        <w:t>https://dzone.com/articles/how-to-approach-ota-updates-for-iot</w:t>
      </w:r>
      <w:r w:rsidRPr="00363E13">
        <w:t xml:space="preserve"> </w:t>
      </w:r>
    </w:p>
    <w:p w14:paraId="4D430FFB" w14:textId="5F658D5D" w:rsidR="00363E13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Basic</w:t>
      </w:r>
      <w:proofErr w:type="spellEnd"/>
      <w:r w:rsidRPr="00363E13">
        <w:t xml:space="preserve"> OTA [online]. </w:t>
      </w:r>
      <w:proofErr w:type="spellStart"/>
      <w:r w:rsidRPr="00363E13">
        <w:t>Github</w:t>
      </w:r>
      <w:proofErr w:type="spellEnd"/>
      <w:r w:rsidRPr="00363E13">
        <w:t xml:space="preserve"> [cit. 2018-03-04]. Dostupné z: </w:t>
      </w:r>
      <w:r w:rsidRPr="00EA2A6B">
        <w:t>https://github.com/espressif/arduino-esp32/blob/master/libraries/ArduinoOTA/examples/BasicOTA/BasicOTA.ino</w:t>
      </w:r>
      <w:r w:rsidRPr="00363E13">
        <w:t xml:space="preserve"> </w:t>
      </w:r>
    </w:p>
    <w:p w14:paraId="3C582AF7" w14:textId="4658AB22" w:rsidR="00A1507D" w:rsidRDefault="00A1507D" w:rsidP="00CF5644">
      <w:pPr>
        <w:pStyle w:val="Odsekzoznamu"/>
        <w:numPr>
          <w:ilvl w:val="0"/>
          <w:numId w:val="16"/>
        </w:numPr>
        <w:jc w:val="both"/>
      </w:pPr>
      <w:proofErr w:type="spellStart"/>
      <w:r w:rsidRPr="00A1507D">
        <w:t>Message-Digest</w:t>
      </w:r>
      <w:proofErr w:type="spellEnd"/>
      <w:r w:rsidRPr="00A1507D">
        <w:t xml:space="preserve"> </w:t>
      </w:r>
      <w:proofErr w:type="spellStart"/>
      <w:r w:rsidRPr="00A1507D">
        <w:t>algorithm</w:t>
      </w:r>
      <w:proofErr w:type="spellEnd"/>
      <w:r w:rsidRPr="00A1507D">
        <w:t xml:space="preserve"> </w:t>
      </w:r>
      <w:r w:rsidRPr="00363E13">
        <w:t xml:space="preserve">[online]. </w:t>
      </w:r>
      <w:proofErr w:type="spellStart"/>
      <w:r w:rsidRPr="00363E13">
        <w:t>Wikipedia</w:t>
      </w:r>
      <w:proofErr w:type="spellEnd"/>
      <w:r w:rsidRPr="00363E13">
        <w:t xml:space="preserve"> [cit 20</w:t>
      </w:r>
      <w:r>
        <w:t>13</w:t>
      </w:r>
      <w:r w:rsidRPr="00363E13">
        <w:t>-0</w:t>
      </w:r>
      <w:r>
        <w:t>3</w:t>
      </w:r>
      <w:r w:rsidRPr="00363E13">
        <w:t>-</w:t>
      </w:r>
      <w:r>
        <w:t>07</w:t>
      </w:r>
      <w:r w:rsidRPr="00363E13">
        <w:t>].</w:t>
      </w:r>
      <w:r>
        <w:t xml:space="preserve"> </w:t>
      </w:r>
      <w:r w:rsidRPr="00363E13">
        <w:t>Dostupné z:</w:t>
      </w:r>
      <w:r>
        <w:t xml:space="preserve"> </w:t>
      </w:r>
      <w:r>
        <w:br/>
      </w:r>
      <w:r w:rsidRPr="00EA2A6B">
        <w:t>https://sk.wikipedia.org/wiki/Message-Digest_algorithm</w:t>
      </w:r>
    </w:p>
    <w:p w14:paraId="40B889A7" w14:textId="427CFD09" w:rsidR="00C71E46" w:rsidRDefault="00363E13" w:rsidP="00CF5644">
      <w:pPr>
        <w:pStyle w:val="Odsekzoznamu"/>
        <w:numPr>
          <w:ilvl w:val="0"/>
          <w:numId w:val="16"/>
        </w:numPr>
        <w:jc w:val="both"/>
      </w:pPr>
      <w:r w:rsidRPr="00363E13">
        <w:t xml:space="preserve">OTA Web </w:t>
      </w:r>
      <w:proofErr w:type="spellStart"/>
      <w:r w:rsidRPr="00363E13">
        <w:t>Updater</w:t>
      </w:r>
      <w:proofErr w:type="spellEnd"/>
      <w:r w:rsidRPr="00363E13">
        <w:t xml:space="preserve"> [online]. </w:t>
      </w:r>
      <w:proofErr w:type="spellStart"/>
      <w:r w:rsidRPr="00363E13">
        <w:t>Github</w:t>
      </w:r>
      <w:proofErr w:type="spellEnd"/>
      <w:r w:rsidRPr="00363E13">
        <w:t xml:space="preserve"> [cit. 2020-11-02]. Dostupné z: </w:t>
      </w:r>
      <w:r w:rsidR="00C71E46" w:rsidRPr="00EA2A6B">
        <w:t>https://github.com/espressif/arduino-esp32/blob/master/libraries/ArduinoOTA/examples/OTAWebUpdater/OTAWebUpdater.ino</w:t>
      </w:r>
      <w:r w:rsidRPr="00363E13">
        <w:t xml:space="preserve"> </w:t>
      </w:r>
    </w:p>
    <w:p w14:paraId="1E5BB64C" w14:textId="03A4FC6B" w:rsidR="00190BBA" w:rsidRDefault="00190BBA" w:rsidP="00802A19">
      <w:pPr>
        <w:pStyle w:val="Odsekzoznamu"/>
        <w:numPr>
          <w:ilvl w:val="0"/>
          <w:numId w:val="16"/>
        </w:numPr>
        <w:jc w:val="both"/>
      </w:pPr>
      <w:r w:rsidRPr="00363E13">
        <w:t xml:space="preserve">Katalógový list </w:t>
      </w:r>
      <w:r w:rsidRPr="00190BBA">
        <w:t>LAN8720</w:t>
      </w:r>
      <w:r w:rsidRPr="00190BBA">
        <w:t xml:space="preserve"> </w:t>
      </w:r>
      <w:r w:rsidRPr="00363E13">
        <w:t xml:space="preserve">[online]. </w:t>
      </w:r>
      <w:proofErr w:type="spellStart"/>
      <w:r>
        <w:t>MicroChip</w:t>
      </w:r>
      <w:proofErr w:type="spellEnd"/>
      <w:r w:rsidRPr="00363E13">
        <w:t xml:space="preserve"> [cit. 20</w:t>
      </w:r>
      <w:r>
        <w:t>16</w:t>
      </w:r>
      <w:r w:rsidRPr="00363E13">
        <w:t>-0</w:t>
      </w:r>
      <w:r>
        <w:t>1</w:t>
      </w:r>
      <w:r w:rsidRPr="00363E13">
        <w:t>-</w:t>
      </w:r>
      <w:r>
        <w:t>01</w:t>
      </w:r>
      <w:r w:rsidRPr="00363E13">
        <w:t xml:space="preserve">]. </w:t>
      </w:r>
      <w:hyperlink r:id="rId55" w:history="1">
        <w:r w:rsidRPr="00EF69DD">
          <w:rPr>
            <w:rStyle w:val="Hypertextovprepojenie"/>
          </w:rPr>
          <w:t>https://ww1.microchip.com/downloads/en/DeviceDoc/00002165B.pdf</w:t>
        </w:r>
      </w:hyperlink>
    </w:p>
    <w:p w14:paraId="3B6D4BE2" w14:textId="7087E51C" w:rsidR="00190BBA" w:rsidRDefault="00190BBA" w:rsidP="00190BBA">
      <w:pPr>
        <w:pStyle w:val="Odsekzoznamu"/>
        <w:numPr>
          <w:ilvl w:val="0"/>
          <w:numId w:val="16"/>
        </w:numPr>
        <w:jc w:val="both"/>
      </w:pPr>
      <w:r w:rsidRPr="00363E13">
        <w:t xml:space="preserve">Katalógový list </w:t>
      </w:r>
      <w:r w:rsidRPr="00190BBA">
        <w:t>IP101GRI</w:t>
      </w:r>
      <w:r w:rsidRPr="00190BBA">
        <w:t xml:space="preserve"> </w:t>
      </w:r>
      <w:r w:rsidRPr="00363E13">
        <w:t xml:space="preserve">[online]. </w:t>
      </w:r>
      <w:r>
        <w:t xml:space="preserve">IC PLUS </w:t>
      </w:r>
      <w:proofErr w:type="spellStart"/>
      <w:r>
        <w:t>Corporation</w:t>
      </w:r>
      <w:proofErr w:type="spellEnd"/>
      <w:r>
        <w:t xml:space="preserve"> </w:t>
      </w:r>
      <w:proofErr w:type="spellStart"/>
      <w:r>
        <w:t>Manufacturer</w:t>
      </w:r>
      <w:proofErr w:type="spellEnd"/>
      <w:r w:rsidRPr="00363E13">
        <w:t xml:space="preserve"> [cit. 20</w:t>
      </w:r>
      <w:r>
        <w:t>1</w:t>
      </w:r>
      <w:r>
        <w:t>1</w:t>
      </w:r>
      <w:r w:rsidRPr="00363E13">
        <w:t>-0</w:t>
      </w:r>
      <w:r>
        <w:t>1</w:t>
      </w:r>
      <w:r w:rsidRPr="00363E13">
        <w:t>-</w:t>
      </w:r>
      <w:r>
        <w:t>01</w:t>
      </w:r>
      <w:r w:rsidRPr="00363E13">
        <w:t xml:space="preserve">]. </w:t>
      </w:r>
      <w:r w:rsidRPr="00190BBA">
        <w:t>https://datasheetspdf.com/pdf-file/1469951/ICPlus/IP101GRI/1</w:t>
      </w:r>
    </w:p>
    <w:p w14:paraId="6C878CB5" w14:textId="0C4A4678" w:rsidR="00190BBA" w:rsidRDefault="00190BBA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190BBA">
        <w:t>Reduced</w:t>
      </w:r>
      <w:proofErr w:type="spellEnd"/>
      <w:r w:rsidRPr="00190BBA">
        <w:t xml:space="preserve"> </w:t>
      </w:r>
      <w:proofErr w:type="spellStart"/>
      <w:r w:rsidRPr="00190BBA">
        <w:t>media-independent</w:t>
      </w:r>
      <w:proofErr w:type="spellEnd"/>
      <w:r w:rsidRPr="00190BBA">
        <w:t xml:space="preserve"> interface</w:t>
      </w:r>
      <w:r w:rsidRPr="00190BBA">
        <w:t xml:space="preserve"> </w:t>
      </w:r>
      <w:r w:rsidRPr="00363E13">
        <w:t xml:space="preserve">[online]. </w:t>
      </w:r>
      <w:proofErr w:type="spellStart"/>
      <w:r w:rsidRPr="00363E13">
        <w:t>Wikipedia</w:t>
      </w:r>
      <w:proofErr w:type="spellEnd"/>
      <w:r w:rsidRPr="00363E13">
        <w:t xml:space="preserve"> [cit 2021-0</w:t>
      </w:r>
      <w:r>
        <w:t>3</w:t>
      </w:r>
      <w:r w:rsidRPr="00363E13">
        <w:t>-</w:t>
      </w:r>
      <w:r>
        <w:t>14</w:t>
      </w:r>
      <w:r w:rsidRPr="00363E13">
        <w:t>].</w:t>
      </w:r>
      <w:r>
        <w:t xml:space="preserve"> </w:t>
      </w:r>
      <w:r w:rsidRPr="00363E13">
        <w:t>Dostupné</w:t>
      </w:r>
      <w:r>
        <w:t xml:space="preserve"> </w:t>
      </w:r>
      <w:r w:rsidRPr="00363E13">
        <w:t>z:</w:t>
      </w:r>
      <w:r>
        <w:t xml:space="preserve"> </w:t>
      </w:r>
      <w:r>
        <w:br/>
      </w:r>
      <w:hyperlink r:id="rId56" w:history="1">
        <w:r w:rsidRPr="00EF69DD">
          <w:rPr>
            <w:rStyle w:val="Hypertextovprepojenie"/>
          </w:rPr>
          <w:t>https://en.wikipedia.org/wiki/Media-independent_interface#Reduced_media-independent_interface</w:t>
        </w:r>
      </w:hyperlink>
    </w:p>
    <w:p w14:paraId="41A29D10" w14:textId="10AF825B" w:rsidR="00190BBA" w:rsidRDefault="00190BBA" w:rsidP="00190BBA">
      <w:pPr>
        <w:pStyle w:val="Odsekzoznamu"/>
        <w:numPr>
          <w:ilvl w:val="0"/>
          <w:numId w:val="16"/>
        </w:numPr>
        <w:jc w:val="both"/>
      </w:pPr>
      <w:r>
        <w:t>PHY</w:t>
      </w:r>
      <w:r w:rsidRPr="00190BBA">
        <w:t xml:space="preserve"> </w:t>
      </w:r>
      <w:r w:rsidRPr="00363E13">
        <w:t xml:space="preserve">[online]. </w:t>
      </w:r>
      <w:proofErr w:type="spellStart"/>
      <w:r w:rsidRPr="00363E13">
        <w:t>Wikipedia</w:t>
      </w:r>
      <w:proofErr w:type="spellEnd"/>
      <w:r w:rsidRPr="00363E13">
        <w:t xml:space="preserve"> [cit 2021-0</w:t>
      </w:r>
      <w:r>
        <w:t>2</w:t>
      </w:r>
      <w:r w:rsidRPr="00363E13">
        <w:t>-</w:t>
      </w:r>
      <w:r>
        <w:t>25</w:t>
      </w:r>
      <w:r w:rsidRPr="00363E13">
        <w:t>].</w:t>
      </w:r>
      <w:r>
        <w:t xml:space="preserve"> </w:t>
      </w:r>
      <w:r w:rsidRPr="00363E13">
        <w:t>Dostupné</w:t>
      </w:r>
      <w:r>
        <w:t xml:space="preserve"> </w:t>
      </w:r>
      <w:r w:rsidRPr="00363E13">
        <w:t>z:</w:t>
      </w:r>
      <w:r>
        <w:t xml:space="preserve"> </w:t>
      </w:r>
      <w:r>
        <w:br/>
      </w:r>
      <w:r w:rsidRPr="00190BBA">
        <w:t>https://en.wikipedia.org/wiki/PHY</w:t>
      </w:r>
    </w:p>
    <w:p w14:paraId="3A674FCA" w14:textId="2ABFE25C" w:rsidR="00C71E46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Simple</w:t>
      </w:r>
      <w:proofErr w:type="spellEnd"/>
      <w:r w:rsidRPr="00363E13">
        <w:t xml:space="preserve"> OTA  [online]. </w:t>
      </w:r>
      <w:proofErr w:type="spellStart"/>
      <w:r w:rsidRPr="00363E13">
        <w:t>Github</w:t>
      </w:r>
      <w:proofErr w:type="spellEnd"/>
      <w:r w:rsidRPr="00363E13">
        <w:t xml:space="preserve"> [cit. 2021-01-15]. Dostupné z: </w:t>
      </w:r>
      <w:r w:rsidR="00C71E46" w:rsidRPr="00EA2A6B">
        <w:t>https://github.com/espressif/esp-idf/blob/master/examples/system/ota/simple_ota_example/main/simple_ota_example.c</w:t>
      </w:r>
      <w:r w:rsidRPr="00363E13">
        <w:t xml:space="preserve"> </w:t>
      </w:r>
    </w:p>
    <w:p w14:paraId="6ECBADC0" w14:textId="46F94874" w:rsidR="00C71E46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Native</w:t>
      </w:r>
      <w:proofErr w:type="spellEnd"/>
      <w:r w:rsidRPr="00363E13">
        <w:t xml:space="preserve"> OTA  [online]. </w:t>
      </w:r>
      <w:proofErr w:type="spellStart"/>
      <w:r w:rsidRPr="00363E13">
        <w:t>Github</w:t>
      </w:r>
      <w:proofErr w:type="spellEnd"/>
      <w:r w:rsidRPr="00363E13">
        <w:t xml:space="preserve"> [cit. 2021-01-15]. Dostupné z: </w:t>
      </w:r>
      <w:r w:rsidR="00C71E46" w:rsidRPr="00EA2A6B">
        <w:t>https://github.com/espressif/esp-idf/blob/master/examples/system/ota/native_ota_example/main/native_ota_example.c</w:t>
      </w:r>
      <w:r w:rsidRPr="00363E13">
        <w:t xml:space="preserve"> </w:t>
      </w:r>
    </w:p>
    <w:p w14:paraId="6CD6B064" w14:textId="405F0386" w:rsidR="00C71E46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Signed</w:t>
      </w:r>
      <w:proofErr w:type="spellEnd"/>
      <w:r w:rsidRPr="00363E13">
        <w:t xml:space="preserve"> </w:t>
      </w:r>
      <w:proofErr w:type="spellStart"/>
      <w:r w:rsidRPr="00363E13">
        <w:t>App</w:t>
      </w:r>
      <w:proofErr w:type="spellEnd"/>
      <w:r w:rsidRPr="00363E13">
        <w:t xml:space="preserve"> </w:t>
      </w:r>
      <w:proofErr w:type="spellStart"/>
      <w:r w:rsidRPr="00363E13">
        <w:t>Verification</w:t>
      </w:r>
      <w:proofErr w:type="spellEnd"/>
      <w:r w:rsidRPr="00363E13">
        <w:t xml:space="preserve"> </w:t>
      </w:r>
      <w:proofErr w:type="spellStart"/>
      <w:r w:rsidRPr="00363E13">
        <w:t>Without</w:t>
      </w:r>
      <w:proofErr w:type="spellEnd"/>
      <w:r w:rsidRPr="00363E13">
        <w:t xml:space="preserve"> Hardware </w:t>
      </w:r>
      <w:proofErr w:type="spellStart"/>
      <w:r w:rsidRPr="00363E13">
        <w:t>Secure</w:t>
      </w:r>
      <w:proofErr w:type="spellEnd"/>
      <w:r w:rsidRPr="00363E13">
        <w:t xml:space="preserve"> </w:t>
      </w:r>
      <w:proofErr w:type="spellStart"/>
      <w:r w:rsidRPr="00363E13">
        <w:t>Boot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="00C71E46" w:rsidRPr="00EA2A6B">
        <w:t>https://docs.espressif.com/projects/esp-idf/en/v4.2/esp32/security/secure-boot-v1.html#signed-app-verification-without-hardware-secure-boot</w:t>
      </w:r>
      <w:r w:rsidRPr="00363E13">
        <w:t xml:space="preserve"> </w:t>
      </w:r>
    </w:p>
    <w:p w14:paraId="4F020C7B" w14:textId="25A03B89" w:rsidR="00C71E46" w:rsidRDefault="00040A6F" w:rsidP="00802A19">
      <w:pPr>
        <w:pStyle w:val="Odsekzoznamu"/>
        <w:numPr>
          <w:ilvl w:val="0"/>
          <w:numId w:val="16"/>
        </w:numPr>
        <w:jc w:val="both"/>
      </w:pPr>
      <w:r>
        <w:t>espsecure</w:t>
      </w:r>
      <w:r w:rsidR="00363E13" w:rsidRPr="00363E13">
        <w:t xml:space="preserve">.py [online]. </w:t>
      </w:r>
      <w:proofErr w:type="spellStart"/>
      <w:r w:rsidR="00363E13" w:rsidRPr="00363E13">
        <w:t>Github</w:t>
      </w:r>
      <w:proofErr w:type="spellEnd"/>
      <w:r w:rsidR="00363E13" w:rsidRPr="00363E13">
        <w:t xml:space="preserve"> [cit. 2021-01-19]. Dostupné z: </w:t>
      </w:r>
      <w:r w:rsidR="00C71E46" w:rsidRPr="00EA2A6B">
        <w:t>https://github.com/espressif/esptool/blob/master/espsecure.py</w:t>
      </w:r>
      <w:r w:rsidR="00363E13" w:rsidRPr="00363E13">
        <w:t xml:space="preserve"> </w:t>
      </w:r>
    </w:p>
    <w:p w14:paraId="59F82E2E" w14:textId="51D3C3B6" w:rsidR="000D0592" w:rsidRDefault="000D0592" w:rsidP="000D0592">
      <w:pPr>
        <w:pStyle w:val="Odsekzoznamu"/>
        <w:numPr>
          <w:ilvl w:val="0"/>
          <w:numId w:val="16"/>
        </w:numPr>
        <w:jc w:val="both"/>
      </w:pPr>
      <w:proofErr w:type="spellStart"/>
      <w:r>
        <w:t>Python</w:t>
      </w:r>
      <w:proofErr w:type="spellEnd"/>
      <w:r>
        <w:t xml:space="preserve"> ECDSA</w:t>
      </w:r>
      <w:r w:rsidRPr="00363E13">
        <w:t xml:space="preserve"> [online]. </w:t>
      </w:r>
      <w:proofErr w:type="spellStart"/>
      <w:r w:rsidRPr="00363E13">
        <w:t>Github</w:t>
      </w:r>
      <w:proofErr w:type="spellEnd"/>
      <w:r w:rsidRPr="00363E13">
        <w:t xml:space="preserve"> [cit. 2021-0</w:t>
      </w:r>
      <w:r>
        <w:t>1</w:t>
      </w:r>
      <w:r w:rsidRPr="00363E13">
        <w:t>-</w:t>
      </w:r>
      <w:r>
        <w:t>25</w:t>
      </w:r>
      <w:r w:rsidRPr="00363E13">
        <w:t xml:space="preserve">]. Dostupné z: </w:t>
      </w:r>
      <w:r w:rsidRPr="000D0592">
        <w:t>https://github.com/tlsfuzzer/python-ecdsa</w:t>
      </w:r>
    </w:p>
    <w:p w14:paraId="43BEE281" w14:textId="58BB7FB0" w:rsidR="00C71E46" w:rsidRDefault="00363E13" w:rsidP="000D0592">
      <w:pPr>
        <w:pStyle w:val="Odsekzoznamu"/>
        <w:numPr>
          <w:ilvl w:val="0"/>
          <w:numId w:val="16"/>
        </w:numPr>
        <w:ind w:left="1416" w:hanging="1056"/>
        <w:jc w:val="both"/>
      </w:pPr>
      <w:proofErr w:type="spellStart"/>
      <w:r w:rsidRPr="00363E13">
        <w:lastRenderedPageBreak/>
        <w:t>Remote</w:t>
      </w:r>
      <w:proofErr w:type="spellEnd"/>
      <w:r w:rsidRPr="00363E13">
        <w:t xml:space="preserve"> </w:t>
      </w:r>
      <w:proofErr w:type="spellStart"/>
      <w:r w:rsidRPr="00363E13">
        <w:t>Signing</w:t>
      </w:r>
      <w:proofErr w:type="spellEnd"/>
      <w:r w:rsidRPr="00363E13">
        <w:t xml:space="preserve"> of </w:t>
      </w:r>
      <w:proofErr w:type="spellStart"/>
      <w:r w:rsidRPr="00363E13">
        <w:t>Images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="00C71E46" w:rsidRPr="00EA2A6B">
        <w:t>https://docs.espressif.com/projects/esp-idf/en/v4.2/esp32/security/secure-boot-v1.html#remote-signing-of-images</w:t>
      </w:r>
      <w:r w:rsidRPr="00363E13">
        <w:t xml:space="preserve"> </w:t>
      </w:r>
    </w:p>
    <w:p w14:paraId="25F1F7F5" w14:textId="5974EC69" w:rsidR="00C71E46" w:rsidRDefault="00363E13" w:rsidP="00C71E46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Secure</w:t>
      </w:r>
      <w:proofErr w:type="spellEnd"/>
      <w:r w:rsidRPr="00363E13">
        <w:t xml:space="preserve"> </w:t>
      </w:r>
      <w:proofErr w:type="spellStart"/>
      <w:r w:rsidRPr="00363E13">
        <w:t>Boot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="00C71E46" w:rsidRPr="00EA2A6B">
        <w:t>https://docs.espressif.com/projects/esp-idf/en/v4.2/esp32/security/secure-boot-v1.html#secure-boot</w:t>
      </w:r>
      <w:r w:rsidRPr="00363E13">
        <w:t xml:space="preserve"> </w:t>
      </w:r>
    </w:p>
    <w:p w14:paraId="0CC7F79A" w14:textId="75E4A4A8" w:rsidR="00C71E46" w:rsidRDefault="00040A6F" w:rsidP="00802A19">
      <w:pPr>
        <w:pStyle w:val="Odsekzoznamu"/>
        <w:numPr>
          <w:ilvl w:val="0"/>
          <w:numId w:val="16"/>
        </w:numPr>
        <w:jc w:val="both"/>
      </w:pPr>
      <w:r>
        <w:t>espefuse</w:t>
      </w:r>
      <w:r w:rsidR="00363E13" w:rsidRPr="00363E13">
        <w:t xml:space="preserve">.py [online]. </w:t>
      </w:r>
      <w:proofErr w:type="spellStart"/>
      <w:r w:rsidR="00363E13" w:rsidRPr="00363E13">
        <w:t>Github</w:t>
      </w:r>
      <w:proofErr w:type="spellEnd"/>
      <w:r w:rsidR="00363E13" w:rsidRPr="00363E13">
        <w:t xml:space="preserve"> [cit. 2020-12-15]. Dostupné z: </w:t>
      </w:r>
      <w:r w:rsidR="00C71E46" w:rsidRPr="00EA2A6B">
        <w:t>https://github.com/espressif/esptool/blob/master/espefuse.py</w:t>
      </w:r>
      <w:r w:rsidR="00363E13" w:rsidRPr="00363E13">
        <w:t xml:space="preserve"> </w:t>
      </w:r>
    </w:p>
    <w:p w14:paraId="1A397136" w14:textId="632BB383" w:rsidR="00C71E46" w:rsidRDefault="00363E13" w:rsidP="00802A19">
      <w:pPr>
        <w:pStyle w:val="Odsekzoznamu"/>
        <w:numPr>
          <w:ilvl w:val="0"/>
          <w:numId w:val="16"/>
        </w:numPr>
        <w:jc w:val="both"/>
      </w:pPr>
      <w:proofErr w:type="spellStart"/>
      <w:r w:rsidRPr="00363E13">
        <w:t>Secure</w:t>
      </w:r>
      <w:proofErr w:type="spellEnd"/>
      <w:r w:rsidRPr="00363E13">
        <w:t xml:space="preserve"> </w:t>
      </w:r>
      <w:proofErr w:type="spellStart"/>
      <w:r w:rsidRPr="00363E13">
        <w:t>Boot</w:t>
      </w:r>
      <w:proofErr w:type="spellEnd"/>
      <w:r w:rsidRPr="00363E13">
        <w:t xml:space="preserve"> </w:t>
      </w:r>
      <w:proofErr w:type="spellStart"/>
      <w:r w:rsidRPr="00363E13">
        <w:t>Digest</w:t>
      </w:r>
      <w:proofErr w:type="spellEnd"/>
      <w:r w:rsidRPr="00363E13">
        <w:t xml:space="preserve"> </w:t>
      </w:r>
      <w:proofErr w:type="spellStart"/>
      <w:r w:rsidRPr="00363E13">
        <w:t>Algorithm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="00C71E46" w:rsidRPr="00EA2A6B">
        <w:t>https://docs.espressif.com/projects/esp-idf/en/v4.2/esp32/security/secure-boot-v1.html#secure-bootloader-digest-algorithm</w:t>
      </w:r>
      <w:r w:rsidRPr="00363E13">
        <w:t xml:space="preserve"> </w:t>
      </w:r>
    </w:p>
    <w:p w14:paraId="634C7DD3" w14:textId="6E3DEEF6" w:rsidR="000D0592" w:rsidRDefault="000D0592" w:rsidP="00802A19">
      <w:pPr>
        <w:pStyle w:val="Odsekzoznamu"/>
        <w:numPr>
          <w:ilvl w:val="0"/>
          <w:numId w:val="16"/>
        </w:numPr>
        <w:jc w:val="both"/>
      </w:pPr>
      <w:r>
        <w:t xml:space="preserve">Flash </w:t>
      </w:r>
      <w:proofErr w:type="spellStart"/>
      <w:r>
        <w:t>Encryption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="00AC75DB" w:rsidRPr="00AC75DB">
        <w:t>https://docs.espressif.com/projects/esp-idf/en/latest/esp32/security/flash-encryption.html</w:t>
      </w:r>
    </w:p>
    <w:p w14:paraId="3C9A94E9" w14:textId="3C95E341" w:rsidR="00AC75DB" w:rsidRDefault="00AC75DB" w:rsidP="00AC75DB">
      <w:pPr>
        <w:pStyle w:val="Odsekzoznamu"/>
        <w:numPr>
          <w:ilvl w:val="0"/>
          <w:numId w:val="16"/>
        </w:numPr>
        <w:jc w:val="both"/>
      </w:pPr>
      <w:r w:rsidRPr="00363E13">
        <w:t xml:space="preserve">Katalógový list Bosch BME 280 [online]. Bosch </w:t>
      </w:r>
      <w:proofErr w:type="spellStart"/>
      <w:r w:rsidRPr="00363E13">
        <w:t>Sensortec</w:t>
      </w:r>
      <w:proofErr w:type="spellEnd"/>
      <w:r w:rsidRPr="00363E13">
        <w:t xml:space="preserve"> [cit. 2018-11-04]. </w:t>
      </w:r>
      <w:r w:rsidRPr="00EA2A6B">
        <w:t>https://readthedocs.org/projects/bme280/downloads/pdf/latest/</w:t>
      </w:r>
      <w:r w:rsidRPr="00363E13">
        <w:t xml:space="preserve"> </w:t>
      </w:r>
    </w:p>
    <w:p w14:paraId="083D3439" w14:textId="18F974CC" w:rsidR="00C71E46" w:rsidRDefault="00363E13" w:rsidP="00802A19">
      <w:pPr>
        <w:pStyle w:val="Odsekzoznamu"/>
        <w:numPr>
          <w:ilvl w:val="0"/>
          <w:numId w:val="16"/>
        </w:numPr>
        <w:jc w:val="both"/>
      </w:pPr>
      <w:r w:rsidRPr="00363E13">
        <w:t xml:space="preserve">BME280 </w:t>
      </w:r>
      <w:proofErr w:type="spellStart"/>
      <w:r w:rsidRPr="00363E13">
        <w:t>Driver</w:t>
      </w:r>
      <w:proofErr w:type="spellEnd"/>
      <w:r w:rsidRPr="00363E13">
        <w:t xml:space="preserve"> - Bosch </w:t>
      </w:r>
      <w:proofErr w:type="spellStart"/>
      <w:r w:rsidRPr="00363E13">
        <w:t>Sensortec</w:t>
      </w:r>
      <w:proofErr w:type="spellEnd"/>
      <w:r w:rsidRPr="00363E13">
        <w:t xml:space="preserve"> [online]. </w:t>
      </w:r>
      <w:proofErr w:type="spellStart"/>
      <w:r w:rsidRPr="00363E13">
        <w:t>Github</w:t>
      </w:r>
      <w:proofErr w:type="spellEnd"/>
      <w:r w:rsidRPr="00363E13">
        <w:t xml:space="preserve"> [cit. 2020-07-06]. Dostupné z: </w:t>
      </w:r>
      <w:r w:rsidR="00C71E46" w:rsidRPr="00EA2A6B">
        <w:t>https://github.com/BoschSensortec/BME280_driver</w:t>
      </w:r>
      <w:r w:rsidRPr="00363E13">
        <w:t xml:space="preserve"> </w:t>
      </w:r>
    </w:p>
    <w:p w14:paraId="75E74C49" w14:textId="137013A0" w:rsidR="00C71E46" w:rsidRDefault="00363E13" w:rsidP="00802A19">
      <w:pPr>
        <w:pStyle w:val="Odsekzoznamu"/>
        <w:numPr>
          <w:ilvl w:val="0"/>
          <w:numId w:val="16"/>
        </w:numPr>
        <w:jc w:val="both"/>
      </w:pPr>
      <w:r w:rsidRPr="00363E13">
        <w:t>I</w:t>
      </w:r>
      <w:r w:rsidR="00745BB2">
        <w:t>2C</w:t>
      </w:r>
      <w:r w:rsidRPr="00363E13">
        <w:t xml:space="preserve"> [online]. </w:t>
      </w:r>
      <w:proofErr w:type="spellStart"/>
      <w:r w:rsidRPr="00363E13">
        <w:t>Wikipedia</w:t>
      </w:r>
      <w:proofErr w:type="spellEnd"/>
      <w:r w:rsidRPr="00363E13">
        <w:t xml:space="preserve"> [cit 2021-02-07]. Dostupné z: </w:t>
      </w:r>
      <w:r w:rsidR="00C71E46" w:rsidRPr="00EA2A6B">
        <w:t>https://en.wikipedia.org/wiki/I%C2%B2C</w:t>
      </w:r>
      <w:r w:rsidRPr="00363E13">
        <w:t xml:space="preserve"> </w:t>
      </w:r>
    </w:p>
    <w:p w14:paraId="56A4423F" w14:textId="4203623A" w:rsidR="00DB17C9" w:rsidRDefault="00E91176" w:rsidP="00F76F57">
      <w:pPr>
        <w:pStyle w:val="Odsekzoznamu"/>
        <w:numPr>
          <w:ilvl w:val="0"/>
          <w:numId w:val="16"/>
        </w:numPr>
        <w:jc w:val="both"/>
      </w:pPr>
      <w:r>
        <w:t xml:space="preserve">Dokumentácia BME280 Bosch </w:t>
      </w:r>
      <w:proofErr w:type="spellStart"/>
      <w:r>
        <w:t>Sensortec</w:t>
      </w:r>
      <w:proofErr w:type="spellEnd"/>
      <w:r>
        <w:t xml:space="preserve"> </w:t>
      </w:r>
      <w:proofErr w:type="spellStart"/>
      <w:r>
        <w:t>Driver</w:t>
      </w:r>
      <w:proofErr w:type="spellEnd"/>
      <w:r w:rsidR="00363E13" w:rsidRPr="00363E13">
        <w:t xml:space="preserve"> [online]. </w:t>
      </w:r>
      <w:r w:rsidR="00DB17C9">
        <w:t>Texas Instruments</w:t>
      </w:r>
      <w:r w:rsidR="00363E13" w:rsidRPr="00363E13">
        <w:t xml:space="preserve"> [cit. 20</w:t>
      </w:r>
      <w:r w:rsidR="00DB17C9">
        <w:t>18</w:t>
      </w:r>
      <w:r w:rsidR="00363E13" w:rsidRPr="00363E13">
        <w:t>-0</w:t>
      </w:r>
      <w:r w:rsidR="00DB17C9">
        <w:t>1</w:t>
      </w:r>
      <w:r w:rsidR="00363E13" w:rsidRPr="00363E13">
        <w:t>-</w:t>
      </w:r>
      <w:r w:rsidR="00DB17C9">
        <w:t>01</w:t>
      </w:r>
      <w:r w:rsidR="00363E13" w:rsidRPr="00363E13">
        <w:t xml:space="preserve">]. </w:t>
      </w:r>
      <w:r w:rsidR="00DB17C9" w:rsidRPr="00EA2A6B">
        <w:t>http://software-dl.ti.com/simplelink/esd/simplelink_cc13x2_sdk/2.20.00.71/exports/docs/thread/doxygen/thread/html/bme280_8h.html</w:t>
      </w:r>
    </w:p>
    <w:p w14:paraId="02E51A3B" w14:textId="32129B0A" w:rsidR="00E91176" w:rsidRDefault="00E91176" w:rsidP="00F76F57">
      <w:pPr>
        <w:pStyle w:val="Odsekzoznamu"/>
        <w:numPr>
          <w:ilvl w:val="0"/>
          <w:numId w:val="16"/>
        </w:numPr>
        <w:jc w:val="both"/>
      </w:pPr>
      <w:proofErr w:type="spellStart"/>
      <w:r w:rsidRPr="00E91176">
        <w:t>Solid</w:t>
      </w:r>
      <w:proofErr w:type="spellEnd"/>
      <w:r w:rsidRPr="00E91176">
        <w:t xml:space="preserve">-state </w:t>
      </w:r>
      <w:proofErr w:type="spellStart"/>
      <w:r w:rsidRPr="00E91176">
        <w:t>relay</w:t>
      </w:r>
      <w:proofErr w:type="spellEnd"/>
      <w:r w:rsidRPr="00E91176">
        <w:t xml:space="preserve"> </w:t>
      </w:r>
      <w:r w:rsidRPr="00363E13">
        <w:t xml:space="preserve">[online]. </w:t>
      </w:r>
      <w:proofErr w:type="spellStart"/>
      <w:r w:rsidRPr="00363E13">
        <w:t>Wikipedia</w:t>
      </w:r>
      <w:proofErr w:type="spellEnd"/>
      <w:r w:rsidRPr="00363E13">
        <w:t xml:space="preserve"> [cit 2021-0</w:t>
      </w:r>
      <w:r>
        <w:t>3</w:t>
      </w:r>
      <w:r w:rsidRPr="00363E13">
        <w:t>-</w:t>
      </w:r>
      <w:r>
        <w:t>02</w:t>
      </w:r>
      <w:r w:rsidRPr="00363E13">
        <w:t>].</w:t>
      </w:r>
      <w:r>
        <w:t xml:space="preserve"> </w:t>
      </w:r>
      <w:r w:rsidRPr="00363E13">
        <w:t>Dostupné z:</w:t>
      </w:r>
      <w:r>
        <w:t xml:space="preserve"> </w:t>
      </w:r>
      <w:r>
        <w:br/>
      </w:r>
      <w:r w:rsidRPr="00EA2A6B">
        <w:t>https://en.wikipedia.org/wiki/Solid-state_relay</w:t>
      </w:r>
    </w:p>
    <w:p w14:paraId="5F71700B" w14:textId="4D18E1E2" w:rsidR="00E91176" w:rsidRDefault="00E91176" w:rsidP="00E91176">
      <w:pPr>
        <w:pStyle w:val="Odsekzoznamu"/>
        <w:numPr>
          <w:ilvl w:val="0"/>
          <w:numId w:val="16"/>
        </w:numPr>
        <w:jc w:val="both"/>
      </w:pPr>
      <w:r w:rsidRPr="00363E13">
        <w:t xml:space="preserve">Katalógový list OMRON G3MB-202P [online]. </w:t>
      </w:r>
      <w:proofErr w:type="spellStart"/>
      <w:r w:rsidRPr="00363E13">
        <w:t>Omron</w:t>
      </w:r>
      <w:proofErr w:type="spellEnd"/>
      <w:r w:rsidRPr="00363E13">
        <w:t xml:space="preserve"> Electronics [cit. 2021-02-27]. </w:t>
      </w:r>
      <w:r w:rsidRPr="00EA2A6B">
        <w:t>http://www.omron-russia.com/doc/relay/ssr/g3mb.pdf</w:t>
      </w:r>
    </w:p>
    <w:p w14:paraId="1F5E8FA7" w14:textId="11E56B74" w:rsidR="00DB17C9" w:rsidRDefault="00DB17C9" w:rsidP="00DB17C9">
      <w:pPr>
        <w:pStyle w:val="Odsekzoznamu"/>
        <w:numPr>
          <w:ilvl w:val="0"/>
          <w:numId w:val="16"/>
        </w:numPr>
        <w:jc w:val="both"/>
      </w:pPr>
      <w:r>
        <w:t xml:space="preserve">Termostat </w:t>
      </w:r>
      <w:r w:rsidRPr="00363E13">
        <w:t>[online]. Wikip</w:t>
      </w:r>
      <w:r>
        <w:t>é</w:t>
      </w:r>
      <w:r w:rsidRPr="00363E13">
        <w:t>dia [cit 20</w:t>
      </w:r>
      <w:r>
        <w:t>19</w:t>
      </w:r>
      <w:r w:rsidRPr="00363E13">
        <w:t>-</w:t>
      </w:r>
      <w:r>
        <w:t>10</w:t>
      </w:r>
      <w:r w:rsidRPr="00363E13">
        <w:t>-</w:t>
      </w:r>
      <w:r>
        <w:t>06</w:t>
      </w:r>
      <w:r w:rsidRPr="00363E13">
        <w:t>].</w:t>
      </w:r>
      <w:r>
        <w:t xml:space="preserve"> </w:t>
      </w:r>
      <w:r w:rsidRPr="00363E13">
        <w:t>Dostupné z:</w:t>
      </w:r>
      <w:r>
        <w:t xml:space="preserve"> </w:t>
      </w:r>
      <w:r>
        <w:br/>
      </w:r>
      <w:r w:rsidRPr="00DB17C9">
        <w:t>https://sk.wikipedia.org/wiki/Termostat#Hyster%C3%A9za</w:t>
      </w:r>
    </w:p>
    <w:p w14:paraId="7C66FE3B" w14:textId="6B6EC0C4" w:rsidR="00DB17C9" w:rsidRDefault="00DB17C9" w:rsidP="00DB17C9">
      <w:pPr>
        <w:pStyle w:val="Odsekzoznamu"/>
        <w:numPr>
          <w:ilvl w:val="0"/>
          <w:numId w:val="16"/>
        </w:numPr>
        <w:jc w:val="both"/>
      </w:pPr>
      <w:r>
        <w:t xml:space="preserve">HTTPD – Dokumentácia v2.4 </w:t>
      </w:r>
      <w:r w:rsidRPr="00363E13">
        <w:t xml:space="preserve">[online]. </w:t>
      </w:r>
      <w:r>
        <w:t xml:space="preserve">Apache server HTTP </w:t>
      </w:r>
      <w:proofErr w:type="spellStart"/>
      <w:r>
        <w:t>project</w:t>
      </w:r>
      <w:proofErr w:type="spellEnd"/>
      <w:r w:rsidRPr="00363E13">
        <w:t xml:space="preserve"> [cit 20</w:t>
      </w:r>
      <w:r>
        <w:t>21</w:t>
      </w:r>
      <w:r w:rsidRPr="00363E13">
        <w:t>-</w:t>
      </w:r>
      <w:r>
        <w:t>03</w:t>
      </w:r>
      <w:r w:rsidRPr="00363E13">
        <w:t>-</w:t>
      </w:r>
      <w:r>
        <w:t>13</w:t>
      </w:r>
      <w:r w:rsidRPr="00363E13">
        <w:t>].</w:t>
      </w:r>
      <w:r>
        <w:t xml:space="preserve"> </w:t>
      </w:r>
      <w:r w:rsidRPr="00363E13">
        <w:t>Dostupné z:</w:t>
      </w:r>
      <w:r>
        <w:t xml:space="preserve"> </w:t>
      </w:r>
      <w:r w:rsidRPr="00DB17C9">
        <w:t>http://httpd.apache.org/docs/2.4/</w:t>
      </w:r>
    </w:p>
    <w:p w14:paraId="6C4F47C3" w14:textId="77777777" w:rsidR="00AC75DB" w:rsidRDefault="00AC75DB" w:rsidP="00AC75DB">
      <w:pPr>
        <w:pStyle w:val="Odsekzoznamu"/>
        <w:numPr>
          <w:ilvl w:val="0"/>
          <w:numId w:val="16"/>
        </w:numPr>
        <w:jc w:val="both"/>
      </w:pPr>
      <w:r>
        <w:t xml:space="preserve">RFC 1867 </w:t>
      </w:r>
      <w:r w:rsidRPr="00363E13">
        <w:t xml:space="preserve">[online]. </w:t>
      </w:r>
      <w:r w:rsidRPr="00DB17C9">
        <w:t xml:space="preserve">Internet </w:t>
      </w:r>
      <w:proofErr w:type="spellStart"/>
      <w:r w:rsidRPr="00DB17C9">
        <w:t>Engineering</w:t>
      </w:r>
      <w:proofErr w:type="spellEnd"/>
      <w:r w:rsidRPr="00DB17C9">
        <w:t xml:space="preserve"> </w:t>
      </w:r>
      <w:proofErr w:type="spellStart"/>
      <w:r w:rsidRPr="00DB17C9">
        <w:t>Task</w:t>
      </w:r>
      <w:proofErr w:type="spellEnd"/>
      <w:r w:rsidRPr="00DB17C9">
        <w:t xml:space="preserve"> </w:t>
      </w:r>
      <w:proofErr w:type="spellStart"/>
      <w:r w:rsidRPr="00DB17C9">
        <w:t>Force</w:t>
      </w:r>
      <w:proofErr w:type="spellEnd"/>
      <w:r w:rsidRPr="00363E13">
        <w:t xml:space="preserve"> [cit </w:t>
      </w:r>
      <w:r>
        <w:t>1995</w:t>
      </w:r>
      <w:r w:rsidRPr="00363E13">
        <w:t>-</w:t>
      </w:r>
      <w:r>
        <w:t>11</w:t>
      </w:r>
      <w:r w:rsidRPr="00363E13">
        <w:t>-</w:t>
      </w:r>
      <w:r>
        <w:t>01</w:t>
      </w:r>
      <w:r w:rsidRPr="00363E13">
        <w:t>].</w:t>
      </w:r>
      <w:r>
        <w:t xml:space="preserve"> </w:t>
      </w:r>
      <w:r w:rsidRPr="00363E13">
        <w:t>Dostupné z:</w:t>
      </w:r>
      <w:r>
        <w:t xml:space="preserve"> </w:t>
      </w:r>
      <w:r w:rsidRPr="00DB17C9">
        <w:t>https://tools.ietf.org/html/rfc1867</w:t>
      </w:r>
    </w:p>
    <w:p w14:paraId="4E6DFB52" w14:textId="7A18F323" w:rsidR="00AC75DB" w:rsidRDefault="00AC75DB" w:rsidP="00AC75DB">
      <w:pPr>
        <w:pStyle w:val="Odsekzoznamu"/>
        <w:numPr>
          <w:ilvl w:val="0"/>
          <w:numId w:val="16"/>
        </w:numPr>
        <w:jc w:val="both"/>
      </w:pPr>
      <w:proofErr w:type="spellStart"/>
      <w:r w:rsidRPr="002B1284">
        <w:lastRenderedPageBreak/>
        <w:t>Logging</w:t>
      </w:r>
      <w:proofErr w:type="spellEnd"/>
      <w:r w:rsidRPr="002B1284">
        <w:t xml:space="preserve"> </w:t>
      </w:r>
      <w:proofErr w:type="spellStart"/>
      <w:r w:rsidRPr="002B1284">
        <w:t>library</w:t>
      </w:r>
      <w:proofErr w:type="spellEnd"/>
      <w:r w:rsidRPr="00363E13">
        <w:t xml:space="preserve"> 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Pr="002B1284">
        <w:t>https://docs.espressif.com/projects/esp-idf/en/latest/esp32/api-reference/system/log.html</w:t>
      </w:r>
    </w:p>
    <w:p w14:paraId="20C43DD9" w14:textId="77777777" w:rsidR="00AC75DB" w:rsidRPr="00A829D8" w:rsidRDefault="00AC75DB" w:rsidP="00AC75DB">
      <w:pPr>
        <w:pStyle w:val="Odsekzoznamu"/>
        <w:numPr>
          <w:ilvl w:val="0"/>
          <w:numId w:val="16"/>
        </w:numPr>
        <w:jc w:val="both"/>
      </w:pPr>
      <w:r w:rsidRPr="002B1284">
        <w:t xml:space="preserve">Project </w:t>
      </w:r>
      <w:proofErr w:type="spellStart"/>
      <w:r w:rsidRPr="002B1284">
        <w:t>Configuration</w:t>
      </w:r>
      <w:proofErr w:type="spellEnd"/>
      <w:r w:rsidRPr="002B1284">
        <w:t xml:space="preserve"> </w:t>
      </w:r>
      <w:r w:rsidRPr="00363E13">
        <w:t xml:space="preserve">[online]. ESP-IDF </w:t>
      </w:r>
      <w:proofErr w:type="spellStart"/>
      <w:r w:rsidRPr="00363E13">
        <w:t>Programming</w:t>
      </w:r>
      <w:proofErr w:type="spellEnd"/>
      <w:r w:rsidRPr="00363E13">
        <w:t xml:space="preserve"> </w:t>
      </w:r>
      <w:proofErr w:type="spellStart"/>
      <w:r w:rsidRPr="00363E13">
        <w:t>Guide</w:t>
      </w:r>
      <w:proofErr w:type="spellEnd"/>
      <w:r w:rsidRPr="00363E13">
        <w:t xml:space="preserve"> [cit. 2021-02-27]. Dostupné z:</w:t>
      </w:r>
      <w:r w:rsidRPr="00363E13">
        <w:tab/>
      </w:r>
      <w:r w:rsidRPr="002B1284">
        <w:t>https://docs.espressif.com/projects/esp-idf/en/latest/esp32/api-reference/kconfig.html</w:t>
      </w:r>
    </w:p>
    <w:p w14:paraId="389E412D" w14:textId="7FB310F7" w:rsidR="00AC75DB" w:rsidRDefault="00AC75DB" w:rsidP="00AC75DB">
      <w:pPr>
        <w:pStyle w:val="Odsekzoznamu"/>
        <w:numPr>
          <w:ilvl w:val="0"/>
          <w:numId w:val="16"/>
        </w:numPr>
        <w:jc w:val="both"/>
      </w:pPr>
      <w:r>
        <w:t xml:space="preserve">PHP – Dokumentácia </w:t>
      </w:r>
      <w:r w:rsidRPr="00363E13">
        <w:t xml:space="preserve">[online]. </w:t>
      </w:r>
      <w:r>
        <w:t>PHP Group</w:t>
      </w:r>
      <w:r w:rsidRPr="00363E13">
        <w:t xml:space="preserve"> [cit 20</w:t>
      </w:r>
      <w:r>
        <w:t>21</w:t>
      </w:r>
      <w:r w:rsidRPr="00363E13">
        <w:t>-</w:t>
      </w:r>
      <w:r>
        <w:t>03</w:t>
      </w:r>
      <w:r w:rsidRPr="00363E13">
        <w:t>-</w:t>
      </w:r>
      <w:r>
        <w:t>01</w:t>
      </w:r>
      <w:r w:rsidRPr="00363E13">
        <w:t>].</w:t>
      </w:r>
      <w:r>
        <w:t xml:space="preserve"> </w:t>
      </w:r>
      <w:r w:rsidRPr="00363E13">
        <w:t>Dostupné z:</w:t>
      </w:r>
      <w:r>
        <w:t xml:space="preserve"> </w:t>
      </w:r>
      <w:r w:rsidR="00745BB2" w:rsidRPr="00EA2A6B">
        <w:t>https://www.php.net/docs.php</w:t>
      </w:r>
    </w:p>
    <w:p w14:paraId="0CF9C8EC" w14:textId="0C074BAC" w:rsidR="00745BB2" w:rsidRDefault="00745BB2" w:rsidP="00745BB2">
      <w:pPr>
        <w:pStyle w:val="Odsekzoznamu"/>
        <w:numPr>
          <w:ilvl w:val="0"/>
          <w:numId w:val="16"/>
        </w:numPr>
        <w:jc w:val="both"/>
      </w:pPr>
      <w:r w:rsidRPr="00745BB2">
        <w:t xml:space="preserve">HTTP </w:t>
      </w:r>
      <w:proofErr w:type="spellStart"/>
      <w:r w:rsidRPr="00745BB2">
        <w:t>Basic</w:t>
      </w:r>
      <w:proofErr w:type="spellEnd"/>
      <w:r w:rsidRPr="00745BB2">
        <w:t xml:space="preserve"> </w:t>
      </w:r>
      <w:proofErr w:type="spellStart"/>
      <w:r w:rsidRPr="00745BB2">
        <w:t>authentication</w:t>
      </w:r>
      <w:proofErr w:type="spellEnd"/>
      <w:r w:rsidRPr="00745BB2">
        <w:t xml:space="preserve"> </w:t>
      </w:r>
      <w:r w:rsidRPr="00363E13">
        <w:t xml:space="preserve">[online]. </w:t>
      </w:r>
      <w:proofErr w:type="spellStart"/>
      <w:r>
        <w:t>Axway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Portal</w:t>
      </w:r>
      <w:proofErr w:type="spellEnd"/>
      <w:r w:rsidRPr="00363E13">
        <w:t xml:space="preserve"> [cit 20</w:t>
      </w:r>
      <w:r>
        <w:t>20</w:t>
      </w:r>
      <w:r w:rsidRPr="00363E13">
        <w:t>-</w:t>
      </w:r>
      <w:r>
        <w:t>08</w:t>
      </w:r>
      <w:r w:rsidRPr="00363E13">
        <w:t>-</w:t>
      </w:r>
      <w:r>
        <w:t>21</w:t>
      </w:r>
      <w:r w:rsidRPr="00363E13">
        <w:t>].</w:t>
      </w:r>
      <w:r>
        <w:t xml:space="preserve"> </w:t>
      </w:r>
      <w:r w:rsidRPr="00745BB2">
        <w:t>https://docs.axway.com/bundle/APIGateway_762_PolicyDevFilterReference_allOS_en_HTML5/page/Content/PolicyDevTopics/authn_http_basic.htm</w:t>
      </w:r>
    </w:p>
    <w:p w14:paraId="31B6704B" w14:textId="18A5FAF7" w:rsidR="00745BB2" w:rsidRDefault="00745BB2" w:rsidP="00745BB2">
      <w:pPr>
        <w:pStyle w:val="Odsekzoznamu"/>
        <w:numPr>
          <w:ilvl w:val="0"/>
          <w:numId w:val="16"/>
        </w:numPr>
        <w:jc w:val="both"/>
      </w:pPr>
      <w:r>
        <w:t xml:space="preserve">Base64 </w:t>
      </w:r>
      <w:r w:rsidRPr="00363E13">
        <w:t>[online]. Wikip</w:t>
      </w:r>
      <w:r>
        <w:t>é</w:t>
      </w:r>
      <w:r w:rsidRPr="00363E13">
        <w:t>dia [cit 20</w:t>
      </w:r>
      <w:r>
        <w:t>16</w:t>
      </w:r>
      <w:r w:rsidRPr="00363E13">
        <w:t>-</w:t>
      </w:r>
      <w:r>
        <w:t>11</w:t>
      </w:r>
      <w:r w:rsidRPr="00363E13">
        <w:t>-</w:t>
      </w:r>
      <w:r>
        <w:t>27</w:t>
      </w:r>
      <w:r w:rsidRPr="00363E13">
        <w:t>].</w:t>
      </w:r>
      <w:r>
        <w:t xml:space="preserve"> </w:t>
      </w:r>
      <w:r w:rsidRPr="00363E13">
        <w:t>Dostupné z:</w:t>
      </w:r>
      <w:r>
        <w:t xml:space="preserve"> </w:t>
      </w:r>
      <w:r>
        <w:br/>
      </w:r>
      <w:r w:rsidRPr="00745BB2">
        <w:t>https://sk.wikipedia.org/wiki/Base64</w:t>
      </w:r>
    </w:p>
    <w:p w14:paraId="7DE1E19B" w14:textId="4129C5A4" w:rsidR="00EA2A6B" w:rsidRDefault="00745BB2" w:rsidP="00EA2A6B">
      <w:pPr>
        <w:pStyle w:val="Odsekzoznamu"/>
        <w:numPr>
          <w:ilvl w:val="0"/>
          <w:numId w:val="16"/>
        </w:numPr>
        <w:jc w:val="both"/>
      </w:pPr>
      <w:proofErr w:type="spellStart"/>
      <w:r>
        <w:t>Autodesk</w:t>
      </w:r>
      <w:proofErr w:type="spellEnd"/>
      <w:r>
        <w:t xml:space="preserve"> </w:t>
      </w:r>
      <w:proofErr w:type="spellStart"/>
      <w:r>
        <w:t>Eagle</w:t>
      </w:r>
      <w:proofErr w:type="spellEnd"/>
      <w:r>
        <w:t xml:space="preserve"> – </w:t>
      </w:r>
      <w:proofErr w:type="spellStart"/>
      <w:r>
        <w:t>Overview</w:t>
      </w:r>
      <w:proofErr w:type="spellEnd"/>
      <w:r>
        <w:t xml:space="preserve"> </w:t>
      </w:r>
      <w:r w:rsidRPr="00363E13">
        <w:t xml:space="preserve">[online]. </w:t>
      </w:r>
      <w:proofErr w:type="spellStart"/>
      <w:r>
        <w:t>Autodesk</w:t>
      </w:r>
      <w:proofErr w:type="spellEnd"/>
      <w:r>
        <w:t xml:space="preserve"> </w:t>
      </w:r>
      <w:r w:rsidRPr="00363E13">
        <w:t>[cit 20</w:t>
      </w:r>
      <w:r>
        <w:t>21</w:t>
      </w:r>
      <w:r w:rsidRPr="00363E13">
        <w:t>-</w:t>
      </w:r>
      <w:r>
        <w:t>04</w:t>
      </w:r>
      <w:r w:rsidRPr="00363E13">
        <w:t>-</w:t>
      </w:r>
      <w:r>
        <w:t>10</w:t>
      </w:r>
      <w:r w:rsidRPr="00363E13">
        <w:t>].</w:t>
      </w:r>
      <w:r>
        <w:t xml:space="preserve"> </w:t>
      </w:r>
      <w:r w:rsidRPr="00363E13">
        <w:t>Dostupné z:</w:t>
      </w:r>
      <w:r>
        <w:t xml:space="preserve"> </w:t>
      </w:r>
      <w:r w:rsidRPr="00745BB2">
        <w:t>https://www.autodesk.com/products/eagle/overview?plc=F360&amp;term=1-YEAR&amp;support=ADVANCED&amp;quantity=1</w:t>
      </w:r>
    </w:p>
    <w:p w14:paraId="0185F8BE" w14:textId="4AAC0D85" w:rsidR="00084EDD" w:rsidRPr="00634ED8" w:rsidRDefault="00084EDD" w:rsidP="00084EDD">
      <w:pPr>
        <w:pStyle w:val="1Nadpis"/>
        <w:numPr>
          <w:ilvl w:val="0"/>
          <w:numId w:val="0"/>
        </w:numPr>
        <w:ind w:left="360" w:hanging="360"/>
        <w:rPr>
          <w:rFonts w:cstheme="majorHAnsi"/>
        </w:rPr>
      </w:pPr>
      <w:bookmarkStart w:id="76" w:name="_Toc69660986"/>
      <w:r w:rsidRPr="00634ED8">
        <w:rPr>
          <w:rFonts w:cstheme="majorHAnsi"/>
        </w:rPr>
        <w:lastRenderedPageBreak/>
        <w:t>Prílohy</w:t>
      </w:r>
      <w:bookmarkEnd w:id="76"/>
    </w:p>
    <w:p w14:paraId="295CB6F7" w14:textId="730FA218" w:rsidR="00386801" w:rsidRDefault="00084EDD" w:rsidP="00BD4857">
      <w:pPr>
        <w:jc w:val="both"/>
      </w:pPr>
      <w:r w:rsidRPr="00A829D8">
        <w:t>Príloha A:</w:t>
      </w:r>
      <w:r w:rsidRPr="00A829D8">
        <w:tab/>
        <w:t xml:space="preserve">CD médium – </w:t>
      </w:r>
      <w:r w:rsidR="00386801">
        <w:t>obsahuje:</w:t>
      </w:r>
    </w:p>
    <w:p w14:paraId="3BC2A9D3" w14:textId="77777777" w:rsidR="00386801" w:rsidRDefault="00084EDD" w:rsidP="00386801">
      <w:pPr>
        <w:pStyle w:val="Odsekzoznamu"/>
        <w:numPr>
          <w:ilvl w:val="0"/>
          <w:numId w:val="31"/>
        </w:numPr>
        <w:jc w:val="both"/>
      </w:pPr>
      <w:bookmarkStart w:id="77" w:name="_Hlk69503991"/>
      <w:r w:rsidRPr="00A829D8">
        <w:t xml:space="preserve">diplomová práca v elektronickej podobe, </w:t>
      </w:r>
    </w:p>
    <w:p w14:paraId="5CC5AB86" w14:textId="77777777" w:rsidR="00386801" w:rsidRDefault="001C7C18" w:rsidP="00386801">
      <w:pPr>
        <w:pStyle w:val="Odsekzoznamu"/>
        <w:numPr>
          <w:ilvl w:val="0"/>
          <w:numId w:val="31"/>
        </w:numPr>
        <w:jc w:val="both"/>
      </w:pPr>
      <w:r>
        <w:t xml:space="preserve">návod pre implementáciu funkcionalít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Flash </w:t>
      </w:r>
      <w:proofErr w:type="spellStart"/>
      <w:r>
        <w:t>Encryption</w:t>
      </w:r>
      <w:proofErr w:type="spellEnd"/>
      <w:r>
        <w:t>, digitálny podpis</w:t>
      </w:r>
      <w:r w:rsidR="00386801">
        <w:t xml:space="preserve"> v prostredí ESP-IDF</w:t>
      </w:r>
      <w:r>
        <w:t xml:space="preserve"> v elektronickej podobe, </w:t>
      </w:r>
    </w:p>
    <w:p w14:paraId="7F7B9A95" w14:textId="29A6F1D3" w:rsidR="00386801" w:rsidRDefault="001C7C18" w:rsidP="00386801">
      <w:pPr>
        <w:pStyle w:val="Odsekzoznamu"/>
        <w:numPr>
          <w:ilvl w:val="0"/>
          <w:numId w:val="31"/>
        </w:numPr>
        <w:jc w:val="both"/>
      </w:pPr>
      <w:r>
        <w:t xml:space="preserve">opis </w:t>
      </w:r>
      <w:r w:rsidR="00386801">
        <w:t xml:space="preserve">dodatočného </w:t>
      </w:r>
      <w:r>
        <w:t xml:space="preserve">hardvéru pre </w:t>
      </w:r>
      <w:r w:rsidR="00386801">
        <w:t xml:space="preserve">demonštráciu </w:t>
      </w:r>
      <w:r>
        <w:t>senzorov</w:t>
      </w:r>
      <w:r w:rsidR="00386801">
        <w:t>ého</w:t>
      </w:r>
      <w:r>
        <w:t xml:space="preserve"> uz</w:t>
      </w:r>
      <w:r w:rsidR="00386801">
        <w:t>la</w:t>
      </w:r>
      <w:r>
        <w:t xml:space="preserve"> v elektronickej podobe,</w:t>
      </w:r>
    </w:p>
    <w:p w14:paraId="0C8B8EAE" w14:textId="309E0191" w:rsidR="00040BCF" w:rsidRDefault="00040BCF" w:rsidP="00386801">
      <w:pPr>
        <w:pStyle w:val="Odsekzoznamu"/>
        <w:numPr>
          <w:ilvl w:val="0"/>
          <w:numId w:val="31"/>
        </w:numPr>
        <w:jc w:val="both"/>
      </w:pPr>
      <w:r>
        <w:t xml:space="preserve">zdrojové kódy testovaných OTA metód v prostredí </w:t>
      </w:r>
      <w:proofErr w:type="spellStart"/>
      <w:r>
        <w:t>Arduino</w:t>
      </w:r>
      <w:proofErr w:type="spellEnd"/>
      <w:r>
        <w:t xml:space="preserve"> IDE</w:t>
      </w:r>
      <w:r w:rsidR="00936EE0">
        <w:t xml:space="preserve"> a ESP-IDF v elektronickej podobe</w:t>
      </w:r>
      <w:r>
        <w:t>,</w:t>
      </w:r>
    </w:p>
    <w:p w14:paraId="0497F443" w14:textId="2DAACD1D" w:rsidR="00386801" w:rsidRDefault="00386801" w:rsidP="00386801">
      <w:pPr>
        <w:pStyle w:val="Odsekzoznamu"/>
        <w:numPr>
          <w:ilvl w:val="0"/>
          <w:numId w:val="31"/>
        </w:numPr>
        <w:jc w:val="both"/>
      </w:pPr>
      <w:r>
        <w:t>hlavný projekt senzorového uzla, zdrojový kód hlavnej aplikácie senzorového uzla, použité kľúče, README v elektronickej podobe,</w:t>
      </w:r>
    </w:p>
    <w:p w14:paraId="125F7E96" w14:textId="7EB58D5D" w:rsidR="00386801" w:rsidRDefault="00386801" w:rsidP="00386801">
      <w:pPr>
        <w:pStyle w:val="Odsekzoznamu"/>
        <w:numPr>
          <w:ilvl w:val="0"/>
          <w:numId w:val="31"/>
        </w:numPr>
        <w:jc w:val="both"/>
      </w:pPr>
      <w:r>
        <w:t xml:space="preserve">zdrojové kódy </w:t>
      </w:r>
      <w:r w:rsidR="001313D1">
        <w:t xml:space="preserve">PHP </w:t>
      </w:r>
      <w:proofErr w:type="spellStart"/>
      <w:r>
        <w:t>webaplikácie</w:t>
      </w:r>
      <w:proofErr w:type="spellEnd"/>
      <w:r>
        <w:t xml:space="preserve"> servera</w:t>
      </w:r>
      <w:r w:rsidR="001313D1">
        <w:t xml:space="preserve"> s firmvérom v koreňovom priečinku </w:t>
      </w:r>
      <w:proofErr w:type="spellStart"/>
      <w:r w:rsidR="001313D1">
        <w:t>webaplikácie</w:t>
      </w:r>
      <w:proofErr w:type="spellEnd"/>
      <w:r w:rsidR="00936EE0">
        <w:t xml:space="preserve"> v elektronickej podobe</w:t>
      </w:r>
      <w:r>
        <w:t>,</w:t>
      </w:r>
    </w:p>
    <w:p w14:paraId="55B6A348" w14:textId="5FF801A9" w:rsidR="00386801" w:rsidRDefault="00386801" w:rsidP="00386801">
      <w:pPr>
        <w:pStyle w:val="Odsekzoznamu"/>
        <w:numPr>
          <w:ilvl w:val="0"/>
          <w:numId w:val="31"/>
        </w:numPr>
        <w:jc w:val="both"/>
      </w:pPr>
      <w:r>
        <w:t xml:space="preserve">návod na generovanie certifikátov pre certifikačnú autoritu, </w:t>
      </w:r>
      <w:proofErr w:type="spellStart"/>
      <w:r>
        <w:t>webserver</w:t>
      </w:r>
      <w:proofErr w:type="spellEnd"/>
      <w:r>
        <w:t xml:space="preserve"> kryptografickým nástrojom </w:t>
      </w:r>
      <w:proofErr w:type="spellStart"/>
      <w:r>
        <w:t>OpenSSL</w:t>
      </w:r>
      <w:proofErr w:type="spellEnd"/>
      <w:r>
        <w:t xml:space="preserve"> s konfiguračným súborom </w:t>
      </w:r>
      <w:proofErr w:type="spellStart"/>
      <w:r>
        <w:t>webservera</w:t>
      </w:r>
      <w:proofErr w:type="spellEnd"/>
      <w:r>
        <w:t xml:space="preserve"> </w:t>
      </w:r>
      <w:proofErr w:type="spellStart"/>
      <w:r>
        <w:t>ssl.conf</w:t>
      </w:r>
      <w:proofErr w:type="spellEnd"/>
      <w:r>
        <w:t xml:space="preserve"> v elektronickej podobe,</w:t>
      </w:r>
    </w:p>
    <w:p w14:paraId="764E8428" w14:textId="1B4ECA0F" w:rsidR="00386801" w:rsidRDefault="00386801" w:rsidP="00386801">
      <w:pPr>
        <w:pStyle w:val="Odsekzoznamu"/>
        <w:numPr>
          <w:ilvl w:val="0"/>
          <w:numId w:val="31"/>
        </w:numPr>
        <w:jc w:val="both"/>
      </w:pPr>
      <w:r>
        <w:t xml:space="preserve">návod na implementáciu ULP – </w:t>
      </w:r>
      <w:proofErr w:type="spellStart"/>
      <w:r>
        <w:t>nízkopríkonového</w:t>
      </w:r>
      <w:proofErr w:type="spellEnd"/>
      <w:r>
        <w:t xml:space="preserve"> režimu na platforme ESP32 – KEMT </w:t>
      </w:r>
      <w:proofErr w:type="spellStart"/>
      <w:r>
        <w:t>prototypovacia</w:t>
      </w:r>
      <w:proofErr w:type="spellEnd"/>
      <w:r>
        <w:t xml:space="preserve"> doska so zberom informácii zo senzora Bosch BME680</w:t>
      </w:r>
      <w:r w:rsidR="00936EE0">
        <w:t xml:space="preserve"> v elektronickej podobe,</w:t>
      </w:r>
    </w:p>
    <w:p w14:paraId="787179C7" w14:textId="592C7763" w:rsidR="004745A8" w:rsidRPr="00A829D8" w:rsidRDefault="001C7C18" w:rsidP="004745A8">
      <w:pPr>
        <w:pStyle w:val="Odsekzoznamu"/>
        <w:numPr>
          <w:ilvl w:val="0"/>
          <w:numId w:val="31"/>
        </w:numPr>
        <w:jc w:val="both"/>
      </w:pPr>
      <w:r>
        <w:t>opis čerpania informácii z literárnych zdrojov</w:t>
      </w:r>
      <w:r w:rsidR="00936EE0">
        <w:t xml:space="preserve"> v elektronickej podobe</w:t>
      </w:r>
      <w:bookmarkEnd w:id="77"/>
      <w:r w:rsidR="004745A8">
        <w:t>.</w:t>
      </w:r>
    </w:p>
    <w:sectPr w:rsidR="004745A8" w:rsidRPr="00A829D8" w:rsidSect="00764113">
      <w:headerReference w:type="default" r:id="rId57"/>
      <w:footerReference w:type="default" r:id="rId58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D6E31" w14:textId="77777777" w:rsidR="00726667" w:rsidRDefault="00726667" w:rsidP="00DB0F9F">
      <w:pPr>
        <w:spacing w:after="0" w:line="240" w:lineRule="auto"/>
      </w:pPr>
      <w:r>
        <w:separator/>
      </w:r>
    </w:p>
  </w:endnote>
  <w:endnote w:type="continuationSeparator" w:id="0">
    <w:p w14:paraId="1CD2FDFA" w14:textId="77777777" w:rsidR="00726667" w:rsidRDefault="00726667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92253"/>
      <w:docPartObj>
        <w:docPartGallery w:val="Page Numbers (Bottom of Page)"/>
        <w:docPartUnique/>
      </w:docPartObj>
    </w:sdtPr>
    <w:sdtContent>
      <w:p w14:paraId="617271EC" w14:textId="77777777" w:rsidR="00572732" w:rsidRDefault="00572732">
        <w:pPr>
          <w:pStyle w:val="Pta"/>
          <w:jc w:val="center"/>
        </w:pPr>
        <w:r>
          <w:rPr>
            <w:noProof/>
            <w:lang w:eastAsia="sk-SK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E277971" wp14:editId="7B6ADF9B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525C81B1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D3326" w14:textId="77777777" w:rsidR="00726667" w:rsidRDefault="00726667" w:rsidP="00DB0F9F">
      <w:pPr>
        <w:spacing w:after="0" w:line="240" w:lineRule="auto"/>
      </w:pPr>
      <w:r>
        <w:separator/>
      </w:r>
    </w:p>
  </w:footnote>
  <w:footnote w:type="continuationSeparator" w:id="0">
    <w:p w14:paraId="3F72B74B" w14:textId="77777777" w:rsidR="00726667" w:rsidRDefault="00726667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27C48" w14:textId="59112A39" w:rsidR="00572732" w:rsidRDefault="00572732">
    <w:pPr>
      <w:pStyle w:val="Hlavika"/>
    </w:pPr>
    <w:r>
      <w:rPr>
        <w:noProof/>
        <w:lang w:eastAsia="sk-SK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46CCF6" wp14:editId="0131CA38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C87A48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FEI</w:t>
    </w:r>
    <w:r>
      <w:ptab w:relativeTo="margin" w:alignment="center" w:leader="none"/>
    </w:r>
    <w:r>
      <w:ptab w:relativeTo="margin" w:alignment="right" w:leader="none"/>
    </w:r>
    <w:r>
      <w:t>KEMT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C18"/>
    <w:multiLevelType w:val="hybridMultilevel"/>
    <w:tmpl w:val="176E4A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BB5678"/>
    <w:multiLevelType w:val="hybridMultilevel"/>
    <w:tmpl w:val="1B38AD24"/>
    <w:lvl w:ilvl="0" w:tplc="2B8E59CC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4464A"/>
    <w:multiLevelType w:val="hybridMultilevel"/>
    <w:tmpl w:val="A712F6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F64D2"/>
    <w:multiLevelType w:val="hybridMultilevel"/>
    <w:tmpl w:val="D420584E"/>
    <w:lvl w:ilvl="0" w:tplc="F8C41898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275" w:hanging="360"/>
      </w:pPr>
    </w:lvl>
    <w:lvl w:ilvl="2" w:tplc="041B001B" w:tentative="1">
      <w:start w:val="1"/>
      <w:numFmt w:val="lowerRoman"/>
      <w:lvlText w:val="%3."/>
      <w:lvlJc w:val="right"/>
      <w:pPr>
        <w:ind w:left="1995" w:hanging="180"/>
      </w:pPr>
    </w:lvl>
    <w:lvl w:ilvl="3" w:tplc="041B000F" w:tentative="1">
      <w:start w:val="1"/>
      <w:numFmt w:val="decimal"/>
      <w:lvlText w:val="%4."/>
      <w:lvlJc w:val="left"/>
      <w:pPr>
        <w:ind w:left="2715" w:hanging="360"/>
      </w:pPr>
    </w:lvl>
    <w:lvl w:ilvl="4" w:tplc="041B0019" w:tentative="1">
      <w:start w:val="1"/>
      <w:numFmt w:val="lowerLetter"/>
      <w:lvlText w:val="%5."/>
      <w:lvlJc w:val="left"/>
      <w:pPr>
        <w:ind w:left="3435" w:hanging="360"/>
      </w:pPr>
    </w:lvl>
    <w:lvl w:ilvl="5" w:tplc="041B001B" w:tentative="1">
      <w:start w:val="1"/>
      <w:numFmt w:val="lowerRoman"/>
      <w:lvlText w:val="%6."/>
      <w:lvlJc w:val="right"/>
      <w:pPr>
        <w:ind w:left="4155" w:hanging="180"/>
      </w:pPr>
    </w:lvl>
    <w:lvl w:ilvl="6" w:tplc="041B000F" w:tentative="1">
      <w:start w:val="1"/>
      <w:numFmt w:val="decimal"/>
      <w:lvlText w:val="%7."/>
      <w:lvlJc w:val="left"/>
      <w:pPr>
        <w:ind w:left="4875" w:hanging="360"/>
      </w:pPr>
    </w:lvl>
    <w:lvl w:ilvl="7" w:tplc="041B0019" w:tentative="1">
      <w:start w:val="1"/>
      <w:numFmt w:val="lowerLetter"/>
      <w:lvlText w:val="%8."/>
      <w:lvlJc w:val="left"/>
      <w:pPr>
        <w:ind w:left="5595" w:hanging="360"/>
      </w:pPr>
    </w:lvl>
    <w:lvl w:ilvl="8" w:tplc="041B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5" w15:restartNumberingAfterBreak="0">
    <w:nsid w:val="0D0775C6"/>
    <w:multiLevelType w:val="hybridMultilevel"/>
    <w:tmpl w:val="19D08CE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A6AF6"/>
    <w:multiLevelType w:val="hybridMultilevel"/>
    <w:tmpl w:val="5C9E6B9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87AA3"/>
    <w:multiLevelType w:val="hybridMultilevel"/>
    <w:tmpl w:val="3190E8B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45CD7"/>
    <w:multiLevelType w:val="hybridMultilevel"/>
    <w:tmpl w:val="C446538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2F11D3"/>
    <w:multiLevelType w:val="hybridMultilevel"/>
    <w:tmpl w:val="DC2292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17D50"/>
    <w:multiLevelType w:val="hybridMultilevel"/>
    <w:tmpl w:val="7DD621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E1457"/>
    <w:multiLevelType w:val="hybridMultilevel"/>
    <w:tmpl w:val="1C88CCF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B6B05"/>
    <w:multiLevelType w:val="hybridMultilevel"/>
    <w:tmpl w:val="E5466D6A"/>
    <w:lvl w:ilvl="0" w:tplc="2B8E59CC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6A3195"/>
    <w:multiLevelType w:val="hybridMultilevel"/>
    <w:tmpl w:val="CDACC1A8"/>
    <w:lvl w:ilvl="0" w:tplc="041B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4" w15:restartNumberingAfterBreak="0">
    <w:nsid w:val="31960E05"/>
    <w:multiLevelType w:val="hybridMultilevel"/>
    <w:tmpl w:val="2780B35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1067A4"/>
    <w:multiLevelType w:val="hybridMultilevel"/>
    <w:tmpl w:val="764CE180"/>
    <w:lvl w:ilvl="0" w:tplc="2B8E59CC">
      <w:numFmt w:val="bullet"/>
      <w:lvlText w:val="•"/>
      <w:lvlJc w:val="left"/>
      <w:pPr>
        <w:ind w:left="1425" w:hanging="705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7B974B2"/>
    <w:multiLevelType w:val="hybridMultilevel"/>
    <w:tmpl w:val="2BF4843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1409B9"/>
    <w:multiLevelType w:val="hybridMultilevel"/>
    <w:tmpl w:val="52DC12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A3DB1"/>
    <w:multiLevelType w:val="hybridMultilevel"/>
    <w:tmpl w:val="E8BE83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77332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693520"/>
    <w:multiLevelType w:val="hybridMultilevel"/>
    <w:tmpl w:val="831C666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10015"/>
    <w:multiLevelType w:val="multilevel"/>
    <w:tmpl w:val="0E66C376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1.%2."/>
      <w:lvlJc w:val="left"/>
      <w:pPr>
        <w:ind w:left="792" w:hanging="432"/>
      </w:p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5955ED"/>
    <w:multiLevelType w:val="hybridMultilevel"/>
    <w:tmpl w:val="47260F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DB51CA"/>
    <w:multiLevelType w:val="hybridMultilevel"/>
    <w:tmpl w:val="07F2528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34030B"/>
    <w:multiLevelType w:val="hybridMultilevel"/>
    <w:tmpl w:val="4468D5DA"/>
    <w:lvl w:ilvl="0" w:tplc="2B8E59CC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808BF"/>
    <w:multiLevelType w:val="hybridMultilevel"/>
    <w:tmpl w:val="4C548338"/>
    <w:lvl w:ilvl="0" w:tplc="93A6F1F6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DB2F68"/>
    <w:multiLevelType w:val="hybridMultilevel"/>
    <w:tmpl w:val="E968DA7C"/>
    <w:lvl w:ilvl="0" w:tplc="F8C41898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5843A3"/>
    <w:multiLevelType w:val="hybridMultilevel"/>
    <w:tmpl w:val="FE0825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315A4"/>
    <w:multiLevelType w:val="hybridMultilevel"/>
    <w:tmpl w:val="DC0A07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D1C26"/>
    <w:multiLevelType w:val="hybridMultilevel"/>
    <w:tmpl w:val="C8E0D19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1B49E8"/>
    <w:multiLevelType w:val="hybridMultilevel"/>
    <w:tmpl w:val="27C64A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E66D5C"/>
    <w:multiLevelType w:val="hybridMultilevel"/>
    <w:tmpl w:val="5D5282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3700AC"/>
    <w:multiLevelType w:val="hybridMultilevel"/>
    <w:tmpl w:val="D12894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17"/>
  </w:num>
  <w:num w:numId="4">
    <w:abstractNumId w:val="24"/>
  </w:num>
  <w:num w:numId="5">
    <w:abstractNumId w:val="15"/>
  </w:num>
  <w:num w:numId="6">
    <w:abstractNumId w:val="12"/>
  </w:num>
  <w:num w:numId="7">
    <w:abstractNumId w:val="2"/>
  </w:num>
  <w:num w:numId="8">
    <w:abstractNumId w:val="14"/>
  </w:num>
  <w:num w:numId="9">
    <w:abstractNumId w:val="3"/>
  </w:num>
  <w:num w:numId="10">
    <w:abstractNumId w:val="4"/>
  </w:num>
  <w:num w:numId="11">
    <w:abstractNumId w:val="27"/>
  </w:num>
  <w:num w:numId="12">
    <w:abstractNumId w:val="26"/>
  </w:num>
  <w:num w:numId="13">
    <w:abstractNumId w:val="16"/>
  </w:num>
  <w:num w:numId="14">
    <w:abstractNumId w:val="32"/>
  </w:num>
  <w:num w:numId="15">
    <w:abstractNumId w:val="7"/>
  </w:num>
  <w:num w:numId="16">
    <w:abstractNumId w:val="25"/>
  </w:num>
  <w:num w:numId="17">
    <w:abstractNumId w:val="1"/>
  </w:num>
  <w:num w:numId="18">
    <w:abstractNumId w:val="30"/>
  </w:num>
  <w:num w:numId="19">
    <w:abstractNumId w:val="10"/>
  </w:num>
  <w:num w:numId="20">
    <w:abstractNumId w:val="31"/>
  </w:num>
  <w:num w:numId="21">
    <w:abstractNumId w:val="22"/>
  </w:num>
  <w:num w:numId="22">
    <w:abstractNumId w:val="29"/>
  </w:num>
  <w:num w:numId="23">
    <w:abstractNumId w:val="6"/>
  </w:num>
  <w:num w:numId="24">
    <w:abstractNumId w:val="9"/>
  </w:num>
  <w:num w:numId="25">
    <w:abstractNumId w:val="11"/>
  </w:num>
  <w:num w:numId="26">
    <w:abstractNumId w:val="23"/>
  </w:num>
  <w:num w:numId="27">
    <w:abstractNumId w:val="0"/>
  </w:num>
  <w:num w:numId="28">
    <w:abstractNumId w:val="8"/>
  </w:num>
  <w:num w:numId="29">
    <w:abstractNumId w:val="20"/>
  </w:num>
  <w:num w:numId="30">
    <w:abstractNumId w:val="13"/>
  </w:num>
  <w:num w:numId="31">
    <w:abstractNumId w:val="28"/>
  </w:num>
  <w:num w:numId="32">
    <w:abstractNumId w:val="5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1B8"/>
    <w:rsid w:val="000120B5"/>
    <w:rsid w:val="00014E2D"/>
    <w:rsid w:val="00026CA7"/>
    <w:rsid w:val="000277C5"/>
    <w:rsid w:val="000345FC"/>
    <w:rsid w:val="00040A6F"/>
    <w:rsid w:val="00040BCF"/>
    <w:rsid w:val="00041296"/>
    <w:rsid w:val="000429D3"/>
    <w:rsid w:val="00054E4C"/>
    <w:rsid w:val="0007244B"/>
    <w:rsid w:val="00074D8E"/>
    <w:rsid w:val="00077F00"/>
    <w:rsid w:val="00080369"/>
    <w:rsid w:val="00084EDD"/>
    <w:rsid w:val="000872F8"/>
    <w:rsid w:val="000919B9"/>
    <w:rsid w:val="00097F06"/>
    <w:rsid w:val="000A081A"/>
    <w:rsid w:val="000A0DED"/>
    <w:rsid w:val="000A5E10"/>
    <w:rsid w:val="000A641A"/>
    <w:rsid w:val="000B21C6"/>
    <w:rsid w:val="000B414C"/>
    <w:rsid w:val="000B5E19"/>
    <w:rsid w:val="000B7F14"/>
    <w:rsid w:val="000C0289"/>
    <w:rsid w:val="000C3731"/>
    <w:rsid w:val="000D0592"/>
    <w:rsid w:val="000D0852"/>
    <w:rsid w:val="000D341A"/>
    <w:rsid w:val="000D4AF7"/>
    <w:rsid w:val="000D4D9C"/>
    <w:rsid w:val="000D626F"/>
    <w:rsid w:val="000D7039"/>
    <w:rsid w:val="000E4AE5"/>
    <w:rsid w:val="000F3816"/>
    <w:rsid w:val="000F41AE"/>
    <w:rsid w:val="000F4BC0"/>
    <w:rsid w:val="000F5A71"/>
    <w:rsid w:val="000F780F"/>
    <w:rsid w:val="0010275B"/>
    <w:rsid w:val="00103FBE"/>
    <w:rsid w:val="00106123"/>
    <w:rsid w:val="0011411C"/>
    <w:rsid w:val="00122ED7"/>
    <w:rsid w:val="001313D1"/>
    <w:rsid w:val="001408AD"/>
    <w:rsid w:val="00142BDF"/>
    <w:rsid w:val="00146EA3"/>
    <w:rsid w:val="00152D09"/>
    <w:rsid w:val="0015321A"/>
    <w:rsid w:val="001552B0"/>
    <w:rsid w:val="001569A5"/>
    <w:rsid w:val="00164229"/>
    <w:rsid w:val="001717F7"/>
    <w:rsid w:val="00172601"/>
    <w:rsid w:val="001747A3"/>
    <w:rsid w:val="00186722"/>
    <w:rsid w:val="00190BBA"/>
    <w:rsid w:val="0019537F"/>
    <w:rsid w:val="001A0F21"/>
    <w:rsid w:val="001A15F4"/>
    <w:rsid w:val="001A41F7"/>
    <w:rsid w:val="001A5E15"/>
    <w:rsid w:val="001B3FA9"/>
    <w:rsid w:val="001C466A"/>
    <w:rsid w:val="001C7C18"/>
    <w:rsid w:val="001D1C91"/>
    <w:rsid w:val="001D3477"/>
    <w:rsid w:val="001E02FA"/>
    <w:rsid w:val="001E0908"/>
    <w:rsid w:val="001E26DA"/>
    <w:rsid w:val="001E406F"/>
    <w:rsid w:val="001E6249"/>
    <w:rsid w:val="001E7AAD"/>
    <w:rsid w:val="001F2F86"/>
    <w:rsid w:val="001F79A8"/>
    <w:rsid w:val="00205DF5"/>
    <w:rsid w:val="00206B60"/>
    <w:rsid w:val="002070E0"/>
    <w:rsid w:val="00215C20"/>
    <w:rsid w:val="00217913"/>
    <w:rsid w:val="00230074"/>
    <w:rsid w:val="00233D75"/>
    <w:rsid w:val="00236780"/>
    <w:rsid w:val="00254441"/>
    <w:rsid w:val="0026049B"/>
    <w:rsid w:val="00270640"/>
    <w:rsid w:val="00272A18"/>
    <w:rsid w:val="002753F6"/>
    <w:rsid w:val="00275B48"/>
    <w:rsid w:val="002761D0"/>
    <w:rsid w:val="00276A22"/>
    <w:rsid w:val="00281A87"/>
    <w:rsid w:val="00281AC4"/>
    <w:rsid w:val="002854F7"/>
    <w:rsid w:val="00285DAD"/>
    <w:rsid w:val="00290138"/>
    <w:rsid w:val="002953DE"/>
    <w:rsid w:val="002976A9"/>
    <w:rsid w:val="002A2CBB"/>
    <w:rsid w:val="002A2F8D"/>
    <w:rsid w:val="002A4997"/>
    <w:rsid w:val="002A4FD9"/>
    <w:rsid w:val="002B1284"/>
    <w:rsid w:val="002B3AA5"/>
    <w:rsid w:val="002B5315"/>
    <w:rsid w:val="002C72D2"/>
    <w:rsid w:val="002D08EF"/>
    <w:rsid w:val="002E2BE4"/>
    <w:rsid w:val="002E40C6"/>
    <w:rsid w:val="002F3714"/>
    <w:rsid w:val="002F5C97"/>
    <w:rsid w:val="0030444E"/>
    <w:rsid w:val="003109AC"/>
    <w:rsid w:val="0031445B"/>
    <w:rsid w:val="00314695"/>
    <w:rsid w:val="00316417"/>
    <w:rsid w:val="00325669"/>
    <w:rsid w:val="00325B60"/>
    <w:rsid w:val="00337188"/>
    <w:rsid w:val="00344773"/>
    <w:rsid w:val="00351E68"/>
    <w:rsid w:val="00353A77"/>
    <w:rsid w:val="00360FEC"/>
    <w:rsid w:val="0036150B"/>
    <w:rsid w:val="0036201B"/>
    <w:rsid w:val="00363E13"/>
    <w:rsid w:val="0036530F"/>
    <w:rsid w:val="00372720"/>
    <w:rsid w:val="0038636E"/>
    <w:rsid w:val="00386801"/>
    <w:rsid w:val="00391B6C"/>
    <w:rsid w:val="00395737"/>
    <w:rsid w:val="003A3C4F"/>
    <w:rsid w:val="003A6306"/>
    <w:rsid w:val="003A7C72"/>
    <w:rsid w:val="003B0A9E"/>
    <w:rsid w:val="003B1C96"/>
    <w:rsid w:val="003B3540"/>
    <w:rsid w:val="003B4B8E"/>
    <w:rsid w:val="003B547F"/>
    <w:rsid w:val="003D2BCD"/>
    <w:rsid w:val="003D7EA8"/>
    <w:rsid w:val="003E13DF"/>
    <w:rsid w:val="003E7479"/>
    <w:rsid w:val="003E79A6"/>
    <w:rsid w:val="004012F9"/>
    <w:rsid w:val="0040208B"/>
    <w:rsid w:val="00404BB3"/>
    <w:rsid w:val="004050A4"/>
    <w:rsid w:val="00420CE3"/>
    <w:rsid w:val="004230CA"/>
    <w:rsid w:val="004237E1"/>
    <w:rsid w:val="0043354D"/>
    <w:rsid w:val="00435D52"/>
    <w:rsid w:val="00436066"/>
    <w:rsid w:val="00437F8D"/>
    <w:rsid w:val="00447AD6"/>
    <w:rsid w:val="0045007E"/>
    <w:rsid w:val="004606E6"/>
    <w:rsid w:val="00464DB2"/>
    <w:rsid w:val="004725B5"/>
    <w:rsid w:val="004745A8"/>
    <w:rsid w:val="004772B6"/>
    <w:rsid w:val="004815BF"/>
    <w:rsid w:val="00486C27"/>
    <w:rsid w:val="00492A95"/>
    <w:rsid w:val="004955F1"/>
    <w:rsid w:val="00495EE7"/>
    <w:rsid w:val="00496040"/>
    <w:rsid w:val="004A6F31"/>
    <w:rsid w:val="004A7C73"/>
    <w:rsid w:val="004B4C60"/>
    <w:rsid w:val="004C7826"/>
    <w:rsid w:val="004D1DA2"/>
    <w:rsid w:val="004D313F"/>
    <w:rsid w:val="004D7418"/>
    <w:rsid w:val="004E01F2"/>
    <w:rsid w:val="004E7B04"/>
    <w:rsid w:val="004F556F"/>
    <w:rsid w:val="00500FD3"/>
    <w:rsid w:val="005034D4"/>
    <w:rsid w:val="00505BDE"/>
    <w:rsid w:val="0051117D"/>
    <w:rsid w:val="005206AD"/>
    <w:rsid w:val="00526771"/>
    <w:rsid w:val="0053322D"/>
    <w:rsid w:val="00533774"/>
    <w:rsid w:val="005363F4"/>
    <w:rsid w:val="00540D19"/>
    <w:rsid w:val="005546FF"/>
    <w:rsid w:val="00554BAD"/>
    <w:rsid w:val="0055639F"/>
    <w:rsid w:val="00566F56"/>
    <w:rsid w:val="00571686"/>
    <w:rsid w:val="00572732"/>
    <w:rsid w:val="005812F6"/>
    <w:rsid w:val="005844F4"/>
    <w:rsid w:val="00585618"/>
    <w:rsid w:val="00590CA5"/>
    <w:rsid w:val="0059255E"/>
    <w:rsid w:val="005A04D8"/>
    <w:rsid w:val="005A2A3B"/>
    <w:rsid w:val="005A5C0E"/>
    <w:rsid w:val="005B3F2F"/>
    <w:rsid w:val="005C3A56"/>
    <w:rsid w:val="005C3F9D"/>
    <w:rsid w:val="005C6382"/>
    <w:rsid w:val="005C6FBE"/>
    <w:rsid w:val="005C7BC4"/>
    <w:rsid w:val="005D0BA9"/>
    <w:rsid w:val="005D4801"/>
    <w:rsid w:val="005E1FAD"/>
    <w:rsid w:val="005E4F85"/>
    <w:rsid w:val="005E502F"/>
    <w:rsid w:val="005E5BC2"/>
    <w:rsid w:val="005F6215"/>
    <w:rsid w:val="005F6606"/>
    <w:rsid w:val="00627637"/>
    <w:rsid w:val="00634ED8"/>
    <w:rsid w:val="00636C0B"/>
    <w:rsid w:val="00643F69"/>
    <w:rsid w:val="00645D82"/>
    <w:rsid w:val="00651712"/>
    <w:rsid w:val="0065386C"/>
    <w:rsid w:val="00661372"/>
    <w:rsid w:val="00663070"/>
    <w:rsid w:val="00671971"/>
    <w:rsid w:val="00677277"/>
    <w:rsid w:val="00682F96"/>
    <w:rsid w:val="00683DE2"/>
    <w:rsid w:val="0068530E"/>
    <w:rsid w:val="0069647C"/>
    <w:rsid w:val="006A2F8A"/>
    <w:rsid w:val="006A45E0"/>
    <w:rsid w:val="006B33AD"/>
    <w:rsid w:val="006B70EF"/>
    <w:rsid w:val="006C5E59"/>
    <w:rsid w:val="006D2514"/>
    <w:rsid w:val="006D33E6"/>
    <w:rsid w:val="006D4D18"/>
    <w:rsid w:val="006E322E"/>
    <w:rsid w:val="006E5B65"/>
    <w:rsid w:val="006F282F"/>
    <w:rsid w:val="006F43C2"/>
    <w:rsid w:val="00701B3C"/>
    <w:rsid w:val="00703A86"/>
    <w:rsid w:val="00703E7D"/>
    <w:rsid w:val="007067E2"/>
    <w:rsid w:val="00711C75"/>
    <w:rsid w:val="007223F4"/>
    <w:rsid w:val="00726667"/>
    <w:rsid w:val="00730009"/>
    <w:rsid w:val="007303ED"/>
    <w:rsid w:val="007358AF"/>
    <w:rsid w:val="007433C8"/>
    <w:rsid w:val="00745BB2"/>
    <w:rsid w:val="00747424"/>
    <w:rsid w:val="007528F2"/>
    <w:rsid w:val="00754795"/>
    <w:rsid w:val="00755AD3"/>
    <w:rsid w:val="00757784"/>
    <w:rsid w:val="007611B8"/>
    <w:rsid w:val="007613A2"/>
    <w:rsid w:val="00764113"/>
    <w:rsid w:val="00770925"/>
    <w:rsid w:val="0077188E"/>
    <w:rsid w:val="0077204C"/>
    <w:rsid w:val="0077530D"/>
    <w:rsid w:val="00776CA3"/>
    <w:rsid w:val="007820EF"/>
    <w:rsid w:val="00782290"/>
    <w:rsid w:val="0079377B"/>
    <w:rsid w:val="007971A4"/>
    <w:rsid w:val="007A091F"/>
    <w:rsid w:val="007A52A2"/>
    <w:rsid w:val="007D51E9"/>
    <w:rsid w:val="007D5423"/>
    <w:rsid w:val="007D5561"/>
    <w:rsid w:val="007D5E51"/>
    <w:rsid w:val="007E2C14"/>
    <w:rsid w:val="007E4DAC"/>
    <w:rsid w:val="007F2BB8"/>
    <w:rsid w:val="007F318B"/>
    <w:rsid w:val="007F4928"/>
    <w:rsid w:val="00802A19"/>
    <w:rsid w:val="00807670"/>
    <w:rsid w:val="008104FC"/>
    <w:rsid w:val="00813D2F"/>
    <w:rsid w:val="00834B34"/>
    <w:rsid w:val="00834DB7"/>
    <w:rsid w:val="00840574"/>
    <w:rsid w:val="00841327"/>
    <w:rsid w:val="008421EC"/>
    <w:rsid w:val="00842631"/>
    <w:rsid w:val="00844945"/>
    <w:rsid w:val="00855B79"/>
    <w:rsid w:val="00856FF1"/>
    <w:rsid w:val="00857202"/>
    <w:rsid w:val="00877B30"/>
    <w:rsid w:val="008810E7"/>
    <w:rsid w:val="008813BA"/>
    <w:rsid w:val="0088211C"/>
    <w:rsid w:val="00886638"/>
    <w:rsid w:val="00886D3C"/>
    <w:rsid w:val="008900BE"/>
    <w:rsid w:val="00894325"/>
    <w:rsid w:val="008A0FDE"/>
    <w:rsid w:val="008A37F1"/>
    <w:rsid w:val="008A6CE2"/>
    <w:rsid w:val="008B5299"/>
    <w:rsid w:val="008C14FC"/>
    <w:rsid w:val="008C2279"/>
    <w:rsid w:val="008C4BDA"/>
    <w:rsid w:val="008C5759"/>
    <w:rsid w:val="008D36E4"/>
    <w:rsid w:val="008D4337"/>
    <w:rsid w:val="008E1117"/>
    <w:rsid w:val="008E123B"/>
    <w:rsid w:val="008E5B50"/>
    <w:rsid w:val="008F1ED2"/>
    <w:rsid w:val="008F254B"/>
    <w:rsid w:val="00907E43"/>
    <w:rsid w:val="00910AE0"/>
    <w:rsid w:val="00911A2F"/>
    <w:rsid w:val="00915EF1"/>
    <w:rsid w:val="0091706B"/>
    <w:rsid w:val="009171AB"/>
    <w:rsid w:val="00921779"/>
    <w:rsid w:val="00927481"/>
    <w:rsid w:val="0093153A"/>
    <w:rsid w:val="00936723"/>
    <w:rsid w:val="00936EE0"/>
    <w:rsid w:val="00941801"/>
    <w:rsid w:val="0094259E"/>
    <w:rsid w:val="009428FF"/>
    <w:rsid w:val="00947E21"/>
    <w:rsid w:val="00962840"/>
    <w:rsid w:val="0097005B"/>
    <w:rsid w:val="00972216"/>
    <w:rsid w:val="00973B14"/>
    <w:rsid w:val="00973E7E"/>
    <w:rsid w:val="009750C5"/>
    <w:rsid w:val="00977892"/>
    <w:rsid w:val="00977ACB"/>
    <w:rsid w:val="00980C3D"/>
    <w:rsid w:val="00985DD3"/>
    <w:rsid w:val="009914DD"/>
    <w:rsid w:val="009B1BFE"/>
    <w:rsid w:val="009B66C7"/>
    <w:rsid w:val="009C4B57"/>
    <w:rsid w:val="009C74D3"/>
    <w:rsid w:val="009E1E3F"/>
    <w:rsid w:val="009E354B"/>
    <w:rsid w:val="009E3BFD"/>
    <w:rsid w:val="009F0A1F"/>
    <w:rsid w:val="00A1507D"/>
    <w:rsid w:val="00A22E8D"/>
    <w:rsid w:val="00A3061D"/>
    <w:rsid w:val="00A33093"/>
    <w:rsid w:val="00A35758"/>
    <w:rsid w:val="00A47984"/>
    <w:rsid w:val="00A52683"/>
    <w:rsid w:val="00A5628B"/>
    <w:rsid w:val="00A56799"/>
    <w:rsid w:val="00A645E2"/>
    <w:rsid w:val="00A7210D"/>
    <w:rsid w:val="00A829D8"/>
    <w:rsid w:val="00A83B1F"/>
    <w:rsid w:val="00A87C8C"/>
    <w:rsid w:val="00A90107"/>
    <w:rsid w:val="00A93F42"/>
    <w:rsid w:val="00A96D4D"/>
    <w:rsid w:val="00A97B2E"/>
    <w:rsid w:val="00AA7E8E"/>
    <w:rsid w:val="00AC75DB"/>
    <w:rsid w:val="00AC78E1"/>
    <w:rsid w:val="00AD030B"/>
    <w:rsid w:val="00AD0B75"/>
    <w:rsid w:val="00AD3829"/>
    <w:rsid w:val="00AD4999"/>
    <w:rsid w:val="00AE6276"/>
    <w:rsid w:val="00B04015"/>
    <w:rsid w:val="00B102B8"/>
    <w:rsid w:val="00B10708"/>
    <w:rsid w:val="00B122B1"/>
    <w:rsid w:val="00B13F89"/>
    <w:rsid w:val="00B146E1"/>
    <w:rsid w:val="00B21E0D"/>
    <w:rsid w:val="00B22DBB"/>
    <w:rsid w:val="00B23EE6"/>
    <w:rsid w:val="00B376A7"/>
    <w:rsid w:val="00B45252"/>
    <w:rsid w:val="00B616F6"/>
    <w:rsid w:val="00B70233"/>
    <w:rsid w:val="00B72012"/>
    <w:rsid w:val="00B751A7"/>
    <w:rsid w:val="00B9219E"/>
    <w:rsid w:val="00B978AF"/>
    <w:rsid w:val="00BA2D5D"/>
    <w:rsid w:val="00BA6A73"/>
    <w:rsid w:val="00BB3844"/>
    <w:rsid w:val="00BD0AC4"/>
    <w:rsid w:val="00BD1E4E"/>
    <w:rsid w:val="00BD1FC4"/>
    <w:rsid w:val="00BD31CC"/>
    <w:rsid w:val="00BD4857"/>
    <w:rsid w:val="00BD6100"/>
    <w:rsid w:val="00BE3478"/>
    <w:rsid w:val="00BE43C9"/>
    <w:rsid w:val="00BE4C5B"/>
    <w:rsid w:val="00BE4D99"/>
    <w:rsid w:val="00BF64C0"/>
    <w:rsid w:val="00BF6AA3"/>
    <w:rsid w:val="00C03A75"/>
    <w:rsid w:val="00C1791F"/>
    <w:rsid w:val="00C21A69"/>
    <w:rsid w:val="00C26848"/>
    <w:rsid w:val="00C273A2"/>
    <w:rsid w:val="00C27413"/>
    <w:rsid w:val="00C277C6"/>
    <w:rsid w:val="00C31447"/>
    <w:rsid w:val="00C40FED"/>
    <w:rsid w:val="00C461A4"/>
    <w:rsid w:val="00C61F5E"/>
    <w:rsid w:val="00C61FAA"/>
    <w:rsid w:val="00C71E46"/>
    <w:rsid w:val="00C82C9F"/>
    <w:rsid w:val="00C86596"/>
    <w:rsid w:val="00C86F99"/>
    <w:rsid w:val="00CA442B"/>
    <w:rsid w:val="00CA7C9E"/>
    <w:rsid w:val="00CB0948"/>
    <w:rsid w:val="00CE783C"/>
    <w:rsid w:val="00CF11BD"/>
    <w:rsid w:val="00CF5644"/>
    <w:rsid w:val="00CF6BED"/>
    <w:rsid w:val="00D22B71"/>
    <w:rsid w:val="00D3248C"/>
    <w:rsid w:val="00D46E3D"/>
    <w:rsid w:val="00D5124D"/>
    <w:rsid w:val="00D52569"/>
    <w:rsid w:val="00D56F46"/>
    <w:rsid w:val="00D64186"/>
    <w:rsid w:val="00D7231B"/>
    <w:rsid w:val="00DB0769"/>
    <w:rsid w:val="00DB0F9F"/>
    <w:rsid w:val="00DB17C9"/>
    <w:rsid w:val="00DB68A1"/>
    <w:rsid w:val="00DE27C3"/>
    <w:rsid w:val="00DF09FE"/>
    <w:rsid w:val="00DF5445"/>
    <w:rsid w:val="00E02FA0"/>
    <w:rsid w:val="00E05614"/>
    <w:rsid w:val="00E07D5B"/>
    <w:rsid w:val="00E13A56"/>
    <w:rsid w:val="00E14174"/>
    <w:rsid w:val="00E15173"/>
    <w:rsid w:val="00E16187"/>
    <w:rsid w:val="00E16FCB"/>
    <w:rsid w:val="00E225F0"/>
    <w:rsid w:val="00E402B8"/>
    <w:rsid w:val="00E40FBA"/>
    <w:rsid w:val="00E41DE1"/>
    <w:rsid w:val="00E454AE"/>
    <w:rsid w:val="00E466B7"/>
    <w:rsid w:val="00E54A06"/>
    <w:rsid w:val="00E606A3"/>
    <w:rsid w:val="00E91176"/>
    <w:rsid w:val="00EA2A6B"/>
    <w:rsid w:val="00EA6802"/>
    <w:rsid w:val="00EA6A6E"/>
    <w:rsid w:val="00EB11ED"/>
    <w:rsid w:val="00EB1345"/>
    <w:rsid w:val="00EB48FD"/>
    <w:rsid w:val="00ED124D"/>
    <w:rsid w:val="00ED2A43"/>
    <w:rsid w:val="00ED2B17"/>
    <w:rsid w:val="00ED43B3"/>
    <w:rsid w:val="00EE0FB0"/>
    <w:rsid w:val="00EE1763"/>
    <w:rsid w:val="00EE1AD5"/>
    <w:rsid w:val="00EE298B"/>
    <w:rsid w:val="00EE62FE"/>
    <w:rsid w:val="00EE6D35"/>
    <w:rsid w:val="00EF1E35"/>
    <w:rsid w:val="00EF64AE"/>
    <w:rsid w:val="00F04D64"/>
    <w:rsid w:val="00F11D0F"/>
    <w:rsid w:val="00F150AE"/>
    <w:rsid w:val="00F178F8"/>
    <w:rsid w:val="00F21967"/>
    <w:rsid w:val="00F22757"/>
    <w:rsid w:val="00F246CC"/>
    <w:rsid w:val="00F30F55"/>
    <w:rsid w:val="00F45BE7"/>
    <w:rsid w:val="00F46970"/>
    <w:rsid w:val="00F542EC"/>
    <w:rsid w:val="00F54EEC"/>
    <w:rsid w:val="00F562A2"/>
    <w:rsid w:val="00F6046B"/>
    <w:rsid w:val="00F76F57"/>
    <w:rsid w:val="00F81697"/>
    <w:rsid w:val="00F818B8"/>
    <w:rsid w:val="00F81B1C"/>
    <w:rsid w:val="00F81B8E"/>
    <w:rsid w:val="00F8413B"/>
    <w:rsid w:val="00F96B34"/>
    <w:rsid w:val="00FC4D2F"/>
    <w:rsid w:val="00FD69EA"/>
    <w:rsid w:val="00FF01AC"/>
    <w:rsid w:val="00FF3951"/>
    <w:rsid w:val="00FF5BD4"/>
    <w:rsid w:val="00FF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098361"/>
  <w15:chartTrackingRefBased/>
  <w15:docId w15:val="{670F14B1-4962-4AC9-A21A-BB0BAFAC5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7530D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Odsekzoznamu">
    <w:name w:val="List Paragraph"/>
    <w:basedOn w:val="Normlny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Nadpis2"/>
    <w:next w:val="Normlny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Nadpis1"/>
    <w:next w:val="Normlny"/>
    <w:link w:val="1NadpisChar"/>
    <w:qFormat/>
    <w:rsid w:val="00281A87"/>
    <w:pPr>
      <w:pageBreakBefore/>
      <w:numPr>
        <w:numId w:val="1"/>
      </w:numPr>
      <w:ind w:left="357" w:hanging="357"/>
    </w:pPr>
  </w:style>
  <w:style w:type="character" w:customStyle="1" w:styleId="2NadpisChar">
    <w:name w:val="2. Nadpis Char"/>
    <w:basedOn w:val="Nadpis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Nadpis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Nadpis4Char">
    <w:name w:val="Nadpis 4 Char"/>
    <w:basedOn w:val="Predvolenpsmoodseku"/>
    <w:link w:val="Nadpis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Nadpis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Nadpis4"/>
    <w:next w:val="Normlny"/>
    <w:link w:val="4NadpisChar"/>
    <w:qFormat/>
    <w:rsid w:val="0077530D"/>
    <w:pPr>
      <w:numPr>
        <w:ilvl w:val="3"/>
        <w:numId w:val="1"/>
      </w:numPr>
      <w:ind w:left="1582" w:hanging="505"/>
    </w:pPr>
    <w:rPr>
      <w:b/>
      <w:i w:val="0"/>
      <w:color w:val="auto"/>
    </w:rPr>
  </w:style>
  <w:style w:type="table" w:styleId="Mriekatabuky">
    <w:name w:val="Table Grid"/>
    <w:basedOn w:val="Normlnatabuka"/>
    <w:uiPriority w:val="39"/>
    <w:rsid w:val="00B10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NadpisChar">
    <w:name w:val="4. Nadpis Char"/>
    <w:basedOn w:val="Nadpis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DB0F9F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B0F9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DB0F9F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DB0F9F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B0F9F"/>
  </w:style>
  <w:style w:type="paragraph" w:styleId="Pta">
    <w:name w:val="footer"/>
    <w:basedOn w:val="Normlny"/>
    <w:link w:val="Pt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B0F9F"/>
  </w:style>
  <w:style w:type="paragraph" w:styleId="Popis">
    <w:name w:val="caption"/>
    <w:basedOn w:val="Normlny"/>
    <w:next w:val="Normlny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1F79A8"/>
    <w:pPr>
      <w:spacing w:after="0"/>
    </w:pPr>
  </w:style>
  <w:style w:type="character" w:customStyle="1" w:styleId="st">
    <w:name w:val="st"/>
    <w:basedOn w:val="Predvolenpsmoodseku"/>
    <w:rsid w:val="000345FC"/>
  </w:style>
  <w:style w:type="paragraph" w:styleId="Bibliografia">
    <w:name w:val="Bibliography"/>
    <w:basedOn w:val="Normlny"/>
    <w:next w:val="Normlny"/>
    <w:uiPriority w:val="37"/>
    <w:unhideWhenUsed/>
    <w:rsid w:val="0030444E"/>
  </w:style>
  <w:style w:type="paragraph" w:customStyle="1" w:styleId="ZoznamLiteratury">
    <w:name w:val="Zoznam Literatury"/>
    <w:basedOn w:val="Normlny"/>
    <w:rsid w:val="00941801"/>
    <w:pPr>
      <w:numPr>
        <w:numId w:val="17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nywebov">
    <w:name w:val="Normal (Web)"/>
    <w:basedOn w:val="Normlny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363E13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5E50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microsoft.com/office/2007/relationships/hdphoto" Target="media/hdphoto1.wdp"/><Relationship Id="rId26" Type="http://schemas.microsoft.com/office/2007/relationships/hdphoto" Target="media/hdphoto3.wdp"/><Relationship Id="rId39" Type="http://schemas.openxmlformats.org/officeDocument/2006/relationships/image" Target="media/image24.emf"/><Relationship Id="rId21" Type="http://schemas.openxmlformats.org/officeDocument/2006/relationships/image" Target="media/image12.emf"/><Relationship Id="rId34" Type="http://schemas.microsoft.com/office/2007/relationships/hdphoto" Target="media/hdphoto7.wdp"/><Relationship Id="rId42" Type="http://schemas.microsoft.com/office/2007/relationships/hdphoto" Target="media/hdphoto9.wdp"/><Relationship Id="rId47" Type="http://schemas.microsoft.com/office/2007/relationships/hdphoto" Target="media/hdphoto11.wdp"/><Relationship Id="rId50" Type="http://schemas.openxmlformats.org/officeDocument/2006/relationships/image" Target="media/image32.emf"/><Relationship Id="rId55" Type="http://schemas.openxmlformats.org/officeDocument/2006/relationships/hyperlink" Target="https://ww1.microchip.com/downloads/en/DeviceDoc/00002165B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microsoft.com/office/2007/relationships/hdphoto" Target="media/hdphoto6.wdp"/><Relationship Id="rId37" Type="http://schemas.microsoft.com/office/2007/relationships/hdphoto" Target="media/hdphoto8.wdp"/><Relationship Id="rId40" Type="http://schemas.openxmlformats.org/officeDocument/2006/relationships/image" Target="media/image25.png"/><Relationship Id="rId45" Type="http://schemas.microsoft.com/office/2007/relationships/hdphoto" Target="media/hdphoto10.wdp"/><Relationship Id="rId53" Type="http://schemas.openxmlformats.org/officeDocument/2006/relationships/image" Target="media/image3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microsoft.com/office/2007/relationships/hdphoto" Target="media/hdphoto5.wdp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hyperlink" Target="https://en.wikipedia.org/wiki/Media-independent_interface#Reduced_media-independent_interfac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3.emf"/><Relationship Id="rId46" Type="http://schemas.openxmlformats.org/officeDocument/2006/relationships/image" Target="media/image29.png"/><Relationship Id="rId59" Type="http://schemas.openxmlformats.org/officeDocument/2006/relationships/fontTable" Target="fontTable.xml"/><Relationship Id="rId20" Type="http://schemas.microsoft.com/office/2007/relationships/hdphoto" Target="media/hdphoto2.wdp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microsoft.com/office/2007/relationships/hdphoto" Target="media/hdphoto4.wdp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n\Documents\Diplomova_praca_Chlebovec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25A6CF69-E1D9-484D-917F-41C263864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Diplomova_praca_Chlebovec</Template>
  <TotalTime>6750</TotalTime>
  <Pages>94</Pages>
  <Words>22884</Words>
  <Characters>130443</Characters>
  <Application>Microsoft Office Word</Application>
  <DocSecurity>0</DocSecurity>
  <Lines>1087</Lines>
  <Paragraphs>306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</dc:creator>
  <cp:keywords/>
  <dc:description/>
  <cp:lastModifiedBy>Martin</cp:lastModifiedBy>
  <cp:revision>102</cp:revision>
  <cp:lastPrinted>2021-04-17T13:22:00Z</cp:lastPrinted>
  <dcterms:created xsi:type="dcterms:W3CDTF">2021-03-13T12:42:00Z</dcterms:created>
  <dcterms:modified xsi:type="dcterms:W3CDTF">2021-04-18T22:11:00Z</dcterms:modified>
</cp:coreProperties>
</file>